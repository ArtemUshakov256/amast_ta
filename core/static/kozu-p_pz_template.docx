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92" w:type="dxa"/>
        <w:jc w:val="center"/>
        <w:tblLayout w:type="fixed"/>
        <w:tblLook w:val="0000" w:firstRow="0" w:lastRow="0" w:firstColumn="0" w:lastColumn="0" w:noHBand="0" w:noVBand="0"/>
      </w:tblPr>
      <w:tblGrid>
        <w:gridCol w:w="3248"/>
        <w:gridCol w:w="6744"/>
      </w:tblGrid>
      <w:tr w:rsidR="009669D4" w:rsidRPr="009537E8" w14:paraId="27B9D274" w14:textId="77777777" w:rsidTr="003C4754">
        <w:trPr>
          <w:cantSplit/>
          <w:trHeight w:val="2063"/>
          <w:jc w:val="center"/>
        </w:trPr>
        <w:tc>
          <w:tcPr>
            <w:tcW w:w="3248" w:type="dxa"/>
            <w:vAlign w:val="center"/>
          </w:tcPr>
          <w:p w14:paraId="0D3D8D52" w14:textId="77777777" w:rsidR="009669D4" w:rsidRPr="00853691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31"/>
                <w:szCs w:val="31"/>
              </w:rPr>
            </w:pPr>
            <w:r w:rsidRPr="00853691">
              <w:rPr>
                <w:b/>
                <w:noProof/>
                <w:spacing w:val="20"/>
                <w:kern w:val="32"/>
                <w:sz w:val="27"/>
                <w:szCs w:val="27"/>
              </w:rPr>
              <w:drawing>
                <wp:inline distT="0" distB="0" distL="0" distR="0" wp14:anchorId="25919E98" wp14:editId="5E7E02EF">
                  <wp:extent cx="1419225" cy="1524000"/>
                  <wp:effectExtent l="19050" t="0" r="9525" b="0"/>
                  <wp:docPr id="1001" name="Рисунок 9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19225" cy="152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744" w:type="dxa"/>
            <w:vAlign w:val="center"/>
          </w:tcPr>
          <w:p w14:paraId="0D633AFD" w14:textId="77777777" w:rsidR="009669D4" w:rsidRPr="009F0E1B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 w:val="36"/>
                <w:szCs w:val="36"/>
              </w:rPr>
            </w:pPr>
            <w:r w:rsidRPr="009F0E1B">
              <w:rPr>
                <w:b/>
                <w:spacing w:val="20"/>
                <w:kern w:val="32"/>
                <w:sz w:val="36"/>
                <w:szCs w:val="36"/>
              </w:rPr>
              <w:t xml:space="preserve">Северо-Западный НПЦ </w:t>
            </w:r>
            <w:proofErr w:type="spellStart"/>
            <w:r w:rsidRPr="009F0E1B">
              <w:rPr>
                <w:b/>
                <w:spacing w:val="20"/>
                <w:kern w:val="32"/>
                <w:sz w:val="36"/>
                <w:szCs w:val="36"/>
              </w:rPr>
              <w:t>АрхиМет</w:t>
            </w:r>
            <w:proofErr w:type="spellEnd"/>
          </w:p>
          <w:p w14:paraId="32DAB83B" w14:textId="77777777" w:rsidR="009669D4" w:rsidRPr="009F0E1B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right"/>
              <w:rPr>
                <w:b/>
                <w:spacing w:val="20"/>
                <w:kern w:val="32"/>
                <w:szCs w:val="24"/>
              </w:rPr>
            </w:pPr>
            <w:r w:rsidRPr="009F0E1B">
              <w:rPr>
                <w:b/>
                <w:spacing w:val="20"/>
                <w:kern w:val="32"/>
                <w:szCs w:val="24"/>
              </w:rPr>
              <w:t>Общество с ограниченной ответственностью</w:t>
            </w:r>
          </w:p>
          <w:p w14:paraId="0BDA6B61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r w:rsidRPr="009F0E1B">
              <w:rPr>
                <w:szCs w:val="24"/>
              </w:rPr>
              <w:t>ИНН 7816456217 КПП 780101001</w:t>
            </w:r>
          </w:p>
          <w:p w14:paraId="555627B4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r w:rsidRPr="009F0E1B">
              <w:rPr>
                <w:szCs w:val="24"/>
              </w:rPr>
              <w:t>Юр. Адрес: Санкт-Петербург, 5-я линия В.О., д.70</w:t>
            </w:r>
          </w:p>
          <w:p w14:paraId="653DF875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r w:rsidRPr="009F0E1B">
              <w:rPr>
                <w:szCs w:val="24"/>
              </w:rPr>
              <w:t>Тел.: (812)309-</w:t>
            </w:r>
            <w:proofErr w:type="gramStart"/>
            <w:r w:rsidRPr="009F0E1B">
              <w:rPr>
                <w:szCs w:val="24"/>
              </w:rPr>
              <w:t>38-03</w:t>
            </w:r>
            <w:proofErr w:type="gramEnd"/>
          </w:p>
          <w:p w14:paraId="15719911" w14:textId="77777777" w:rsidR="009669D4" w:rsidRPr="009F0E1B" w:rsidRDefault="009669D4" w:rsidP="003C4754">
            <w:pPr>
              <w:ind w:firstLine="0"/>
              <w:jc w:val="right"/>
              <w:rPr>
                <w:szCs w:val="24"/>
              </w:rPr>
            </w:pPr>
            <w:hyperlink r:id="rId9" w:history="1">
              <w:r w:rsidRPr="009F0E1B">
                <w:rPr>
                  <w:szCs w:val="24"/>
                </w:rPr>
                <w:t>www.archimet.ru</w:t>
              </w:r>
            </w:hyperlink>
          </w:p>
          <w:p w14:paraId="4209DE9E" w14:textId="77777777" w:rsidR="009669D4" w:rsidRPr="009F0E1B" w:rsidRDefault="009669D4" w:rsidP="003C4754">
            <w:pPr>
              <w:ind w:firstLine="57"/>
              <w:jc w:val="right"/>
              <w:rPr>
                <w:szCs w:val="24"/>
              </w:rPr>
            </w:pPr>
            <w:hyperlink r:id="rId10" w:history="1">
              <w:r w:rsidRPr="009F0E1B">
                <w:rPr>
                  <w:rStyle w:val="ac"/>
                  <w:color w:val="auto"/>
                  <w:szCs w:val="24"/>
                </w:rPr>
                <w:t>mail@archimet.ru</w:t>
              </w:r>
            </w:hyperlink>
          </w:p>
          <w:p w14:paraId="0FAE2B25" w14:textId="77777777" w:rsidR="009669D4" w:rsidRPr="009F0E1B" w:rsidRDefault="009669D4" w:rsidP="003C4754">
            <w:pPr>
              <w:ind w:firstLine="57"/>
              <w:jc w:val="right"/>
              <w:rPr>
                <w:b/>
                <w:spacing w:val="20"/>
                <w:kern w:val="32"/>
                <w:szCs w:val="24"/>
              </w:rPr>
            </w:pPr>
          </w:p>
        </w:tc>
      </w:tr>
      <w:tr w:rsidR="009669D4" w:rsidRPr="009537E8" w14:paraId="00DA001E" w14:textId="77777777" w:rsidTr="003C4754">
        <w:trPr>
          <w:cantSplit/>
          <w:trHeight w:hRule="exact" w:val="106"/>
          <w:jc w:val="center"/>
        </w:trPr>
        <w:tc>
          <w:tcPr>
            <w:tcW w:w="9992" w:type="dxa"/>
            <w:gridSpan w:val="2"/>
          </w:tcPr>
          <w:p w14:paraId="1ECB85D5" w14:textId="77777777" w:rsidR="009669D4" w:rsidRPr="00853691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9669D4" w:rsidRPr="009537E8" w14:paraId="1C1B511A" w14:textId="77777777" w:rsidTr="003C4754">
        <w:trPr>
          <w:cantSplit/>
          <w:trHeight w:hRule="exact" w:val="545"/>
          <w:jc w:val="center"/>
        </w:trPr>
        <w:tc>
          <w:tcPr>
            <w:tcW w:w="9992" w:type="dxa"/>
            <w:gridSpan w:val="2"/>
          </w:tcPr>
          <w:p w14:paraId="46433A2B" w14:textId="77777777" w:rsidR="009669D4" w:rsidRPr="00853691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spacing w:val="20"/>
                <w:kern w:val="32"/>
                <w:sz w:val="36"/>
                <w:szCs w:val="36"/>
              </w:rPr>
            </w:pPr>
          </w:p>
        </w:tc>
      </w:tr>
      <w:tr w:rsidR="009669D4" w:rsidRPr="009537E8" w14:paraId="12B098C7" w14:textId="77777777" w:rsidTr="003C4754">
        <w:trPr>
          <w:cantSplit/>
          <w:trHeight w:val="2249"/>
          <w:jc w:val="center"/>
        </w:trPr>
        <w:tc>
          <w:tcPr>
            <w:tcW w:w="9992" w:type="dxa"/>
            <w:gridSpan w:val="2"/>
          </w:tcPr>
          <w:p w14:paraId="5F030A57" w14:textId="68077A46" w:rsidR="009669D4" w:rsidRPr="00642735" w:rsidRDefault="000031A1" w:rsidP="00BD292E">
            <w:pPr>
              <w:spacing w:before="360"/>
              <w:ind w:left="67" w:firstLine="57"/>
              <w:jc w:val="center"/>
              <w:rPr>
                <w:sz w:val="36"/>
                <w:szCs w:val="36"/>
                <w:highlight w:val="green"/>
              </w:rPr>
            </w:pPr>
            <w:proofErr w:type="gramStart"/>
            <w:r w:rsidRPr="000031A1">
              <w:rPr>
                <w:b/>
                <w:bCs/>
                <w:sz w:val="32"/>
                <w:szCs w:val="36"/>
                <w:lang w:val="en-US"/>
              </w:rPr>
              <w:t xml:space="preserve">{{ </w:t>
            </w:r>
            <w:proofErr w:type="spellStart"/>
            <w:r w:rsidRPr="000031A1">
              <w:rPr>
                <w:b/>
                <w:bCs/>
                <w:sz w:val="32"/>
                <w:szCs w:val="36"/>
                <w:lang w:val="en-US"/>
              </w:rPr>
              <w:t>project</w:t>
            </w:r>
            <w:proofErr w:type="gramEnd"/>
            <w:r w:rsidRPr="000031A1">
              <w:rPr>
                <w:b/>
                <w:bCs/>
                <w:sz w:val="32"/>
                <w:szCs w:val="36"/>
                <w:lang w:val="en-US"/>
              </w:rPr>
              <w:t>_name</w:t>
            </w:r>
            <w:proofErr w:type="spellEnd"/>
            <w:r w:rsidRPr="000031A1">
              <w:rPr>
                <w:b/>
                <w:bCs/>
                <w:sz w:val="32"/>
                <w:szCs w:val="36"/>
                <w:lang w:val="en-US"/>
              </w:rPr>
              <w:t xml:space="preserve"> }}</w:t>
            </w:r>
          </w:p>
        </w:tc>
      </w:tr>
      <w:tr w:rsidR="009669D4" w:rsidRPr="009537E8" w14:paraId="41F7352C" w14:textId="77777777" w:rsidTr="003C4754">
        <w:trPr>
          <w:cantSplit/>
          <w:trHeight w:val="561"/>
          <w:jc w:val="center"/>
        </w:trPr>
        <w:tc>
          <w:tcPr>
            <w:tcW w:w="9992" w:type="dxa"/>
            <w:gridSpan w:val="2"/>
          </w:tcPr>
          <w:p w14:paraId="1BE1D6B9" w14:textId="77777777" w:rsidR="009669D4" w:rsidRPr="000031A1" w:rsidRDefault="004A1E97" w:rsidP="003C4754">
            <w:pPr>
              <w:spacing w:before="120"/>
              <w:ind w:firstLine="57"/>
              <w:jc w:val="center"/>
              <w:rPr>
                <w:b/>
                <w:bCs/>
                <w:spacing w:val="20"/>
                <w:kern w:val="32"/>
                <w:sz w:val="27"/>
                <w:szCs w:val="27"/>
              </w:rPr>
            </w:pPr>
            <w:r w:rsidRPr="000031A1">
              <w:rPr>
                <w:b/>
                <w:bCs/>
                <w:spacing w:val="20"/>
                <w:kern w:val="32"/>
                <w:sz w:val="27"/>
                <w:szCs w:val="27"/>
              </w:rPr>
              <w:t>Пояснительная записка</w:t>
            </w:r>
          </w:p>
        </w:tc>
      </w:tr>
      <w:tr w:rsidR="009669D4" w:rsidRPr="009537E8" w14:paraId="22A0583B" w14:textId="77777777" w:rsidTr="003C4754">
        <w:trPr>
          <w:cantSplit/>
          <w:trHeight w:val="1094"/>
          <w:jc w:val="center"/>
        </w:trPr>
        <w:tc>
          <w:tcPr>
            <w:tcW w:w="9992" w:type="dxa"/>
            <w:gridSpan w:val="2"/>
          </w:tcPr>
          <w:p w14:paraId="43BFBB24" w14:textId="77777777" w:rsidR="009669D4" w:rsidRPr="000031A1" w:rsidRDefault="009669D4" w:rsidP="003C4754">
            <w:pPr>
              <w:spacing w:before="360"/>
              <w:ind w:firstLine="57"/>
              <w:jc w:val="center"/>
              <w:rPr>
                <w:b/>
                <w:bCs/>
              </w:rPr>
            </w:pPr>
            <w:r w:rsidRPr="000031A1">
              <w:rPr>
                <w:b/>
                <w:bCs/>
              </w:rPr>
              <w:t xml:space="preserve">Том </w:t>
            </w:r>
            <w:r w:rsidR="004A1E97" w:rsidRPr="000031A1">
              <w:rPr>
                <w:b/>
                <w:bCs/>
              </w:rPr>
              <w:t>2</w:t>
            </w:r>
            <w:r w:rsidRPr="000031A1">
              <w:rPr>
                <w:b/>
                <w:bCs/>
              </w:rPr>
              <w:t xml:space="preserve">. </w:t>
            </w:r>
            <w:r w:rsidR="004A1E97" w:rsidRPr="000031A1">
              <w:rPr>
                <w:b/>
                <w:bCs/>
              </w:rPr>
              <w:t>Расчёт прочности</w:t>
            </w:r>
            <w:r w:rsidRPr="000031A1">
              <w:rPr>
                <w:b/>
                <w:bCs/>
              </w:rPr>
              <w:t xml:space="preserve"> </w:t>
            </w:r>
          </w:p>
          <w:p w14:paraId="2D7B2BF8" w14:textId="77777777" w:rsidR="009669D4" w:rsidRPr="000031A1" w:rsidRDefault="009669D4" w:rsidP="003C4754">
            <w:pPr>
              <w:spacing w:before="360"/>
              <w:ind w:firstLine="57"/>
              <w:jc w:val="center"/>
              <w:rPr>
                <w:b/>
                <w:bCs/>
              </w:rPr>
            </w:pPr>
          </w:p>
          <w:p w14:paraId="6952A567" w14:textId="77777777" w:rsidR="009669D4" w:rsidRPr="000031A1" w:rsidRDefault="009669D4" w:rsidP="003C4754">
            <w:pPr>
              <w:spacing w:before="360"/>
              <w:ind w:firstLine="57"/>
              <w:jc w:val="center"/>
              <w:rPr>
                <w:b/>
                <w:bCs/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5FE878F5" w14:textId="77777777" w:rsidTr="003C4754">
        <w:trPr>
          <w:cantSplit/>
          <w:trHeight w:val="1139"/>
          <w:jc w:val="center"/>
        </w:trPr>
        <w:tc>
          <w:tcPr>
            <w:tcW w:w="9992" w:type="dxa"/>
            <w:gridSpan w:val="2"/>
            <w:vAlign w:val="bottom"/>
          </w:tcPr>
          <w:p w14:paraId="7C6593EA" w14:textId="74A37EBC" w:rsidR="009669D4" w:rsidRPr="006606C2" w:rsidRDefault="000031A1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b/>
                <w:spacing w:val="20"/>
                <w:kern w:val="32"/>
                <w:sz w:val="40"/>
                <w:szCs w:val="40"/>
                <w:highlight w:val="green"/>
              </w:rPr>
            </w:pPr>
            <w:proofErr w:type="gramStart"/>
            <w:r>
              <w:rPr>
                <w:b/>
                <w:spacing w:val="20"/>
                <w:kern w:val="32"/>
                <w:sz w:val="40"/>
                <w:szCs w:val="40"/>
                <w:lang w:val="en-US"/>
              </w:rPr>
              <w:t xml:space="preserve">{{ </w:t>
            </w:r>
            <w:proofErr w:type="spellStart"/>
            <w:r>
              <w:rPr>
                <w:b/>
                <w:spacing w:val="20"/>
                <w:kern w:val="32"/>
                <w:sz w:val="40"/>
                <w:szCs w:val="40"/>
                <w:lang w:val="en-US"/>
              </w:rPr>
              <w:t>project</w:t>
            </w:r>
            <w:proofErr w:type="gramEnd"/>
            <w:r>
              <w:rPr>
                <w:b/>
                <w:spacing w:val="20"/>
                <w:kern w:val="32"/>
                <w:sz w:val="40"/>
                <w:szCs w:val="40"/>
                <w:lang w:val="en-US"/>
              </w:rPr>
              <w:t>_</w:t>
            </w:r>
            <w:proofErr w:type="gramStart"/>
            <w:r>
              <w:rPr>
                <w:b/>
                <w:spacing w:val="20"/>
                <w:kern w:val="32"/>
                <w:sz w:val="40"/>
                <w:szCs w:val="40"/>
                <w:lang w:val="en-US"/>
              </w:rPr>
              <w:t>code</w:t>
            </w:r>
            <w:proofErr w:type="spellEnd"/>
            <w:r>
              <w:rPr>
                <w:b/>
                <w:spacing w:val="20"/>
                <w:kern w:val="32"/>
                <w:sz w:val="40"/>
                <w:szCs w:val="40"/>
                <w:lang w:val="en-US"/>
              </w:rPr>
              <w:t xml:space="preserve"> }}</w:t>
            </w:r>
            <w:r w:rsidR="00F67BFE" w:rsidRPr="000031A1">
              <w:rPr>
                <w:b/>
                <w:spacing w:val="20"/>
                <w:kern w:val="32"/>
                <w:sz w:val="40"/>
                <w:szCs w:val="40"/>
              </w:rPr>
              <w:t>-</w:t>
            </w:r>
            <w:proofErr w:type="gramEnd"/>
            <w:r w:rsidR="00F67BFE" w:rsidRPr="000031A1">
              <w:rPr>
                <w:b/>
                <w:spacing w:val="20"/>
                <w:kern w:val="32"/>
                <w:sz w:val="40"/>
                <w:szCs w:val="40"/>
              </w:rPr>
              <w:t>КВП-ПЗ</w:t>
            </w:r>
          </w:p>
        </w:tc>
      </w:tr>
      <w:tr w:rsidR="009669D4" w:rsidRPr="009537E8" w14:paraId="252E5B95" w14:textId="77777777" w:rsidTr="003C4754">
        <w:trPr>
          <w:cantSplit/>
          <w:trHeight w:val="303"/>
          <w:jc w:val="center"/>
        </w:trPr>
        <w:tc>
          <w:tcPr>
            <w:tcW w:w="9992" w:type="dxa"/>
            <w:gridSpan w:val="2"/>
          </w:tcPr>
          <w:p w14:paraId="74754011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5127D00D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7F655092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6CD0E6AD" w14:textId="77777777" w:rsidR="009669D4" w:rsidRPr="00884766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7C5BE8DF" w14:textId="77777777" w:rsidTr="003C4754">
        <w:trPr>
          <w:cantSplit/>
          <w:trHeight w:val="371"/>
          <w:jc w:val="center"/>
        </w:trPr>
        <w:tc>
          <w:tcPr>
            <w:tcW w:w="9992" w:type="dxa"/>
            <w:gridSpan w:val="2"/>
          </w:tcPr>
          <w:p w14:paraId="7E7C29C8" w14:textId="77777777" w:rsidR="009669D4" w:rsidRPr="00AB5A2F" w:rsidRDefault="009669D4" w:rsidP="00AB5A2F">
            <w:pPr>
              <w:rPr>
                <w:sz w:val="27"/>
                <w:szCs w:val="27"/>
              </w:rPr>
            </w:pPr>
            <w:r w:rsidRPr="00AB5A2F">
              <w:rPr>
                <w:noProof/>
              </w:rPr>
              <w:drawing>
                <wp:anchor distT="0" distB="0" distL="114300" distR="114300" simplePos="0" relativeHeight="251641856" behindDoc="0" locked="0" layoutInCell="1" allowOverlap="1" wp14:anchorId="2343833C" wp14:editId="2125E193">
                  <wp:simplePos x="0" y="0"/>
                  <wp:positionH relativeFrom="column">
                    <wp:posOffset>4145280</wp:posOffset>
                  </wp:positionH>
                  <wp:positionV relativeFrom="paragraph">
                    <wp:posOffset>-151130</wp:posOffset>
                  </wp:positionV>
                  <wp:extent cx="798830" cy="372110"/>
                  <wp:effectExtent l="0" t="0" r="0" b="0"/>
                  <wp:wrapNone/>
                  <wp:docPr id="1002" name="Рисунок 1" descr="Изображение выглядит как рукописный текст, Шрифт, линия, каллиграф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5538479" name="Рисунок 1" descr="Изображение выглядит как рукописный текст, Шрифт, линия, каллиграфия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8830" cy="3721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B5A2F">
              <w:t>Генеральный директор                                                                 Собин К.Н.</w:t>
            </w:r>
          </w:p>
        </w:tc>
      </w:tr>
      <w:tr w:rsidR="009669D4" w:rsidRPr="009537E8" w14:paraId="7259B859" w14:textId="77777777" w:rsidTr="003C4754">
        <w:trPr>
          <w:cantSplit/>
          <w:trHeight w:val="180"/>
          <w:jc w:val="center"/>
        </w:trPr>
        <w:tc>
          <w:tcPr>
            <w:tcW w:w="9992" w:type="dxa"/>
            <w:gridSpan w:val="2"/>
          </w:tcPr>
          <w:p w14:paraId="6D019FBB" w14:textId="77777777" w:rsidR="009669D4" w:rsidRPr="00AB5A2F" w:rsidRDefault="009669D4" w:rsidP="00AB5A2F">
            <w:pPr>
              <w:rPr>
                <w:sz w:val="27"/>
                <w:szCs w:val="27"/>
              </w:rPr>
            </w:pPr>
            <w:r w:rsidRPr="00AB5A2F">
              <w:rPr>
                <w:noProof/>
              </w:rPr>
              <w:drawing>
                <wp:anchor distT="0" distB="0" distL="114300" distR="114300" simplePos="0" relativeHeight="251649024" behindDoc="0" locked="0" layoutInCell="1" allowOverlap="1" wp14:anchorId="741EDBBD" wp14:editId="7C11BB18">
                  <wp:simplePos x="0" y="0"/>
                  <wp:positionH relativeFrom="column">
                    <wp:posOffset>4305300</wp:posOffset>
                  </wp:positionH>
                  <wp:positionV relativeFrom="paragraph">
                    <wp:posOffset>-36195</wp:posOffset>
                  </wp:positionV>
                  <wp:extent cx="585470" cy="408305"/>
                  <wp:effectExtent l="0" t="0" r="0" b="0"/>
                  <wp:wrapNone/>
                  <wp:docPr id="1003" name="Рисунок 2" descr="Изображение выглядит как зарисовка, рисунок, диаграмма, Детское искусство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3889130" name="Рисунок 2" descr="Изображение выглядит как зарисовка, рисунок, диаграмма, Детское искусство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5470" cy="4083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B5A2F">
              <w:t xml:space="preserve">Главный инженер проекта                                                       </w:t>
            </w:r>
            <w:proofErr w:type="spellStart"/>
            <w:r w:rsidRPr="00AB5A2F">
              <w:t>Родчихин</w:t>
            </w:r>
            <w:proofErr w:type="spellEnd"/>
            <w:r w:rsidRPr="00AB5A2F">
              <w:t xml:space="preserve"> С.В.</w:t>
            </w:r>
          </w:p>
        </w:tc>
      </w:tr>
      <w:tr w:rsidR="009669D4" w:rsidRPr="009537E8" w14:paraId="2E6D9DB4" w14:textId="77777777" w:rsidTr="003C4754">
        <w:trPr>
          <w:cantSplit/>
          <w:trHeight w:val="1064"/>
          <w:jc w:val="center"/>
        </w:trPr>
        <w:tc>
          <w:tcPr>
            <w:tcW w:w="9992" w:type="dxa"/>
            <w:gridSpan w:val="2"/>
          </w:tcPr>
          <w:p w14:paraId="7702326D" w14:textId="77777777" w:rsidR="009669D4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  <w:p w14:paraId="2A5588CB" w14:textId="77777777" w:rsidR="009669D4" w:rsidRPr="00884766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rPr>
                <w:spacing w:val="20"/>
                <w:kern w:val="32"/>
                <w:sz w:val="27"/>
                <w:szCs w:val="27"/>
              </w:rPr>
            </w:pPr>
          </w:p>
        </w:tc>
      </w:tr>
      <w:tr w:rsidR="009669D4" w:rsidRPr="009537E8" w14:paraId="61B3E4D3" w14:textId="77777777" w:rsidTr="003C4754">
        <w:trPr>
          <w:cantSplit/>
          <w:trHeight w:val="417"/>
          <w:jc w:val="center"/>
        </w:trPr>
        <w:tc>
          <w:tcPr>
            <w:tcW w:w="9992" w:type="dxa"/>
            <w:gridSpan w:val="2"/>
            <w:vAlign w:val="bottom"/>
          </w:tcPr>
          <w:p w14:paraId="3E47C095" w14:textId="336C0BE1" w:rsidR="009669D4" w:rsidRPr="00022F29" w:rsidRDefault="009669D4" w:rsidP="003C4754">
            <w:pPr>
              <w:pStyle w:val="aff8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pBdr>
              <w:shd w:val="clear" w:color="auto" w:fill="auto"/>
              <w:ind w:left="0" w:firstLine="0"/>
              <w:jc w:val="center"/>
              <w:rPr>
                <w:rFonts w:ascii="Arial" w:hAnsi="Arial" w:cs="Arial"/>
                <w:b/>
                <w:spacing w:val="20"/>
                <w:kern w:val="32"/>
                <w:sz w:val="27"/>
                <w:szCs w:val="27"/>
              </w:rPr>
            </w:pPr>
          </w:p>
        </w:tc>
      </w:tr>
    </w:tbl>
    <w:p w14:paraId="4D5E648B" w14:textId="77777777" w:rsidR="009669D4" w:rsidRDefault="009669D4" w:rsidP="009669D4">
      <w:pPr>
        <w:ind w:left="794" w:firstLine="0"/>
        <w:rPr>
          <w:b/>
        </w:rPr>
        <w:sectPr w:rsidR="009669D4" w:rsidSect="009669D4">
          <w:footerReference w:type="default" r:id="rId13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sdt>
      <w:sdtPr>
        <w:id w:val="-7676263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sdt>
          <w:sdtPr>
            <w:id w:val="-183904889"/>
            <w:docPartObj>
              <w:docPartGallery w:val="Table of Contents"/>
              <w:docPartUnique/>
            </w:docPartObj>
          </w:sdtPr>
          <w:sdtEndPr>
            <w:rPr>
              <w:b/>
              <w:bCs/>
            </w:rPr>
          </w:sdtEndPr>
          <w:sdtContent>
            <w:p w14:paraId="0B782E30" w14:textId="77777777" w:rsidR="00061D29" w:rsidRPr="009B72AD" w:rsidRDefault="00061D29" w:rsidP="00061D29">
              <w:pPr>
                <w:ind w:left="794" w:firstLine="0"/>
              </w:pPr>
              <w:r w:rsidRPr="009B72AD">
                <w:rPr>
                  <w:b/>
                </w:rPr>
                <w:t>Содержание тома</w:t>
              </w:r>
            </w:p>
            <w:p w14:paraId="3F27F0AF" w14:textId="4C63F8AB" w:rsidR="00C87DCF" w:rsidRDefault="00061D29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r w:rsidRPr="002D7AE4">
                <w:rPr>
                  <w:b/>
                  <w:bCs w:val="0"/>
                  <w:caps w:val="0"/>
                  <w:highlight w:val="green"/>
                </w:rPr>
                <w:fldChar w:fldCharType="begin"/>
              </w:r>
              <w:r w:rsidRPr="002D7AE4">
                <w:rPr>
                  <w:b/>
                  <w:bCs w:val="0"/>
                  <w:caps w:val="0"/>
                  <w:highlight w:val="green"/>
                </w:rPr>
                <w:instrText xml:space="preserve"> TOC \o "1-3" \h \z \u </w:instrText>
              </w:r>
              <w:r w:rsidRPr="002D7AE4">
                <w:rPr>
                  <w:b/>
                  <w:bCs w:val="0"/>
                  <w:caps w:val="0"/>
                  <w:highlight w:val="green"/>
                </w:rPr>
                <w:fldChar w:fldCharType="separate"/>
              </w:r>
              <w:hyperlink w:anchor="_Toc202284912" w:history="1">
                <w:r w:rsidR="00C87DCF" w:rsidRPr="00A938BD">
                  <w:rPr>
                    <w:rStyle w:val="ac"/>
                    <w:noProof/>
                  </w:rPr>
                  <w:t>1</w:t>
                </w:r>
                <w:r w:rsidR="00C87DCF" w:rsidRPr="00A938BD">
                  <w:rPr>
                    <w:rStyle w:val="ac"/>
                    <w:noProof/>
                    <w:shd w:val="clear" w:color="auto" w:fill="FFFFFF"/>
                  </w:rPr>
                  <w:t xml:space="preserve"> Общие сведения</w:t>
                </w:r>
                <w:r w:rsidR="00C87DCF">
                  <w:rPr>
                    <w:noProof/>
                    <w:webHidden/>
                  </w:rPr>
                  <w:tab/>
                </w:r>
                <w:r w:rsidR="00C87DCF">
                  <w:rPr>
                    <w:noProof/>
                    <w:webHidden/>
                  </w:rPr>
                  <w:fldChar w:fldCharType="begin"/>
                </w:r>
                <w:r w:rsidR="00C87DCF">
                  <w:rPr>
                    <w:noProof/>
                    <w:webHidden/>
                  </w:rPr>
                  <w:instrText xml:space="preserve"> PAGEREF _Toc202284912 \h </w:instrText>
                </w:r>
                <w:r w:rsidR="00C87DCF">
                  <w:rPr>
                    <w:noProof/>
                    <w:webHidden/>
                  </w:rPr>
                </w:r>
                <w:r w:rsidR="00C87DCF">
                  <w:rPr>
                    <w:noProof/>
                    <w:webHidden/>
                  </w:rPr>
                  <w:fldChar w:fldCharType="separate"/>
                </w:r>
                <w:r w:rsidR="00C87DCF">
                  <w:rPr>
                    <w:noProof/>
                    <w:webHidden/>
                  </w:rPr>
                  <w:t>5</w:t>
                </w:r>
                <w:r w:rsidR="00C87DCF">
                  <w:rPr>
                    <w:noProof/>
                    <w:webHidden/>
                  </w:rPr>
                  <w:fldChar w:fldCharType="end"/>
                </w:r>
              </w:hyperlink>
            </w:p>
            <w:p w14:paraId="7A494702" w14:textId="7FDF6EB7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13" w:history="1">
                <w:r w:rsidRPr="00A938BD">
                  <w:rPr>
                    <w:rStyle w:val="ac"/>
                    <w:noProof/>
                  </w:rPr>
                  <w:t>1.1 Реквизиты документов, на основании которых принято решение о разработке документации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83604F8" w14:textId="65118A4A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14" w:history="1">
                <w:r w:rsidRPr="00A938BD">
                  <w:rPr>
                    <w:rStyle w:val="ac"/>
                    <w:noProof/>
                  </w:rPr>
                  <w:t>1.2 Исходные данные и условия для подготовки документации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B699800" w14:textId="4527A91C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15" w:history="1">
                <w:r w:rsidRPr="00A938BD">
                  <w:rPr>
                    <w:rStyle w:val="ac"/>
                    <w:noProof/>
                  </w:rPr>
                  <w:t>2 . Сведения о климатической, географической и инженерно-геологической характеристике района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F92626" w14:textId="242B838A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16" w:history="1">
                <w:r w:rsidRPr="00A938BD">
                  <w:rPr>
                    <w:rStyle w:val="ac"/>
                    <w:noProof/>
                  </w:rPr>
                  <w:t>3 Сведения об объекте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3933E2" w14:textId="2E883EF7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17" w:history="1">
                <w:r w:rsidRPr="00A938BD">
                  <w:rPr>
                    <w:rStyle w:val="ac"/>
                    <w:noProof/>
                  </w:rPr>
                  <w:t>3.1. Описание объекта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68821CB" w14:textId="4120887E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18" w:history="1">
                <w:r w:rsidRPr="00A938BD">
                  <w:rPr>
                    <w:rStyle w:val="ac"/>
                    <w:noProof/>
                  </w:rPr>
                  <w:t>3.2. Конструктивные решения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F854788" w14:textId="47D0AD31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19" w:history="1">
                <w:r w:rsidRPr="00A938BD">
                  <w:rPr>
                    <w:rStyle w:val="ac"/>
                    <w:noProof/>
                  </w:rPr>
                  <w:t>3.3. Фундамент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15FDA1" w14:textId="7915276F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20" w:history="1">
                <w:r w:rsidRPr="00A938BD">
                  <w:rPr>
                    <w:rStyle w:val="ac"/>
                    <w:rFonts w:eastAsia="TimesNewRomanPSMT"/>
                    <w:noProof/>
                  </w:rPr>
                  <w:t xml:space="preserve">4 .Сведения о материалах </w:t>
                </w:r>
                <w:r w:rsidRPr="00A938BD">
                  <w:rPr>
                    <w:rStyle w:val="ac"/>
                    <w:noProof/>
                  </w:rPr>
                  <w:t>конструктивных элементов сооружения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1AFDF6F" w14:textId="20D3A2C3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21" w:history="1">
                <w:r w:rsidRPr="00A938BD">
                  <w:rPr>
                    <w:rStyle w:val="ac"/>
                    <w:rFonts w:eastAsia="TimesNewRomanPSMT"/>
                    <w:noProof/>
                  </w:rPr>
                  <w:t>5 .Расчётная модель конструкции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31B65E9" w14:textId="1675F3B6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2" w:history="1">
                <w:r w:rsidRPr="00A938BD">
                  <w:rPr>
                    <w:rStyle w:val="ac"/>
                    <w:noProof/>
                  </w:rPr>
                  <w:t>5.1. Конечно-элементная схема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D218B83" w14:textId="6CD28B2E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3" w:history="1">
                <w:r w:rsidRPr="00A938BD">
                  <w:rPr>
                    <w:rStyle w:val="ac"/>
                    <w:noProof/>
                  </w:rPr>
                  <w:t>5.2. Взаимодействие сооружения с основанием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F218B3" w14:textId="79E57422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24" w:history="1">
                <w:r w:rsidRPr="00A938BD">
                  <w:rPr>
                    <w:rStyle w:val="ac"/>
                    <w:noProof/>
                  </w:rPr>
                  <w:t>6</w:t>
                </w:r>
                <w:r w:rsidRPr="00A938BD">
                  <w:rPr>
                    <w:rStyle w:val="ac"/>
                    <w:rFonts w:eastAsia="TimesNewRomanPSMT"/>
                    <w:noProof/>
                  </w:rPr>
                  <w:t xml:space="preserve"> .Расчетные</w:t>
                </w:r>
                <w:r w:rsidRPr="00A938BD">
                  <w:rPr>
                    <w:rStyle w:val="ac"/>
                    <w:noProof/>
                  </w:rPr>
                  <w:t xml:space="preserve"> нагрузки и их сочетания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4AA6B62" w14:textId="488C7FD9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5" w:history="1">
                <w:r w:rsidRPr="00A938BD">
                  <w:rPr>
                    <w:rStyle w:val="ac"/>
                    <w:noProof/>
                  </w:rPr>
                  <w:t>6.1. Общие сведения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8E67F37" w14:textId="262186BF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6" w:history="1">
                <w:r w:rsidRPr="00A938BD">
                  <w:rPr>
                    <w:rStyle w:val="ac"/>
                    <w:noProof/>
                  </w:rPr>
                  <w:t>6.2. Постоянные нагрузки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DAB6168" w14:textId="490C8862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7" w:history="1">
                <w:r w:rsidRPr="00A938BD">
                  <w:rPr>
                    <w:rStyle w:val="ac"/>
                    <w:noProof/>
                  </w:rPr>
                  <w:t>6.3. Временные длительные нагрузки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2C4B981" w14:textId="1E5FC5F7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8" w:history="1">
                <w:r w:rsidRPr="00A938BD">
                  <w:rPr>
                    <w:rStyle w:val="ac"/>
                    <w:noProof/>
                  </w:rPr>
                  <w:t>6.4. Кратковременные нагрузки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00D8B32" w14:textId="69101279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29" w:history="1">
                <w:r w:rsidRPr="00A938BD">
                  <w:rPr>
                    <w:rStyle w:val="ac"/>
                    <w:noProof/>
                  </w:rPr>
                  <w:t>Температурные климатические нагрузки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2A19E0F" w14:textId="5A7F3349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30" w:history="1">
                <w:r w:rsidRPr="00A938BD">
                  <w:rPr>
                    <w:rStyle w:val="ac"/>
                    <w:noProof/>
                  </w:rPr>
                  <w:t>Ветровая нагрузка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D397553" w14:textId="7F355D19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31" w:history="1">
                <w:r w:rsidRPr="00A938BD">
                  <w:rPr>
                    <w:rStyle w:val="ac"/>
                    <w:noProof/>
                  </w:rPr>
                  <w:t>Гололёдные нагрузки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056CA65" w14:textId="154453C9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32" w:history="1">
                <w:r w:rsidRPr="00A938BD">
                  <w:rPr>
                    <w:rStyle w:val="ac"/>
                    <w:noProof/>
                  </w:rPr>
                  <w:t>6.5. Особые нагрузки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C9F44FA" w14:textId="66E2E201" w:rsidR="00C87DCF" w:rsidRDefault="00C87DCF">
              <w:pPr>
                <w:pStyle w:val="32"/>
                <w:rPr>
                  <w:rFonts w:asciiTheme="minorHAnsi" w:eastAsiaTheme="minorEastAsia" w:hAnsiTheme="minorHAnsi" w:cstheme="minorBidi"/>
                  <w:noProof/>
                  <w:kern w:val="2"/>
                  <w:sz w:val="24"/>
                  <w:szCs w:val="24"/>
                  <w14:ligatures w14:val="standardContextual"/>
                </w:rPr>
              </w:pPr>
              <w:hyperlink w:anchor="_Toc202284933" w:history="1">
                <w:r w:rsidRPr="00A938BD">
                  <w:rPr>
                    <w:rStyle w:val="ac"/>
                    <w:noProof/>
                  </w:rPr>
                  <w:t>6.6. Расчетные сочетания нагрузок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526252E" w14:textId="45D63706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34" w:history="1">
                <w:r w:rsidRPr="00A938BD">
                  <w:rPr>
                    <w:rStyle w:val="ac"/>
                    <w:noProof/>
                  </w:rPr>
                  <w:t>7</w:t>
                </w:r>
                <w:r w:rsidRPr="00A938BD">
                  <w:rPr>
                    <w:rStyle w:val="ac"/>
                    <w:rFonts w:eastAsia="TimesNewRomanPSMT"/>
                    <w:noProof/>
                  </w:rPr>
                  <w:t xml:space="preserve"> .Вычислительные</w:t>
                </w:r>
                <w:r w:rsidRPr="00A938BD">
                  <w:rPr>
                    <w:rStyle w:val="ac"/>
                    <w:noProof/>
                  </w:rPr>
                  <w:t xml:space="preserve"> программы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6D2104" w14:textId="00DC6386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35" w:history="1">
                <w:r w:rsidRPr="00A938BD">
                  <w:rPr>
                    <w:rStyle w:val="ac"/>
                    <w:noProof/>
                  </w:rPr>
                  <w:t>8</w:t>
                </w:r>
                <w:r w:rsidRPr="00A938BD">
                  <w:rPr>
                    <w:rStyle w:val="ac"/>
                    <w:rFonts w:eastAsia="TimesNewRomanPSMT"/>
                    <w:noProof/>
                  </w:rPr>
                  <w:t xml:space="preserve"> .Результаты</w:t>
                </w:r>
                <w:r w:rsidRPr="00A938BD">
                  <w:rPr>
                    <w:rStyle w:val="ac"/>
                    <w:noProof/>
                  </w:rPr>
                  <w:t xml:space="preserve"> расчетов сооружения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985EFB" w14:textId="125EF81F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36" w:history="1">
                <w:r w:rsidRPr="00A938BD">
                  <w:rPr>
                    <w:rStyle w:val="ac"/>
                    <w:noProof/>
                  </w:rPr>
                  <w:t>9 .Расчет сопротивления контура заземления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C80BCCA" w14:textId="174F8BD4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37" w:history="1">
                <w:r w:rsidRPr="00A938BD">
                  <w:rPr>
                    <w:rStyle w:val="ac"/>
                    <w:rFonts w:eastAsia="TimesNewRomanPSMT"/>
                    <w:noProof/>
                  </w:rPr>
                  <w:t>10 . Привязка конструкции на местности БПН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1D78A04" w14:textId="50EB05C8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38" w:history="1">
                <w:r w:rsidRPr="00A938BD">
                  <w:rPr>
                    <w:rStyle w:val="ac"/>
                    <w:noProof/>
                  </w:rPr>
                  <w:t>11</w:t>
                </w:r>
                <w:r w:rsidRPr="00A938BD">
                  <w:rPr>
                    <w:rStyle w:val="ac"/>
                    <w:rFonts w:eastAsia="TimesNewRomanPSMT"/>
                    <w:noProof/>
                  </w:rPr>
                  <w:t xml:space="preserve"> . Литература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4D6A63A" w14:textId="19DE7EA6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39" w:history="1">
                <w:r w:rsidRPr="00A938BD">
                  <w:rPr>
                    <w:rStyle w:val="ac"/>
                    <w:noProof/>
                  </w:rPr>
                  <w:t>Приложение А. Расчет нагрузки от летящих дронов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9B3D2B1" w14:textId="23201F63" w:rsidR="00C87DCF" w:rsidRPr="00400574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40" w:history="1">
                <w:r w:rsidRPr="00400574">
                  <w:rPr>
                    <w:rStyle w:val="ac"/>
                    <w:noProof/>
                  </w:rPr>
                  <w:t>Приложение Б. Расчет модель Рисунок</w:t>
                </w:r>
                <w:r w:rsidRPr="00400574">
                  <w:rPr>
                    <w:noProof/>
                    <w:webHidden/>
                  </w:rPr>
                  <w:tab/>
                </w:r>
                <w:r w:rsidRPr="00400574">
                  <w:rPr>
                    <w:noProof/>
                    <w:webHidden/>
                  </w:rPr>
                  <w:fldChar w:fldCharType="begin"/>
                </w:r>
                <w:r w:rsidRPr="00400574">
                  <w:rPr>
                    <w:noProof/>
                    <w:webHidden/>
                  </w:rPr>
                  <w:instrText xml:space="preserve"> PAGEREF _Toc202284940 \h </w:instrText>
                </w:r>
                <w:r w:rsidRPr="00400574">
                  <w:rPr>
                    <w:noProof/>
                    <w:webHidden/>
                  </w:rPr>
                </w:r>
                <w:r w:rsidRPr="00400574">
                  <w:rPr>
                    <w:noProof/>
                    <w:webHidden/>
                  </w:rPr>
                  <w:fldChar w:fldCharType="separate"/>
                </w:r>
                <w:r w:rsidRPr="00400574">
                  <w:rPr>
                    <w:noProof/>
                    <w:webHidden/>
                  </w:rPr>
                  <w:t>44</w:t>
                </w:r>
                <w:r w:rsidRPr="00400574">
                  <w:rPr>
                    <w:noProof/>
                    <w:webHidden/>
                  </w:rPr>
                  <w:fldChar w:fldCharType="end"/>
                </w:r>
              </w:hyperlink>
            </w:p>
            <w:p w14:paraId="12A69F0E" w14:textId="792D9E96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41" w:history="1">
                <w:r w:rsidRPr="00400574">
                  <w:rPr>
                    <w:rStyle w:val="ac"/>
                    <w:noProof/>
                  </w:rPr>
                  <w:t>Приложение В. Усилия Рисунки</w:t>
                </w:r>
                <w:r w:rsidRPr="00400574">
                  <w:rPr>
                    <w:noProof/>
                    <w:webHidden/>
                  </w:rPr>
                  <w:tab/>
                </w:r>
                <w:r w:rsidRPr="00400574">
                  <w:rPr>
                    <w:noProof/>
                    <w:webHidden/>
                  </w:rPr>
                  <w:fldChar w:fldCharType="begin"/>
                </w:r>
                <w:r w:rsidRPr="00400574">
                  <w:rPr>
                    <w:noProof/>
                    <w:webHidden/>
                  </w:rPr>
                  <w:instrText xml:space="preserve"> PAGEREF _Toc202284941 \h </w:instrText>
                </w:r>
                <w:r w:rsidRPr="00400574">
                  <w:rPr>
                    <w:noProof/>
                    <w:webHidden/>
                  </w:rPr>
                </w:r>
                <w:r w:rsidRPr="00400574">
                  <w:rPr>
                    <w:noProof/>
                    <w:webHidden/>
                  </w:rPr>
                  <w:fldChar w:fldCharType="separate"/>
                </w:r>
                <w:r w:rsidRPr="00400574">
                  <w:rPr>
                    <w:noProof/>
                    <w:webHidden/>
                  </w:rPr>
                  <w:t>45</w:t>
                </w:r>
                <w:r w:rsidRPr="00400574">
                  <w:rPr>
                    <w:noProof/>
                    <w:webHidden/>
                  </w:rPr>
                  <w:fldChar w:fldCharType="end"/>
                </w:r>
              </w:hyperlink>
            </w:p>
            <w:p w14:paraId="1D308BE5" w14:textId="6F618133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42" w:history="1">
                <w:r w:rsidRPr="00A938BD">
                  <w:rPr>
                    <w:rStyle w:val="ac"/>
                    <w:noProof/>
                  </w:rPr>
                  <w:t>Приложение Г. Сопротивление тросовой сети воздействию БПЛА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48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A737F52" w14:textId="2E89EEC0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43" w:history="1">
                <w:r w:rsidRPr="00A938BD">
                  <w:rPr>
                    <w:rStyle w:val="ac"/>
                    <w:noProof/>
                  </w:rPr>
                  <w:t>Приложение Д. Расчёт осадки (вставлялось приложение только для Калмыкии, в других может отсутствовать, обсудить с Ангелиной)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49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BE8504B" w14:textId="178AB748" w:rsidR="00C87DCF" w:rsidRDefault="00C87DCF">
              <w:pPr>
                <w:pStyle w:val="12"/>
                <w:tabs>
                  <w:tab w:val="right" w:leader="dot" w:pos="9911"/>
                </w:tabs>
                <w:rPr>
                  <w:rFonts w:asciiTheme="minorHAnsi" w:eastAsiaTheme="minorEastAsia" w:hAnsiTheme="minorHAnsi" w:cstheme="minorBidi"/>
                  <w:bCs w:val="0"/>
                  <w:caps w:val="0"/>
                  <w:noProof/>
                  <w:kern w:val="2"/>
                  <w14:ligatures w14:val="standardContextual"/>
                </w:rPr>
              </w:pPr>
              <w:hyperlink w:anchor="_Toc202284944" w:history="1">
                <w:r w:rsidRPr="00A938BD">
                  <w:rPr>
                    <w:rStyle w:val="ac"/>
                    <w:noProof/>
                  </w:rPr>
                  <w:t>Приложение Е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_Toc202284944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397E392" w14:textId="4A5D2F7A" w:rsidR="00061D29" w:rsidRDefault="00061D29" w:rsidP="00061D29">
              <w:pPr>
                <w:rPr>
                  <w:b/>
                  <w:bCs/>
                </w:rPr>
              </w:pPr>
              <w:r w:rsidRPr="002D7AE4">
                <w:rPr>
                  <w:b/>
                  <w:bCs/>
                  <w:caps/>
                  <w:sz w:val="24"/>
                  <w:szCs w:val="24"/>
                  <w:highlight w:val="green"/>
                </w:rPr>
                <w:fldChar w:fldCharType="end"/>
              </w:r>
            </w:p>
          </w:sdtContent>
        </w:sdt>
        <w:p w14:paraId="07FDA485" w14:textId="65022849" w:rsidR="009669D4" w:rsidRDefault="00000000" w:rsidP="00061D29">
          <w:pPr>
            <w:ind w:left="794" w:firstLine="0"/>
          </w:pPr>
        </w:p>
      </w:sdtContent>
    </w:sdt>
    <w:p w14:paraId="289D3D49" w14:textId="77777777" w:rsidR="009669D4" w:rsidRDefault="009669D4" w:rsidP="009669D4">
      <w:pPr>
        <w:ind w:left="794" w:firstLine="0"/>
        <w:rPr>
          <w:rFonts w:ascii="Arial" w:hAnsi="Arial" w:cs="Arial"/>
        </w:rPr>
      </w:pPr>
    </w:p>
    <w:p w14:paraId="3344F17D" w14:textId="77777777" w:rsidR="009669D4" w:rsidRDefault="009669D4" w:rsidP="009669D4">
      <w:pPr>
        <w:ind w:left="794" w:firstLine="0"/>
        <w:rPr>
          <w:rFonts w:ascii="Arial" w:hAnsi="Arial" w:cs="Arial"/>
        </w:rPr>
        <w:sectPr w:rsidR="009669D4" w:rsidSect="009669D4">
          <w:headerReference w:type="default" r:id="rId14"/>
          <w:footerReference w:type="default" r:id="rId15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76F10553" w14:textId="77777777" w:rsidR="009669D4" w:rsidRPr="001E2D0D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1E2D0D">
        <w:rPr>
          <w:b/>
          <w:szCs w:val="28"/>
        </w:rPr>
        <w:lastRenderedPageBreak/>
        <w:t>Заверение проектной организации</w:t>
      </w:r>
    </w:p>
    <w:p w14:paraId="176634D8" w14:textId="77777777" w:rsidR="009669D4" w:rsidRDefault="009669D4" w:rsidP="009669D4"/>
    <w:p w14:paraId="47060754" w14:textId="30BBC795" w:rsidR="009669D4" w:rsidRPr="001E2D0D" w:rsidRDefault="009669D4" w:rsidP="009669D4">
      <w:bookmarkStart w:id="0" w:name="_Hlk175917555"/>
      <w:r>
        <w:t>Настоящий раздел</w:t>
      </w:r>
      <w:r w:rsidRPr="001E2D0D">
        <w:t xml:space="preserve"> разработан в соответствии с</w:t>
      </w:r>
      <w:r>
        <w:t xml:space="preserve"> </w:t>
      </w:r>
      <w:r w:rsidRPr="001E2D0D">
        <w:t xml:space="preserve">заданием на </w:t>
      </w:r>
      <w:r w:rsidR="00D951E0" w:rsidRPr="006F2B1C">
        <w:t>разработку технической документации</w:t>
      </w:r>
      <w:r w:rsidRPr="001E2D0D">
        <w:t xml:space="preserve">, техническими регламентами, в том числе устанавливающими требования по обеспечению безопасной эксплуатации </w:t>
      </w:r>
      <w:r w:rsidR="00420364">
        <w:t>сооружений</w:t>
      </w:r>
      <w:r w:rsidRPr="001E2D0D">
        <w:t>, строений, сооружений и безопасного использования прилегающих к ним территорий, и с соблюдением технических условий.</w:t>
      </w:r>
    </w:p>
    <w:bookmarkEnd w:id="0"/>
    <w:p w14:paraId="4D53F895" w14:textId="77777777" w:rsidR="009669D4" w:rsidRPr="001E2D0D" w:rsidRDefault="009669D4" w:rsidP="009669D4">
      <w:pPr>
        <w:spacing w:line="276" w:lineRule="auto"/>
        <w:ind w:left="425" w:firstLine="568"/>
        <w:contextualSpacing w:val="0"/>
        <w:rPr>
          <w:szCs w:val="28"/>
        </w:rPr>
      </w:pPr>
    </w:p>
    <w:tbl>
      <w:tblPr>
        <w:tblStyle w:val="af6"/>
        <w:tblW w:w="0" w:type="auto"/>
        <w:tblInd w:w="4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1674"/>
        <w:gridCol w:w="2050"/>
        <w:gridCol w:w="2375"/>
      </w:tblGrid>
      <w:tr w:rsidR="009E6E9B" w14:paraId="1CC7B0A9" w14:textId="77777777" w:rsidTr="00D06A75">
        <w:tc>
          <w:tcPr>
            <w:tcW w:w="3511" w:type="dxa"/>
            <w:vAlign w:val="center"/>
          </w:tcPr>
          <w:p w14:paraId="29744884" w14:textId="77777777" w:rsidR="009E6E9B" w:rsidRDefault="009E6E9B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r w:rsidRPr="001E2D0D">
              <w:rPr>
                <w:szCs w:val="28"/>
              </w:rPr>
              <w:t>Главный инженер проекта</w:t>
            </w:r>
          </w:p>
        </w:tc>
        <w:tc>
          <w:tcPr>
            <w:tcW w:w="1701" w:type="dxa"/>
            <w:vAlign w:val="center"/>
          </w:tcPr>
          <w:p w14:paraId="6D0EC85E" w14:textId="77777777" w:rsidR="009E6E9B" w:rsidRDefault="009E6E9B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r w:rsidRPr="009B3C84">
              <w:rPr>
                <w:noProof/>
                <w:position w:val="6"/>
                <w:szCs w:val="24"/>
              </w:rPr>
              <w:drawing>
                <wp:inline distT="0" distB="0" distL="0" distR="0" wp14:anchorId="727401FB" wp14:editId="677CE9F9">
                  <wp:extent cx="609600" cy="421064"/>
                  <wp:effectExtent l="0" t="0" r="0" b="0"/>
                  <wp:docPr id="1004" name="Рисунок 6" descr="Изображение выглядит как зарисовка, рисунок, Детское искусство, диаграмма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9085400" name="Рисунок 6" descr="Изображение выглядит как зарисовка, рисунок, Детское искусство, диаграмма&#10;&#10;Автоматически созданное описани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5823" cy="4253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85" w:type="dxa"/>
            <w:vAlign w:val="center"/>
          </w:tcPr>
          <w:p w14:paraId="6B29A4DF" w14:textId="77777777" w:rsidR="009E6E9B" w:rsidRDefault="009E6E9B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r w:rsidRPr="001558A3">
              <w:rPr>
                <w:szCs w:val="28"/>
              </w:rPr>
              <w:t>С</w:t>
            </w:r>
            <w:r w:rsidRPr="00882EC9">
              <w:rPr>
                <w:szCs w:val="28"/>
                <w:lang w:val="en-US"/>
              </w:rPr>
              <w:t xml:space="preserve">. </w:t>
            </w:r>
            <w:r w:rsidRPr="001558A3">
              <w:rPr>
                <w:szCs w:val="28"/>
              </w:rPr>
              <w:t>В</w:t>
            </w:r>
            <w:r w:rsidRPr="00882EC9">
              <w:rPr>
                <w:szCs w:val="28"/>
                <w:lang w:val="en-US"/>
              </w:rPr>
              <w:t xml:space="preserve">. </w:t>
            </w:r>
            <w:proofErr w:type="spellStart"/>
            <w:r w:rsidRPr="001558A3">
              <w:rPr>
                <w:szCs w:val="28"/>
              </w:rPr>
              <w:t>Родчихин</w:t>
            </w:r>
            <w:proofErr w:type="spellEnd"/>
            <w:r w:rsidRPr="00882EC9">
              <w:rPr>
                <w:szCs w:val="28"/>
                <w:lang w:val="en-US"/>
              </w:rPr>
              <w:t xml:space="preserve">     </w:t>
            </w:r>
          </w:p>
        </w:tc>
        <w:tc>
          <w:tcPr>
            <w:tcW w:w="2415" w:type="dxa"/>
            <w:vAlign w:val="center"/>
          </w:tcPr>
          <w:p w14:paraId="37A7006A" w14:textId="7AFD9055" w:rsidR="009E6E9B" w:rsidRPr="00ED1762" w:rsidRDefault="009B72AD" w:rsidP="00D06A75">
            <w:pPr>
              <w:spacing w:line="276" w:lineRule="auto"/>
              <w:ind w:firstLine="0"/>
              <w:contextualSpacing w:val="0"/>
              <w:jc w:val="center"/>
              <w:rPr>
                <w:szCs w:val="28"/>
              </w:rPr>
            </w:pPr>
            <w:proofErr w:type="gramStart"/>
            <w:r>
              <w:rPr>
                <w:szCs w:val="28"/>
                <w:lang w:val="en-US"/>
              </w:rPr>
              <w:t xml:space="preserve">{{ </w:t>
            </w:r>
            <w:proofErr w:type="spellStart"/>
            <w:r>
              <w:rPr>
                <w:szCs w:val="28"/>
                <w:lang w:val="en-US"/>
              </w:rPr>
              <w:t>current</w:t>
            </w:r>
            <w:proofErr w:type="gramEnd"/>
            <w:r>
              <w:rPr>
                <w:szCs w:val="28"/>
                <w:lang w:val="en-US"/>
              </w:rPr>
              <w:t>_date</w:t>
            </w:r>
            <w:proofErr w:type="spellEnd"/>
            <w:r>
              <w:rPr>
                <w:szCs w:val="28"/>
                <w:lang w:val="en-US"/>
              </w:rPr>
              <w:t xml:space="preserve"> }}</w:t>
            </w:r>
          </w:p>
        </w:tc>
      </w:tr>
    </w:tbl>
    <w:p w14:paraId="33D1082E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75339CCE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581391B5" w14:textId="77777777" w:rsidR="009669D4" w:rsidRPr="001558A3" w:rsidRDefault="009669D4" w:rsidP="009669D4">
      <w:pPr>
        <w:ind w:left="794" w:firstLine="0"/>
        <w:rPr>
          <w:szCs w:val="28"/>
        </w:rPr>
      </w:pPr>
    </w:p>
    <w:p w14:paraId="01C9A4CC" w14:textId="77777777" w:rsidR="009669D4" w:rsidRDefault="009669D4" w:rsidP="009669D4">
      <w:pPr>
        <w:ind w:left="794" w:firstLine="0"/>
        <w:rPr>
          <w:sz w:val="24"/>
          <w:szCs w:val="24"/>
        </w:rPr>
        <w:sectPr w:rsidR="009669D4" w:rsidSect="009669D4">
          <w:headerReference w:type="default" r:id="rId17"/>
          <w:footerReference w:type="default" r:id="rId18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2FC3E9FF" w14:textId="77777777" w:rsidR="009669D4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 w:rsidRPr="00FA1FBD">
        <w:rPr>
          <w:b/>
          <w:szCs w:val="28"/>
        </w:rPr>
        <w:lastRenderedPageBreak/>
        <w:t xml:space="preserve">Состав </w:t>
      </w:r>
      <w:r w:rsidR="00D951E0" w:rsidRPr="007D34A1">
        <w:rPr>
          <w:b/>
          <w:szCs w:val="28"/>
        </w:rPr>
        <w:t>технической документации</w:t>
      </w:r>
    </w:p>
    <w:p w14:paraId="09F4A4D9" w14:textId="77777777" w:rsidR="009669D4" w:rsidRPr="001E2D0D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</w:p>
    <w:tbl>
      <w:tblPr>
        <w:tblStyle w:val="af6"/>
        <w:tblW w:w="0" w:type="auto"/>
        <w:tblLook w:val="04A0" w:firstRow="1" w:lastRow="0" w:firstColumn="1" w:lastColumn="0" w:noHBand="0" w:noVBand="1"/>
      </w:tblPr>
      <w:tblGrid>
        <w:gridCol w:w="888"/>
        <w:gridCol w:w="2567"/>
        <w:gridCol w:w="4676"/>
        <w:gridCol w:w="1780"/>
      </w:tblGrid>
      <w:tr w:rsidR="009669D4" w:rsidRPr="009B72AD" w14:paraId="7D77E509" w14:textId="77777777" w:rsidTr="003C4754">
        <w:tc>
          <w:tcPr>
            <w:tcW w:w="888" w:type="dxa"/>
            <w:vAlign w:val="center"/>
          </w:tcPr>
          <w:p w14:paraId="0964CEB6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Номер</w:t>
            </w:r>
          </w:p>
          <w:p w14:paraId="7B5AC03B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тома</w:t>
            </w:r>
          </w:p>
        </w:tc>
        <w:tc>
          <w:tcPr>
            <w:tcW w:w="2622" w:type="dxa"/>
            <w:vAlign w:val="center"/>
          </w:tcPr>
          <w:p w14:paraId="638D8667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Обозначение</w:t>
            </w:r>
          </w:p>
        </w:tc>
        <w:tc>
          <w:tcPr>
            <w:tcW w:w="4820" w:type="dxa"/>
            <w:vAlign w:val="center"/>
          </w:tcPr>
          <w:p w14:paraId="4769F7B5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Наименование</w:t>
            </w:r>
          </w:p>
        </w:tc>
        <w:tc>
          <w:tcPr>
            <w:tcW w:w="1807" w:type="dxa"/>
            <w:vAlign w:val="center"/>
          </w:tcPr>
          <w:p w14:paraId="4750AFDF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0"/>
              </w:rPr>
            </w:pPr>
            <w:r w:rsidRPr="009B72AD">
              <w:rPr>
                <w:sz w:val="20"/>
              </w:rPr>
              <w:t>Примечание</w:t>
            </w:r>
          </w:p>
        </w:tc>
      </w:tr>
      <w:tr w:rsidR="009669D4" w:rsidRPr="009B72AD" w14:paraId="532ECB86" w14:textId="77777777" w:rsidTr="003C4754">
        <w:tc>
          <w:tcPr>
            <w:tcW w:w="888" w:type="dxa"/>
            <w:vAlign w:val="center"/>
          </w:tcPr>
          <w:p w14:paraId="7B9A811A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1</w:t>
            </w:r>
          </w:p>
        </w:tc>
        <w:tc>
          <w:tcPr>
            <w:tcW w:w="2622" w:type="dxa"/>
            <w:vAlign w:val="center"/>
          </w:tcPr>
          <w:p w14:paraId="7157C5F1" w14:textId="15EBA4F4" w:rsidR="009669D4" w:rsidRPr="009B72AD" w:rsidRDefault="009B72AD" w:rsidP="003C4754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  <w:lang w:val="en-US"/>
              </w:rPr>
              <w:t>code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  <w:r w:rsidR="00F67BFE" w:rsidRPr="009B72AD">
              <w:rPr>
                <w:sz w:val="24"/>
                <w:szCs w:val="24"/>
              </w:rPr>
              <w:t>-</w:t>
            </w:r>
            <w:proofErr w:type="gramEnd"/>
            <w:r w:rsidR="00F67BFE" w:rsidRPr="009B72AD">
              <w:rPr>
                <w:sz w:val="24"/>
                <w:szCs w:val="24"/>
              </w:rPr>
              <w:t>КВП-</w:t>
            </w:r>
            <w:r w:rsidR="006F2B1C" w:rsidRPr="009B72AD">
              <w:rPr>
                <w:sz w:val="24"/>
                <w:szCs w:val="24"/>
              </w:rPr>
              <w:t>ТКР</w:t>
            </w:r>
          </w:p>
        </w:tc>
        <w:tc>
          <w:tcPr>
            <w:tcW w:w="4820" w:type="dxa"/>
            <w:vAlign w:val="center"/>
          </w:tcPr>
          <w:p w14:paraId="4F51A65C" w14:textId="77777777" w:rsidR="009669D4" w:rsidRPr="009B72AD" w:rsidRDefault="006F2B1C" w:rsidP="003C4754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Технологические и конструктивные решения</w:t>
            </w:r>
          </w:p>
        </w:tc>
        <w:tc>
          <w:tcPr>
            <w:tcW w:w="1807" w:type="dxa"/>
            <w:vAlign w:val="center"/>
          </w:tcPr>
          <w:p w14:paraId="0A680259" w14:textId="77777777" w:rsidR="009669D4" w:rsidRPr="009B72AD" w:rsidRDefault="009669D4" w:rsidP="003C4754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F67BFE" w:rsidRPr="009B72AD" w14:paraId="7E4A2B00" w14:textId="77777777" w:rsidTr="003C4754">
        <w:tc>
          <w:tcPr>
            <w:tcW w:w="888" w:type="dxa"/>
            <w:vAlign w:val="center"/>
          </w:tcPr>
          <w:p w14:paraId="4542C08D" w14:textId="77777777" w:rsidR="00F67BFE" w:rsidRPr="009B72AD" w:rsidRDefault="00F67BFE" w:rsidP="00F67BF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2</w:t>
            </w:r>
          </w:p>
        </w:tc>
        <w:tc>
          <w:tcPr>
            <w:tcW w:w="2622" w:type="dxa"/>
            <w:vAlign w:val="center"/>
          </w:tcPr>
          <w:p w14:paraId="2CE1B824" w14:textId="0B428828" w:rsidR="00F67BFE" w:rsidRPr="009B72AD" w:rsidRDefault="009B72AD" w:rsidP="00F67BFE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  <w:lang w:val="en-US"/>
              </w:rPr>
              <w:t>code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  <w:r w:rsidRPr="009B72AD">
              <w:rPr>
                <w:sz w:val="24"/>
                <w:szCs w:val="24"/>
              </w:rPr>
              <w:t>-</w:t>
            </w:r>
            <w:proofErr w:type="gramEnd"/>
            <w:r w:rsidR="00F67BFE" w:rsidRPr="009B72AD">
              <w:rPr>
                <w:sz w:val="24"/>
                <w:szCs w:val="24"/>
              </w:rPr>
              <w:t>КВП</w:t>
            </w:r>
            <w:r w:rsidR="006F2B1C" w:rsidRPr="009B72AD">
              <w:rPr>
                <w:sz w:val="24"/>
                <w:szCs w:val="24"/>
              </w:rPr>
              <w:t>-ПЗ</w:t>
            </w:r>
          </w:p>
        </w:tc>
        <w:tc>
          <w:tcPr>
            <w:tcW w:w="4820" w:type="dxa"/>
            <w:vAlign w:val="center"/>
          </w:tcPr>
          <w:p w14:paraId="6A620B87" w14:textId="77777777" w:rsidR="00F67BFE" w:rsidRPr="009B72AD" w:rsidRDefault="006F2B1C" w:rsidP="00F67BF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Пояснительная записка</w:t>
            </w:r>
          </w:p>
        </w:tc>
        <w:tc>
          <w:tcPr>
            <w:tcW w:w="1807" w:type="dxa"/>
            <w:vAlign w:val="center"/>
          </w:tcPr>
          <w:p w14:paraId="4E611AB3" w14:textId="77777777" w:rsidR="00F67BFE" w:rsidRPr="009B72AD" w:rsidRDefault="00F67BFE" w:rsidP="00F67BFE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F67BFE" w:rsidRPr="009B72AD" w14:paraId="4E865143" w14:textId="77777777" w:rsidTr="003C4754">
        <w:tc>
          <w:tcPr>
            <w:tcW w:w="888" w:type="dxa"/>
            <w:vAlign w:val="center"/>
          </w:tcPr>
          <w:p w14:paraId="7E60A75E" w14:textId="77777777" w:rsidR="00F67BFE" w:rsidRPr="009B72AD" w:rsidRDefault="00F67BFE" w:rsidP="00F67BFE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3</w:t>
            </w:r>
          </w:p>
        </w:tc>
        <w:tc>
          <w:tcPr>
            <w:tcW w:w="2622" w:type="dxa"/>
            <w:vAlign w:val="center"/>
          </w:tcPr>
          <w:p w14:paraId="5D01B177" w14:textId="25B78717" w:rsidR="00F67BFE" w:rsidRPr="009B72AD" w:rsidRDefault="009B72AD" w:rsidP="00F67BFE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  <w:lang w:val="en-US"/>
              </w:rPr>
              <w:t>code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  <w:r w:rsidRPr="009B72AD">
              <w:rPr>
                <w:sz w:val="24"/>
                <w:szCs w:val="24"/>
              </w:rPr>
              <w:t>-</w:t>
            </w:r>
            <w:proofErr w:type="gramEnd"/>
            <w:r w:rsidR="00F67BFE" w:rsidRPr="009B72AD">
              <w:rPr>
                <w:sz w:val="24"/>
                <w:szCs w:val="24"/>
              </w:rPr>
              <w:t>КВП-П</w:t>
            </w:r>
            <w:r w:rsidR="00B05E96" w:rsidRPr="009B72AD">
              <w:rPr>
                <w:sz w:val="24"/>
                <w:szCs w:val="24"/>
              </w:rPr>
              <w:t>З</w:t>
            </w:r>
            <w:r w:rsidR="0051154F" w:rsidRPr="009B72AD">
              <w:rPr>
                <w:sz w:val="24"/>
                <w:szCs w:val="24"/>
              </w:rPr>
              <w:t>Л</w:t>
            </w:r>
          </w:p>
        </w:tc>
        <w:tc>
          <w:tcPr>
            <w:tcW w:w="4820" w:type="dxa"/>
            <w:vAlign w:val="center"/>
          </w:tcPr>
          <w:p w14:paraId="250206DC" w14:textId="79F6E27A" w:rsidR="00F67BFE" w:rsidRPr="009B72AD" w:rsidRDefault="00B05E96" w:rsidP="00F67BFE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 xml:space="preserve">Пояснительная записка </w:t>
            </w:r>
            <w:r w:rsidR="0051154F" w:rsidRPr="009B72AD">
              <w:rPr>
                <w:sz w:val="24"/>
                <w:szCs w:val="24"/>
              </w:rPr>
              <w:t>лежневого</w:t>
            </w:r>
            <w:r w:rsidRPr="009B72AD">
              <w:rPr>
                <w:sz w:val="24"/>
                <w:szCs w:val="24"/>
              </w:rPr>
              <w:t xml:space="preserve"> фундамента</w:t>
            </w:r>
          </w:p>
        </w:tc>
        <w:tc>
          <w:tcPr>
            <w:tcW w:w="1807" w:type="dxa"/>
            <w:vAlign w:val="center"/>
          </w:tcPr>
          <w:p w14:paraId="59CDFD96" w14:textId="77777777" w:rsidR="00F67BFE" w:rsidRPr="009B72AD" w:rsidRDefault="00F67BFE" w:rsidP="00F67BFE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D25829" w:rsidRPr="009B72AD" w14:paraId="23B4ADD0" w14:textId="77777777" w:rsidTr="003C4754">
        <w:tc>
          <w:tcPr>
            <w:tcW w:w="888" w:type="dxa"/>
            <w:vAlign w:val="center"/>
          </w:tcPr>
          <w:p w14:paraId="11E85527" w14:textId="1E7B6079" w:rsidR="00D25829" w:rsidRPr="009B72AD" w:rsidRDefault="00D25829" w:rsidP="00D2582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4</w:t>
            </w:r>
          </w:p>
        </w:tc>
        <w:tc>
          <w:tcPr>
            <w:tcW w:w="2622" w:type="dxa"/>
            <w:vAlign w:val="center"/>
          </w:tcPr>
          <w:p w14:paraId="19177C88" w14:textId="2BC1DC3D" w:rsidR="00D25829" w:rsidRPr="009B72AD" w:rsidRDefault="009B72AD" w:rsidP="00D2582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  <w:lang w:val="en-US"/>
              </w:rPr>
              <w:t>code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  <w:r w:rsidRPr="009B72AD">
              <w:rPr>
                <w:sz w:val="24"/>
                <w:szCs w:val="24"/>
              </w:rPr>
              <w:t>-</w:t>
            </w:r>
            <w:proofErr w:type="gramEnd"/>
            <w:r w:rsidR="00D25829" w:rsidRPr="009B72AD">
              <w:rPr>
                <w:sz w:val="24"/>
                <w:szCs w:val="24"/>
              </w:rPr>
              <w:t>КВП</w:t>
            </w:r>
            <w:r w:rsidR="00B3272E" w:rsidRPr="009B72AD">
              <w:rPr>
                <w:sz w:val="24"/>
                <w:szCs w:val="24"/>
              </w:rPr>
              <w:t>-</w:t>
            </w:r>
            <w:r w:rsidR="00AD634F" w:rsidRPr="009B72AD">
              <w:rPr>
                <w:sz w:val="24"/>
                <w:szCs w:val="24"/>
              </w:rPr>
              <w:t>Т</w:t>
            </w:r>
            <w:r w:rsidR="00B3272E" w:rsidRPr="009B72AD">
              <w:rPr>
                <w:sz w:val="24"/>
                <w:szCs w:val="24"/>
              </w:rPr>
              <w:t>Ч</w:t>
            </w:r>
          </w:p>
        </w:tc>
        <w:tc>
          <w:tcPr>
            <w:tcW w:w="4820" w:type="dxa"/>
            <w:vAlign w:val="center"/>
          </w:tcPr>
          <w:p w14:paraId="35112C32" w14:textId="2448690F" w:rsidR="00D25829" w:rsidRPr="009B72AD" w:rsidRDefault="00B3272E" w:rsidP="00D258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Технические чертежи</w:t>
            </w:r>
          </w:p>
        </w:tc>
        <w:tc>
          <w:tcPr>
            <w:tcW w:w="1807" w:type="dxa"/>
            <w:vAlign w:val="center"/>
          </w:tcPr>
          <w:p w14:paraId="6ED95C3E" w14:textId="77777777" w:rsidR="00D25829" w:rsidRPr="009B72AD" w:rsidRDefault="00D25829" w:rsidP="00D25829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D25829" w:rsidRPr="009B72AD" w14:paraId="0E39600E" w14:textId="77777777" w:rsidTr="003C4754">
        <w:tc>
          <w:tcPr>
            <w:tcW w:w="888" w:type="dxa"/>
            <w:vAlign w:val="center"/>
          </w:tcPr>
          <w:p w14:paraId="2F4BC3DB" w14:textId="01CEC313" w:rsidR="00D25829" w:rsidRPr="009B72AD" w:rsidRDefault="00D25829" w:rsidP="00D2582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5</w:t>
            </w:r>
          </w:p>
        </w:tc>
        <w:tc>
          <w:tcPr>
            <w:tcW w:w="2622" w:type="dxa"/>
            <w:vAlign w:val="center"/>
          </w:tcPr>
          <w:p w14:paraId="08A573CA" w14:textId="5482521E" w:rsidR="00D25829" w:rsidRPr="009B72AD" w:rsidRDefault="009B72AD" w:rsidP="00D2582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  <w:lang w:val="en-US"/>
              </w:rPr>
              <w:t>code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  <w:r w:rsidRPr="009B72AD">
              <w:rPr>
                <w:sz w:val="24"/>
                <w:szCs w:val="24"/>
              </w:rPr>
              <w:t>-</w:t>
            </w:r>
            <w:proofErr w:type="gramEnd"/>
            <w:r w:rsidR="00D25829" w:rsidRPr="009B72AD">
              <w:rPr>
                <w:sz w:val="24"/>
                <w:szCs w:val="24"/>
              </w:rPr>
              <w:t>КВП-КЗ</w:t>
            </w:r>
          </w:p>
        </w:tc>
        <w:tc>
          <w:tcPr>
            <w:tcW w:w="4820" w:type="dxa"/>
            <w:vAlign w:val="center"/>
          </w:tcPr>
          <w:p w14:paraId="4E57CDF2" w14:textId="4CD4720B" w:rsidR="00D25829" w:rsidRPr="009B72AD" w:rsidRDefault="00D25829" w:rsidP="00D258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Контур заземления КОЗ-У</w:t>
            </w:r>
          </w:p>
        </w:tc>
        <w:tc>
          <w:tcPr>
            <w:tcW w:w="1807" w:type="dxa"/>
            <w:vAlign w:val="center"/>
          </w:tcPr>
          <w:p w14:paraId="19849448" w14:textId="77777777" w:rsidR="00D25829" w:rsidRPr="009B72AD" w:rsidRDefault="00D25829" w:rsidP="00D25829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  <w:tr w:rsidR="00D25829" w14:paraId="1B1D999D" w14:textId="77777777" w:rsidTr="003C4754">
        <w:tc>
          <w:tcPr>
            <w:tcW w:w="888" w:type="dxa"/>
            <w:vAlign w:val="center"/>
          </w:tcPr>
          <w:p w14:paraId="24DACC00" w14:textId="0D27DE26" w:rsidR="00D25829" w:rsidRPr="009B72AD" w:rsidRDefault="00D25829" w:rsidP="00D25829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6</w:t>
            </w:r>
          </w:p>
        </w:tc>
        <w:tc>
          <w:tcPr>
            <w:tcW w:w="2622" w:type="dxa"/>
            <w:vAlign w:val="center"/>
          </w:tcPr>
          <w:p w14:paraId="78D0CFC6" w14:textId="46679009" w:rsidR="00D25829" w:rsidRPr="009B72AD" w:rsidRDefault="009B72AD" w:rsidP="00D25829">
            <w:pPr>
              <w:spacing w:line="240" w:lineRule="auto"/>
              <w:ind w:firstLine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  <w:lang w:val="en-US"/>
              </w:rPr>
              <w:t xml:space="preserve">{{ </w:t>
            </w:r>
            <w:proofErr w:type="spellStart"/>
            <w:r>
              <w:rPr>
                <w:sz w:val="24"/>
                <w:szCs w:val="24"/>
                <w:lang w:val="en-US"/>
              </w:rPr>
              <w:t>project</w:t>
            </w:r>
            <w:proofErr w:type="gramEnd"/>
            <w:r>
              <w:rPr>
                <w:sz w:val="24"/>
                <w:szCs w:val="24"/>
                <w:lang w:val="en-US"/>
              </w:rPr>
              <w:t>_</w:t>
            </w:r>
            <w:proofErr w:type="gramStart"/>
            <w:r>
              <w:rPr>
                <w:sz w:val="24"/>
                <w:szCs w:val="24"/>
                <w:lang w:val="en-US"/>
              </w:rPr>
              <w:t>code</w:t>
            </w:r>
            <w:proofErr w:type="spellEnd"/>
            <w:r>
              <w:rPr>
                <w:sz w:val="24"/>
                <w:szCs w:val="24"/>
                <w:lang w:val="en-US"/>
              </w:rPr>
              <w:t xml:space="preserve"> }}</w:t>
            </w:r>
            <w:r w:rsidRPr="009B72AD">
              <w:rPr>
                <w:sz w:val="24"/>
                <w:szCs w:val="24"/>
              </w:rPr>
              <w:t>-</w:t>
            </w:r>
            <w:proofErr w:type="gramEnd"/>
            <w:r w:rsidR="00D25829" w:rsidRPr="009B72AD">
              <w:rPr>
                <w:sz w:val="24"/>
                <w:szCs w:val="24"/>
              </w:rPr>
              <w:t>КВП-ВОР</w:t>
            </w:r>
          </w:p>
        </w:tc>
        <w:tc>
          <w:tcPr>
            <w:tcW w:w="4820" w:type="dxa"/>
            <w:vAlign w:val="center"/>
          </w:tcPr>
          <w:p w14:paraId="7DBFCC79" w14:textId="138F9CF5" w:rsidR="00D25829" w:rsidRPr="009B72AD" w:rsidRDefault="00D25829" w:rsidP="00D25829">
            <w:pPr>
              <w:spacing w:line="240" w:lineRule="auto"/>
              <w:ind w:firstLine="0"/>
              <w:jc w:val="left"/>
              <w:rPr>
                <w:sz w:val="24"/>
                <w:szCs w:val="24"/>
              </w:rPr>
            </w:pPr>
            <w:r w:rsidRPr="009B72AD">
              <w:rPr>
                <w:sz w:val="24"/>
                <w:szCs w:val="24"/>
              </w:rPr>
              <w:t>Ведомость объемов работ</w:t>
            </w:r>
          </w:p>
        </w:tc>
        <w:tc>
          <w:tcPr>
            <w:tcW w:w="1807" w:type="dxa"/>
            <w:vAlign w:val="center"/>
          </w:tcPr>
          <w:p w14:paraId="42142D60" w14:textId="77777777" w:rsidR="00D25829" w:rsidRPr="00B949DB" w:rsidRDefault="00D25829" w:rsidP="00D25829">
            <w:pPr>
              <w:spacing w:line="240" w:lineRule="auto"/>
              <w:ind w:firstLine="0"/>
              <w:jc w:val="center"/>
              <w:rPr>
                <w:sz w:val="20"/>
              </w:rPr>
            </w:pPr>
          </w:p>
        </w:tc>
      </w:tr>
    </w:tbl>
    <w:p w14:paraId="657CBEA1" w14:textId="77777777" w:rsidR="009669D4" w:rsidRPr="00FA1FBD" w:rsidRDefault="009669D4" w:rsidP="009669D4"/>
    <w:p w14:paraId="7DAA1DEC" w14:textId="77777777" w:rsidR="009669D4" w:rsidRDefault="009669D4" w:rsidP="009669D4">
      <w:pPr>
        <w:ind w:left="794" w:firstLine="0"/>
        <w:rPr>
          <w:rFonts w:ascii="Arial" w:hAnsi="Arial" w:cs="Arial"/>
        </w:rPr>
      </w:pPr>
    </w:p>
    <w:p w14:paraId="024AD51C" w14:textId="77777777" w:rsidR="009669D4" w:rsidRDefault="009669D4" w:rsidP="009669D4">
      <w:pPr>
        <w:ind w:left="794" w:firstLine="0"/>
        <w:rPr>
          <w:rFonts w:ascii="Arial" w:hAnsi="Arial" w:cs="Arial"/>
        </w:rPr>
        <w:sectPr w:rsidR="009669D4" w:rsidSect="009669D4">
          <w:headerReference w:type="default" r:id="rId19"/>
          <w:footerReference w:type="default" r:id="rId20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0BDE35B8" w14:textId="77777777" w:rsidR="009669D4" w:rsidRPr="00A61122" w:rsidRDefault="009669D4" w:rsidP="009669D4">
      <w:pPr>
        <w:spacing w:line="276" w:lineRule="auto"/>
        <w:ind w:left="142" w:firstLine="0"/>
        <w:contextualSpacing w:val="0"/>
        <w:jc w:val="center"/>
        <w:rPr>
          <w:b/>
          <w:szCs w:val="28"/>
        </w:rPr>
      </w:pPr>
      <w:r>
        <w:rPr>
          <w:noProof/>
          <w:position w:val="6"/>
          <w:szCs w:val="24"/>
        </w:rPr>
        <w:lastRenderedPageBreak/>
        <w:drawing>
          <wp:anchor distT="0" distB="0" distL="114300" distR="114300" simplePos="0" relativeHeight="251639808" behindDoc="0" locked="0" layoutInCell="1" allowOverlap="1" wp14:anchorId="3E28F5F6" wp14:editId="2BDF8FFA">
            <wp:simplePos x="0" y="0"/>
            <wp:positionH relativeFrom="column">
              <wp:posOffset>4747895</wp:posOffset>
            </wp:positionH>
            <wp:positionV relativeFrom="paragraph">
              <wp:posOffset>133985</wp:posOffset>
            </wp:positionV>
            <wp:extent cx="591185" cy="408305"/>
            <wp:effectExtent l="0" t="0" r="0" b="0"/>
            <wp:wrapNone/>
            <wp:docPr id="1005" name="Рисунок 2" descr="Изображение выглядит как зарисовка, рисунок, Детское искусство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188473" name="Рисунок 2" descr="Изображение выглядит как зарисовка, рисунок, Детское искусство, диаграмма&#10;&#10;Автоматически созданное описание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185" cy="408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61122">
        <w:rPr>
          <w:b/>
          <w:szCs w:val="28"/>
        </w:rPr>
        <w:t>Лист подписей</w:t>
      </w:r>
    </w:p>
    <w:tbl>
      <w:tblPr>
        <w:tblW w:w="9522" w:type="dxa"/>
        <w:tblInd w:w="250" w:type="dxa"/>
        <w:tblLook w:val="0000" w:firstRow="0" w:lastRow="0" w:firstColumn="0" w:lastColumn="0" w:noHBand="0" w:noVBand="0"/>
      </w:tblPr>
      <w:tblGrid>
        <w:gridCol w:w="3827"/>
        <w:gridCol w:w="4111"/>
        <w:gridCol w:w="268"/>
        <w:gridCol w:w="1316"/>
      </w:tblGrid>
      <w:tr w:rsidR="009B72AD" w:rsidRPr="002014BB" w14:paraId="51527058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66BF7D34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Главный инженер проекта</w:t>
            </w:r>
          </w:p>
        </w:tc>
        <w:tc>
          <w:tcPr>
            <w:tcW w:w="4111" w:type="dxa"/>
            <w:vAlign w:val="center"/>
          </w:tcPr>
          <w:p w14:paraId="5B332EEA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proofErr w:type="spellStart"/>
            <w:r w:rsidRPr="002014BB">
              <w:rPr>
                <w:position w:val="6"/>
                <w:szCs w:val="24"/>
              </w:rPr>
              <w:t>Родчихин</w:t>
            </w:r>
            <w:proofErr w:type="spellEnd"/>
            <w:r w:rsidRPr="002014BB">
              <w:rPr>
                <w:position w:val="6"/>
                <w:szCs w:val="24"/>
              </w:rPr>
              <w:t xml:space="preserve"> С. В.</w:t>
            </w:r>
          </w:p>
        </w:tc>
        <w:tc>
          <w:tcPr>
            <w:tcW w:w="268" w:type="dxa"/>
            <w:vAlign w:val="center"/>
          </w:tcPr>
          <w:p w14:paraId="559B9B4D" w14:textId="77777777" w:rsidR="009B72AD" w:rsidRPr="002014BB" w:rsidRDefault="009B72AD" w:rsidP="009B72AD">
            <w:pPr>
              <w:ind w:firstLine="0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4DA1C013" w14:textId="6B3847A4" w:rsidR="009B72AD" w:rsidRPr="006339B4" w:rsidRDefault="009B72AD" w:rsidP="009B72AD">
            <w:pPr>
              <w:ind w:firstLine="0"/>
              <w:jc w:val="left"/>
              <w:rPr>
                <w:position w:val="6"/>
                <w:szCs w:val="24"/>
                <w:highlight w:val="green"/>
              </w:rPr>
            </w:pPr>
            <w:proofErr w:type="gramStart"/>
            <w:r w:rsidRPr="00435469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435469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435469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435469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9B72AD" w:rsidRPr="002014BB" w14:paraId="614F59E5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62ACB8D5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proofErr w:type="spellStart"/>
            <w:r w:rsidRPr="002014BB">
              <w:rPr>
                <w:position w:val="6"/>
                <w:szCs w:val="24"/>
              </w:rPr>
              <w:t>Нормоконтролер</w:t>
            </w:r>
            <w:proofErr w:type="spellEnd"/>
          </w:p>
        </w:tc>
        <w:tc>
          <w:tcPr>
            <w:tcW w:w="4111" w:type="dxa"/>
            <w:vAlign w:val="center"/>
          </w:tcPr>
          <w:p w14:paraId="173BAD8E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92032" behindDoc="0" locked="0" layoutInCell="1" allowOverlap="1" wp14:anchorId="308BDB21" wp14:editId="454B7D46">
                  <wp:simplePos x="0" y="0"/>
                  <wp:positionH relativeFrom="column">
                    <wp:posOffset>1948180</wp:posOffset>
                  </wp:positionH>
                  <wp:positionV relativeFrom="paragraph">
                    <wp:posOffset>-54610</wp:posOffset>
                  </wp:positionV>
                  <wp:extent cx="798195" cy="371475"/>
                  <wp:effectExtent l="0" t="0" r="0" b="0"/>
                  <wp:wrapNone/>
                  <wp:docPr id="1006" name="Рисунок 3" descr="Изображение выглядит как рукописный текст, Шрифт, линия, каллиграфия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1134228" name="Рисунок 3" descr="Изображение выглядит как рукописный текст, Шрифт, линия, каллиграфия&#10;&#10;Автоматически созданное описание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195" cy="371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014BB">
              <w:rPr>
                <w:position w:val="6"/>
                <w:szCs w:val="24"/>
              </w:rPr>
              <w:t>Собин К. Н.</w:t>
            </w:r>
          </w:p>
        </w:tc>
        <w:tc>
          <w:tcPr>
            <w:tcW w:w="268" w:type="dxa"/>
            <w:vAlign w:val="center"/>
          </w:tcPr>
          <w:p w14:paraId="677DE2D2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noProof/>
                <w:position w:val="6"/>
                <w:szCs w:val="24"/>
              </w:rPr>
              <w:drawing>
                <wp:anchor distT="0" distB="0" distL="114300" distR="114300" simplePos="0" relativeHeight="251693056" behindDoc="0" locked="0" layoutInCell="1" allowOverlap="1" wp14:anchorId="56BF3A25" wp14:editId="4F4391A9">
                  <wp:simplePos x="0" y="0"/>
                  <wp:positionH relativeFrom="column">
                    <wp:posOffset>-429895</wp:posOffset>
                  </wp:positionH>
                  <wp:positionV relativeFrom="paragraph">
                    <wp:posOffset>327025</wp:posOffset>
                  </wp:positionV>
                  <wp:extent cx="480060" cy="400050"/>
                  <wp:effectExtent l="0" t="0" r="0" b="0"/>
                  <wp:wrapNone/>
                  <wp:docPr id="1007" name="Рисунок 4" descr="Изображение выглядит как зарисовка, рисунок, Штриховая графика, штриховой рису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341650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6" w:type="dxa"/>
            <w:vAlign w:val="center"/>
          </w:tcPr>
          <w:p w14:paraId="63738201" w14:textId="3EE7DFB8" w:rsidR="009B72AD" w:rsidRPr="006339B4" w:rsidRDefault="009B72AD" w:rsidP="009B72AD">
            <w:pPr>
              <w:ind w:firstLine="0"/>
              <w:jc w:val="left"/>
              <w:rPr>
                <w:position w:val="6"/>
                <w:szCs w:val="24"/>
                <w:highlight w:val="green"/>
              </w:rPr>
            </w:pPr>
            <w:proofErr w:type="gramStart"/>
            <w:r w:rsidRPr="00435469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435469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435469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435469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9B72AD" w:rsidRPr="002014BB" w14:paraId="06C394B9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3C3897DC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62269B73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 w:rsidRPr="002014BB">
              <w:rPr>
                <w:position w:val="6"/>
                <w:szCs w:val="24"/>
              </w:rPr>
              <w:t>Ушаков А. А.</w:t>
            </w:r>
          </w:p>
        </w:tc>
        <w:tc>
          <w:tcPr>
            <w:tcW w:w="268" w:type="dxa"/>
            <w:vAlign w:val="center"/>
          </w:tcPr>
          <w:p w14:paraId="7E268462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rFonts w:ascii="Arial" w:hAnsi="Arial" w:cs="Arial"/>
                <w:noProof/>
              </w:rPr>
              <w:drawing>
                <wp:anchor distT="0" distB="0" distL="114300" distR="114300" simplePos="0" relativeHeight="251694080" behindDoc="0" locked="0" layoutInCell="1" allowOverlap="1" wp14:anchorId="3E8C64C1" wp14:editId="720C26D3">
                  <wp:simplePos x="0" y="0"/>
                  <wp:positionH relativeFrom="column">
                    <wp:posOffset>-535305</wp:posOffset>
                  </wp:positionH>
                  <wp:positionV relativeFrom="paragraph">
                    <wp:posOffset>365125</wp:posOffset>
                  </wp:positionV>
                  <wp:extent cx="618490" cy="295275"/>
                  <wp:effectExtent l="0" t="0" r="0" b="0"/>
                  <wp:wrapNone/>
                  <wp:docPr id="1008" name="Рисунок 5" descr="Изображение выглядит как зарисовка, рисунок, Штриховая графика, штриховой рисунок&#10;&#10;Автоматически созданное описани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0834568" name="Рисунок 5" descr="Изображение выглядит как зарисовка, рисунок, Штриховая графика, штриховой рисунок&#10;&#10;Автоматически созданное описание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490" cy="29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1316" w:type="dxa"/>
            <w:vAlign w:val="center"/>
          </w:tcPr>
          <w:p w14:paraId="26B19C3D" w14:textId="6C3F0D60" w:rsidR="009B72AD" w:rsidRPr="006339B4" w:rsidRDefault="009B72AD" w:rsidP="009B72AD">
            <w:pPr>
              <w:ind w:firstLine="0"/>
              <w:jc w:val="left"/>
              <w:rPr>
                <w:position w:val="6"/>
                <w:szCs w:val="24"/>
                <w:highlight w:val="green"/>
              </w:rPr>
            </w:pPr>
            <w:proofErr w:type="gramStart"/>
            <w:r w:rsidRPr="00435469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435469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435469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435469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9B72AD" w:rsidRPr="002014BB" w14:paraId="0BE61D94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182D3867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r>
              <w:rPr>
                <w:position w:val="6"/>
                <w:szCs w:val="24"/>
              </w:rPr>
              <w:t xml:space="preserve">Инженер </w:t>
            </w:r>
          </w:p>
        </w:tc>
        <w:tc>
          <w:tcPr>
            <w:tcW w:w="4111" w:type="dxa"/>
            <w:vAlign w:val="center"/>
          </w:tcPr>
          <w:p w14:paraId="19D98DEE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  <w:proofErr w:type="spellStart"/>
            <w:r>
              <w:rPr>
                <w:position w:val="6"/>
                <w:szCs w:val="24"/>
              </w:rPr>
              <w:t>Мельситов</w:t>
            </w:r>
            <w:proofErr w:type="spellEnd"/>
            <w:r>
              <w:rPr>
                <w:position w:val="6"/>
                <w:szCs w:val="24"/>
              </w:rPr>
              <w:t xml:space="preserve"> П. А.</w:t>
            </w:r>
          </w:p>
        </w:tc>
        <w:tc>
          <w:tcPr>
            <w:tcW w:w="268" w:type="dxa"/>
            <w:vAlign w:val="center"/>
          </w:tcPr>
          <w:p w14:paraId="4A269404" w14:textId="77777777" w:rsidR="009B72AD" w:rsidRPr="002014BB" w:rsidRDefault="009B72AD" w:rsidP="009B72AD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45092BE7" w14:textId="3F427A4B" w:rsidR="009B72AD" w:rsidRPr="006339B4" w:rsidRDefault="009B72AD" w:rsidP="009B72AD">
            <w:pPr>
              <w:ind w:firstLine="0"/>
              <w:jc w:val="left"/>
              <w:rPr>
                <w:position w:val="6"/>
                <w:szCs w:val="24"/>
                <w:highlight w:val="green"/>
              </w:rPr>
            </w:pPr>
            <w:proofErr w:type="gramStart"/>
            <w:r w:rsidRPr="00435469">
              <w:rPr>
                <w:position w:val="6"/>
                <w:szCs w:val="24"/>
                <w:lang w:val="en-US"/>
              </w:rPr>
              <w:t xml:space="preserve">{{ </w:t>
            </w:r>
            <w:proofErr w:type="spellStart"/>
            <w:r w:rsidRPr="00435469">
              <w:rPr>
                <w:position w:val="6"/>
                <w:szCs w:val="24"/>
                <w:lang w:val="en-US"/>
              </w:rPr>
              <w:t>mm</w:t>
            </w:r>
            <w:proofErr w:type="gramEnd"/>
            <w:r w:rsidRPr="00435469">
              <w:rPr>
                <w:position w:val="6"/>
                <w:szCs w:val="24"/>
                <w:lang w:val="en-US"/>
              </w:rPr>
              <w:t>_yy</w:t>
            </w:r>
            <w:proofErr w:type="spellEnd"/>
            <w:r w:rsidRPr="00435469">
              <w:rPr>
                <w:position w:val="6"/>
                <w:szCs w:val="24"/>
                <w:lang w:val="en-US"/>
              </w:rPr>
              <w:t xml:space="preserve"> }}</w:t>
            </w:r>
          </w:p>
        </w:tc>
      </w:tr>
      <w:tr w:rsidR="009669D4" w:rsidRPr="002014BB" w14:paraId="504B4717" w14:textId="77777777" w:rsidTr="003C4754">
        <w:trPr>
          <w:trHeight w:val="563"/>
        </w:trPr>
        <w:tc>
          <w:tcPr>
            <w:tcW w:w="3827" w:type="dxa"/>
            <w:vAlign w:val="center"/>
          </w:tcPr>
          <w:p w14:paraId="16097662" w14:textId="77777777" w:rsidR="009669D4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4111" w:type="dxa"/>
            <w:vAlign w:val="center"/>
          </w:tcPr>
          <w:p w14:paraId="040F4940" w14:textId="77777777" w:rsidR="009669D4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268" w:type="dxa"/>
            <w:vAlign w:val="center"/>
          </w:tcPr>
          <w:p w14:paraId="5979BFD7" w14:textId="77777777" w:rsidR="009669D4" w:rsidRPr="002014BB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  <w:tc>
          <w:tcPr>
            <w:tcW w:w="1316" w:type="dxa"/>
            <w:vAlign w:val="center"/>
          </w:tcPr>
          <w:p w14:paraId="2EC17FA9" w14:textId="77777777" w:rsidR="009669D4" w:rsidRDefault="009669D4" w:rsidP="003C4754">
            <w:pPr>
              <w:ind w:firstLine="0"/>
              <w:jc w:val="left"/>
              <w:rPr>
                <w:position w:val="6"/>
                <w:szCs w:val="24"/>
              </w:rPr>
            </w:pPr>
          </w:p>
        </w:tc>
      </w:tr>
    </w:tbl>
    <w:p w14:paraId="72F32F3E" w14:textId="77777777" w:rsidR="009669D4" w:rsidRDefault="009669D4" w:rsidP="009669D4"/>
    <w:p w14:paraId="76686152" w14:textId="77777777" w:rsidR="009669D4" w:rsidRPr="00B56A71" w:rsidRDefault="009669D4" w:rsidP="009669D4">
      <w:pPr>
        <w:ind w:left="794" w:firstLine="0"/>
        <w:rPr>
          <w:rFonts w:ascii="Arial" w:hAnsi="Arial" w:cs="Arial"/>
        </w:rPr>
        <w:sectPr w:rsidR="009669D4" w:rsidRPr="00B56A71" w:rsidSect="009669D4">
          <w:headerReference w:type="default" r:id="rId24"/>
          <w:footerReference w:type="default" r:id="rId25"/>
          <w:pgSz w:w="11906" w:h="16838" w:code="9"/>
          <w:pgMar w:top="567" w:right="567" w:bottom="964" w:left="1418" w:header="0" w:footer="0" w:gutter="0"/>
          <w:cols w:space="720"/>
          <w:docGrid w:linePitch="326"/>
        </w:sectPr>
      </w:pPr>
    </w:p>
    <w:p w14:paraId="1D6A741D" w14:textId="77777777" w:rsidR="009669D4" w:rsidRPr="00B71944" w:rsidRDefault="009669D4" w:rsidP="009669D4">
      <w:pPr>
        <w:pStyle w:val="10"/>
        <w:ind w:left="794" w:firstLine="0"/>
      </w:pPr>
      <w:bookmarkStart w:id="1" w:name="_Toc180916992"/>
      <w:bookmarkStart w:id="2" w:name="_Toc202284912"/>
      <w:r>
        <w:rPr>
          <w:color w:val="333333"/>
          <w:shd w:val="clear" w:color="auto" w:fill="FFFFFF"/>
        </w:rPr>
        <w:lastRenderedPageBreak/>
        <w:t>Общие сведения</w:t>
      </w:r>
      <w:bookmarkEnd w:id="1"/>
      <w:bookmarkEnd w:id="2"/>
    </w:p>
    <w:p w14:paraId="3456B3BA" w14:textId="3B72A425" w:rsidR="009669D4" w:rsidRDefault="009669D4" w:rsidP="00022F29">
      <w:pPr>
        <w:spacing w:after="240"/>
        <w:ind w:firstLine="709"/>
      </w:pPr>
      <w:r w:rsidRPr="00AE6CF1">
        <w:t>Настоящая работа содержит описание расчёта металлического каркаса защитных конструкций от беспилотных летательных аппаратов (</w:t>
      </w:r>
      <w:proofErr w:type="spellStart"/>
      <w:r w:rsidRPr="00AE6CF1">
        <w:t>БпЛА</w:t>
      </w:r>
      <w:proofErr w:type="spellEnd"/>
      <w:r w:rsidRPr="00AE6CF1">
        <w:t>).</w:t>
      </w:r>
    </w:p>
    <w:p w14:paraId="7D39C55A" w14:textId="77777777" w:rsidR="009669D4" w:rsidRDefault="009669D4" w:rsidP="00196D8D">
      <w:pPr>
        <w:pStyle w:val="30"/>
        <w:ind w:left="709" w:firstLine="709"/>
        <w:jc w:val="both"/>
      </w:pPr>
      <w:bookmarkStart w:id="3" w:name="_Toc180916993"/>
      <w:bookmarkStart w:id="4" w:name="_Toc202284913"/>
      <w:r w:rsidRPr="009C0617">
        <w:t>Реквизиты документов, на основании которых принято решение о разработке документации</w:t>
      </w:r>
      <w:bookmarkEnd w:id="3"/>
      <w:bookmarkEnd w:id="4"/>
    </w:p>
    <w:p w14:paraId="54B87119" w14:textId="06E8502D" w:rsidR="009669D4" w:rsidRPr="0059501B" w:rsidRDefault="008A7686" w:rsidP="00022F29">
      <w:pPr>
        <w:spacing w:after="240"/>
        <w:ind w:firstLine="709"/>
      </w:pPr>
      <w:bookmarkStart w:id="5" w:name="_Hlk175918218"/>
      <w:r w:rsidRPr="00723AE0">
        <w:t>Т</w:t>
      </w:r>
      <w:r w:rsidR="00D951E0" w:rsidRPr="00723AE0">
        <w:t>ехническая документация</w:t>
      </w:r>
      <w:r w:rsidR="009669D4" w:rsidRPr="00723AE0">
        <w:t xml:space="preserve"> выполнена на основании</w:t>
      </w:r>
      <w:r w:rsidR="00723AE0" w:rsidRPr="00723AE0">
        <w:t xml:space="preserve"> задания на</w:t>
      </w:r>
      <w:r w:rsidR="009669D4" w:rsidRPr="00723AE0">
        <w:t xml:space="preserve"> </w:t>
      </w:r>
      <w:r w:rsidR="00D951E0" w:rsidRPr="00723AE0">
        <w:t>разработку технической документации</w:t>
      </w:r>
      <w:r w:rsidR="009669D4" w:rsidRPr="004A37EB">
        <w:t xml:space="preserve"> </w:t>
      </w:r>
      <w:r w:rsidR="009669D4">
        <w:t>и действующей нормативно-технической документации</w:t>
      </w:r>
      <w:r w:rsidR="009669D4" w:rsidRPr="0059501B">
        <w:t>.</w:t>
      </w:r>
      <w:bookmarkEnd w:id="5"/>
    </w:p>
    <w:p w14:paraId="42D7B309" w14:textId="77777777" w:rsidR="009669D4" w:rsidRPr="0059501B" w:rsidRDefault="009669D4" w:rsidP="00196D8D">
      <w:pPr>
        <w:pStyle w:val="30"/>
        <w:ind w:left="709" w:firstLine="709"/>
        <w:jc w:val="both"/>
      </w:pPr>
      <w:bookmarkStart w:id="6" w:name="_Toc42783659"/>
      <w:bookmarkStart w:id="7" w:name="_Toc180916994"/>
      <w:bookmarkStart w:id="8" w:name="_Toc202284914"/>
      <w:r w:rsidRPr="0059501B">
        <w:t>Исходные данные и условия для подготовки документации</w:t>
      </w:r>
      <w:bookmarkEnd w:id="6"/>
      <w:bookmarkEnd w:id="7"/>
      <w:bookmarkEnd w:id="8"/>
    </w:p>
    <w:p w14:paraId="67FC29C6" w14:textId="77777777" w:rsidR="009669D4" w:rsidRPr="00186246" w:rsidRDefault="009669D4" w:rsidP="00022F29">
      <w:pPr>
        <w:ind w:firstLine="709"/>
      </w:pPr>
      <w:bookmarkStart w:id="9" w:name="_Hlk175918230"/>
      <w:r w:rsidRPr="0059501B">
        <w:t>В качестве исходных данных и услови</w:t>
      </w:r>
      <w:r>
        <w:t>й</w:t>
      </w:r>
      <w:r w:rsidRPr="0059501B">
        <w:t xml:space="preserve"> для </w:t>
      </w:r>
      <w:r w:rsidR="00D951E0" w:rsidRPr="00E1004E">
        <w:t>разработки технической документации</w:t>
      </w:r>
      <w:r w:rsidR="00D951E0">
        <w:t xml:space="preserve"> </w:t>
      </w:r>
      <w:r w:rsidRPr="0059501B">
        <w:t>использовались:</w:t>
      </w:r>
    </w:p>
    <w:p w14:paraId="4FDB7209" w14:textId="736E9BC1" w:rsidR="009669D4" w:rsidRPr="00931BE5" w:rsidRDefault="009669D4" w:rsidP="00022F29">
      <w:pPr>
        <w:ind w:left="794" w:firstLine="709"/>
      </w:pPr>
      <w:r w:rsidRPr="00186246">
        <w:t>-</w:t>
      </w:r>
      <w:r w:rsidR="00022F29">
        <w:t xml:space="preserve">  </w:t>
      </w:r>
      <w:r w:rsidRPr="00186246">
        <w:t xml:space="preserve"> Задание на</w:t>
      </w:r>
      <w:r w:rsidR="008A7686">
        <w:t xml:space="preserve"> </w:t>
      </w:r>
      <w:r w:rsidR="00D951E0" w:rsidRPr="00E1004E">
        <w:t>разработку технической документации</w:t>
      </w:r>
      <w:r w:rsidRPr="00E1004E">
        <w:t>;</w:t>
      </w:r>
    </w:p>
    <w:p w14:paraId="5197F1F1" w14:textId="78E7EE20" w:rsidR="009669D4" w:rsidRPr="00344108" w:rsidRDefault="009669D4" w:rsidP="00C13A77">
      <w:pPr>
        <w:ind w:left="794" w:firstLine="709"/>
      </w:pPr>
      <w:r w:rsidRPr="00344108">
        <w:t>-</w:t>
      </w:r>
      <w:r w:rsidR="00723AE0">
        <w:t xml:space="preserve"> Исходные данные, </w:t>
      </w:r>
      <w:r>
        <w:t>перечень объектов с указанием основных габаритных характеристик, перед</w:t>
      </w:r>
      <w:r w:rsidR="00723AE0">
        <w:t>анные</w:t>
      </w:r>
      <w:r>
        <w:t xml:space="preserve"> Заказчиком</w:t>
      </w:r>
      <w:r w:rsidRPr="00344108">
        <w:t>.</w:t>
      </w:r>
      <w:bookmarkEnd w:id="9"/>
    </w:p>
    <w:p w14:paraId="4D299D1E" w14:textId="06DEBCB8" w:rsidR="009669D4" w:rsidRPr="007D34A1" w:rsidRDefault="00196D8D" w:rsidP="00196D8D">
      <w:pPr>
        <w:pStyle w:val="10"/>
        <w:ind w:left="0" w:firstLine="709"/>
        <w:jc w:val="both"/>
      </w:pPr>
      <w:bookmarkStart w:id="10" w:name="_Toc42783660"/>
      <w:bookmarkStart w:id="11" w:name="_Toc180916995"/>
      <w:bookmarkStart w:id="12" w:name="_Toc202284915"/>
      <w:r>
        <w:t>.</w:t>
      </w:r>
      <w:r w:rsidRPr="007D34A1">
        <w:t xml:space="preserve"> Сведения</w:t>
      </w:r>
      <w:r w:rsidR="009669D4" w:rsidRPr="007D34A1">
        <w:t xml:space="preserve"> о климатической, географической и инженерно-геологической характеристике района</w:t>
      </w:r>
      <w:bookmarkEnd w:id="10"/>
      <w:bookmarkEnd w:id="11"/>
      <w:bookmarkEnd w:id="12"/>
    </w:p>
    <w:p w14:paraId="738BD34E" w14:textId="24B3508A" w:rsidR="009669D4" w:rsidRPr="005F2F37" w:rsidRDefault="00061D29" w:rsidP="000761C8">
      <w:pPr>
        <w:ind w:firstLine="709"/>
        <w:contextualSpacing w:val="0"/>
        <w:rPr>
          <w:i/>
          <w:iCs/>
          <w:sz w:val="24"/>
          <w:szCs w:val="24"/>
        </w:rPr>
      </w:pPr>
      <w:r>
        <w:rPr>
          <w:szCs w:val="28"/>
        </w:rPr>
        <w:t>Так как данная конструкция содержит типовые конструктивные решения для применения в различных регионах, приняты самые неблагоприятные климатические условия для расчёта конструкции в соответствии с СП 20.13330 и приведены в таблице 1.</w:t>
      </w:r>
    </w:p>
    <w:p w14:paraId="24E5278A" w14:textId="2578F6E9" w:rsidR="00C13A77" w:rsidRPr="00C13A77" w:rsidRDefault="00C13A77" w:rsidP="00C13A77">
      <w:pPr>
        <w:pStyle w:val="aff2"/>
        <w:keepNext/>
        <w:ind w:left="7938"/>
        <w:rPr>
          <w:b w:val="0"/>
          <w:bCs w:val="0"/>
          <w:i/>
          <w:iCs/>
        </w:rPr>
      </w:pPr>
      <w:r w:rsidRPr="00C13A77">
        <w:rPr>
          <w:b w:val="0"/>
          <w:bCs w:val="0"/>
          <w:i/>
          <w:iCs/>
        </w:rPr>
        <w:t xml:space="preserve">Таблица </w:t>
      </w:r>
      <w:r w:rsidRPr="00C13A77">
        <w:rPr>
          <w:b w:val="0"/>
          <w:bCs w:val="0"/>
          <w:i/>
          <w:iCs/>
        </w:rPr>
        <w:fldChar w:fldCharType="begin"/>
      </w:r>
      <w:r w:rsidRPr="00C13A77">
        <w:rPr>
          <w:b w:val="0"/>
          <w:bCs w:val="0"/>
          <w:i/>
          <w:iCs/>
        </w:rPr>
        <w:instrText xml:space="preserve"> SEQ Таблица \* ARABIC </w:instrText>
      </w:r>
      <w:r w:rsidRPr="00C13A77">
        <w:rPr>
          <w:b w:val="0"/>
          <w:bCs w:val="0"/>
          <w:i/>
          <w:iCs/>
        </w:rPr>
        <w:fldChar w:fldCharType="separate"/>
      </w:r>
      <w:r w:rsidR="00630E62">
        <w:rPr>
          <w:b w:val="0"/>
          <w:bCs w:val="0"/>
          <w:i/>
          <w:iCs/>
          <w:noProof/>
        </w:rPr>
        <w:t>1</w:t>
      </w:r>
      <w:r w:rsidRPr="00C13A77">
        <w:rPr>
          <w:b w:val="0"/>
          <w:bCs w:val="0"/>
          <w:i/>
          <w:iCs/>
        </w:rPr>
        <w:fldChar w:fldCharType="end"/>
      </w:r>
    </w:p>
    <w:tbl>
      <w:tblPr>
        <w:tblW w:w="9588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66"/>
        <w:gridCol w:w="2179"/>
        <w:gridCol w:w="1743"/>
      </w:tblGrid>
      <w:tr w:rsidR="00E6101F" w14:paraId="7FB3529B" w14:textId="77777777" w:rsidTr="00144374">
        <w:trPr>
          <w:trHeight w:val="649"/>
        </w:trPr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A4420" w14:textId="77777777" w:rsidR="00E6101F" w:rsidRDefault="00E6101F" w:rsidP="00144374">
            <w:pPr>
              <w:autoSpaceDN w:val="0"/>
              <w:spacing w:after="240" w:line="240" w:lineRule="atLeast"/>
              <w:ind w:firstLine="709"/>
              <w:jc w:val="center"/>
              <w:rPr>
                <w:rFonts w:eastAsia="MS Mincho"/>
                <w:szCs w:val="24"/>
              </w:rPr>
            </w:pPr>
            <w:bookmarkStart w:id="13" w:name="_Hlk173182814"/>
            <w:bookmarkStart w:id="14" w:name="_Toc42783662"/>
            <w:bookmarkStart w:id="15" w:name="_Toc180916996"/>
            <w:bookmarkStart w:id="16" w:name="_Toc202284916"/>
            <w:r>
              <w:rPr>
                <w:rFonts w:eastAsia="MS Mincho"/>
                <w:szCs w:val="24"/>
              </w:rPr>
              <w:t>Характеристика показателя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44097" w14:textId="77777777" w:rsidR="00E6101F" w:rsidRDefault="00E6101F" w:rsidP="00144374">
            <w:pPr>
              <w:autoSpaceDN w:val="0"/>
              <w:spacing w:after="240" w:line="240" w:lineRule="atLeast"/>
              <w:ind w:firstLine="0"/>
              <w:jc w:val="center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Значение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DEA6D7" w14:textId="77777777" w:rsidR="00E6101F" w:rsidRDefault="00E6101F" w:rsidP="00144374">
            <w:pPr>
              <w:autoSpaceDN w:val="0"/>
              <w:spacing w:after="240"/>
              <w:ind w:firstLine="0"/>
              <w:jc w:val="center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Примечание</w:t>
            </w:r>
          </w:p>
        </w:tc>
      </w:tr>
      <w:tr w:rsidR="00E6101F" w:rsidRPr="00400574" w14:paraId="385C7DF2" w14:textId="77777777" w:rsidTr="00144374">
        <w:trPr>
          <w:trHeight w:val="565"/>
        </w:trPr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4EF9C" w14:textId="77777777" w:rsidR="00E6101F" w:rsidRPr="00656F9E" w:rsidRDefault="00E6101F" w:rsidP="00144374">
            <w:pPr>
              <w:autoSpaceDN w:val="0"/>
              <w:spacing w:after="240"/>
              <w:ind w:firstLine="709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Ветровой район</w:t>
            </w:r>
          </w:p>
          <w:p w14:paraId="2A18EB58" w14:textId="77777777" w:rsidR="00E6101F" w:rsidRPr="004A56A2" w:rsidRDefault="00E6101F" w:rsidP="00144374">
            <w:pPr>
              <w:autoSpaceDN w:val="0"/>
              <w:spacing w:after="240"/>
              <w:ind w:firstLine="709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Нормативное значение ветрового давления, кПа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09673D" w14:textId="77777777" w:rsidR="00E6101F" w:rsidRPr="007774E6" w:rsidRDefault="00E6101F" w:rsidP="00144374">
            <w:pPr>
              <w:spacing w:after="240"/>
              <w:ind w:firstLine="0"/>
              <w:jc w:val="center"/>
              <w:rPr>
                <w:rFonts w:eastAsia="MS Mincho"/>
                <w:szCs w:val="24"/>
                <w:lang w:val="en-US"/>
              </w:rPr>
            </w:pPr>
            <w:proofErr w:type="gramStart"/>
            <w:r w:rsidRPr="007774E6"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 w:rsidRPr="007774E6">
              <w:rPr>
                <w:rFonts w:eastAsia="MS Mincho"/>
                <w:szCs w:val="24"/>
                <w:lang w:val="en-US"/>
              </w:rPr>
              <w:t>sp</w:t>
            </w:r>
            <w:proofErr w:type="gramEnd"/>
            <w:r w:rsidRPr="007774E6">
              <w:rPr>
                <w:rFonts w:eastAsia="MS Mincho"/>
                <w:szCs w:val="24"/>
                <w:lang w:val="en-US"/>
              </w:rPr>
              <w:t>_wind_</w:t>
            </w:r>
            <w:proofErr w:type="gramStart"/>
            <w:r w:rsidRPr="007774E6">
              <w:rPr>
                <w:rFonts w:eastAsia="MS Mincho"/>
                <w:szCs w:val="24"/>
                <w:lang w:val="en-US"/>
              </w:rPr>
              <w:t>reg</w:t>
            </w:r>
            <w:proofErr w:type="spellEnd"/>
            <w:r w:rsidRPr="007774E6">
              <w:rPr>
                <w:rFonts w:eastAsia="MS Mincho"/>
                <w:szCs w:val="24"/>
                <w:lang w:val="en-US"/>
              </w:rPr>
              <w:t xml:space="preserve"> }</w:t>
            </w:r>
            <w:proofErr w:type="gramEnd"/>
            <w:r w:rsidRPr="007774E6">
              <w:rPr>
                <w:rFonts w:eastAsia="MS Mincho"/>
                <w:szCs w:val="24"/>
                <w:lang w:val="en-US"/>
              </w:rPr>
              <w:t>}</w:t>
            </w:r>
          </w:p>
          <w:p w14:paraId="18CA4197" w14:textId="77777777" w:rsidR="00E6101F" w:rsidRPr="00E6101F" w:rsidRDefault="00E6101F" w:rsidP="00144374">
            <w:pPr>
              <w:autoSpaceDN w:val="0"/>
              <w:spacing w:after="240"/>
              <w:ind w:firstLine="0"/>
              <w:jc w:val="center"/>
              <w:rPr>
                <w:rFonts w:eastAsia="MS Mincho"/>
                <w:szCs w:val="24"/>
                <w:lang w:val="en-US"/>
              </w:rPr>
            </w:pPr>
            <w:proofErr w:type="gramStart"/>
            <w:r w:rsidRPr="007774E6"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 w:rsidRPr="00E6101F">
              <w:rPr>
                <w:rFonts w:eastAsia="MS Mincho"/>
                <w:szCs w:val="24"/>
                <w:lang w:val="en-US"/>
              </w:rPr>
              <w:t>wind</w:t>
            </w:r>
            <w:proofErr w:type="gramEnd"/>
            <w:r w:rsidRPr="00E6101F">
              <w:rPr>
                <w:rFonts w:eastAsia="MS Mincho"/>
                <w:szCs w:val="24"/>
                <w:lang w:val="en-US"/>
              </w:rPr>
              <w:t>_nagr</w:t>
            </w:r>
            <w:proofErr w:type="spellEnd"/>
          </w:p>
          <w:p w14:paraId="2242FAB3" w14:textId="77777777" w:rsidR="00E6101F" w:rsidRPr="00495801" w:rsidRDefault="00E6101F" w:rsidP="00144374">
            <w:pPr>
              <w:autoSpaceDN w:val="0"/>
              <w:spacing w:after="240"/>
              <w:ind w:firstLine="0"/>
              <w:jc w:val="center"/>
              <w:rPr>
                <w:rFonts w:eastAsia="MS Mincho"/>
                <w:szCs w:val="24"/>
                <w:highlight w:val="green"/>
                <w:lang w:val="en-US"/>
              </w:rPr>
            </w:pPr>
            <w:r w:rsidRPr="007774E6"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86B62" w14:textId="77777777" w:rsidR="00E6101F" w:rsidRPr="00F03194" w:rsidRDefault="00E6101F" w:rsidP="00144374">
            <w:pPr>
              <w:autoSpaceDN w:val="0"/>
              <w:spacing w:after="240"/>
              <w:ind w:firstLine="709"/>
              <w:jc w:val="center"/>
              <w:rPr>
                <w:rFonts w:eastAsia="MS Mincho"/>
                <w:szCs w:val="24"/>
                <w:lang w:val="en-US"/>
              </w:rPr>
            </w:pPr>
          </w:p>
        </w:tc>
      </w:tr>
      <w:tr w:rsidR="00E6101F" w14:paraId="25551D43" w14:textId="77777777" w:rsidTr="00144374">
        <w:trPr>
          <w:trHeight w:val="565"/>
        </w:trPr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883C1" w14:textId="77777777" w:rsidR="00E6101F" w:rsidRPr="00E07A56" w:rsidRDefault="00E6101F" w:rsidP="00144374">
            <w:pPr>
              <w:autoSpaceDN w:val="0"/>
              <w:spacing w:after="240"/>
              <w:ind w:firstLine="709"/>
              <w:rPr>
                <w:rFonts w:eastAsia="MS Mincho"/>
                <w:szCs w:val="24"/>
                <w:vertAlign w:val="superscript"/>
              </w:rPr>
            </w:pPr>
            <w:r>
              <w:rPr>
                <w:rFonts w:eastAsia="MS Mincho"/>
                <w:szCs w:val="24"/>
              </w:rPr>
              <w:t>Минимальная температура</w:t>
            </w:r>
            <w:proofErr w:type="gramStart"/>
            <w:r>
              <w:rPr>
                <w:rFonts w:eastAsia="MS Mincho"/>
                <w:szCs w:val="24"/>
              </w:rPr>
              <w:t>, С</w:t>
            </w:r>
            <w:r>
              <w:rPr>
                <w:rFonts w:eastAsia="MS Mincho"/>
                <w:szCs w:val="24"/>
                <w:vertAlign w:val="superscript"/>
              </w:rPr>
              <w:t>о</w:t>
            </w:r>
            <w:proofErr w:type="gramEnd"/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370F6" w14:textId="77777777" w:rsidR="00E6101F" w:rsidRPr="00495801" w:rsidRDefault="00E6101F" w:rsidP="00144374">
            <w:pPr>
              <w:spacing w:after="240"/>
              <w:ind w:firstLine="0"/>
              <w:jc w:val="center"/>
              <w:rPr>
                <w:rFonts w:eastAsia="MS Mincho"/>
                <w:szCs w:val="24"/>
                <w:highlight w:val="green"/>
                <w:lang w:val="en-US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min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_temp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14BC9" w14:textId="77777777" w:rsidR="00E6101F" w:rsidRDefault="00E6101F" w:rsidP="00144374">
            <w:pPr>
              <w:autoSpaceDN w:val="0"/>
              <w:spacing w:after="240"/>
              <w:ind w:firstLine="709"/>
              <w:jc w:val="center"/>
              <w:rPr>
                <w:rFonts w:eastAsia="MS Mincho"/>
                <w:szCs w:val="24"/>
              </w:rPr>
            </w:pPr>
          </w:p>
        </w:tc>
      </w:tr>
      <w:tr w:rsidR="00E6101F" w14:paraId="3CD5C550" w14:textId="77777777" w:rsidTr="00144374">
        <w:trPr>
          <w:trHeight w:val="565"/>
        </w:trPr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05281" w14:textId="77777777" w:rsidR="00E6101F" w:rsidRDefault="00E6101F" w:rsidP="00144374">
            <w:pPr>
              <w:autoSpaceDN w:val="0"/>
              <w:spacing w:after="240"/>
              <w:ind w:firstLine="709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lastRenderedPageBreak/>
              <w:t>Максимальная температура</w:t>
            </w:r>
            <w:proofErr w:type="gramStart"/>
            <w:r>
              <w:rPr>
                <w:rFonts w:eastAsia="MS Mincho"/>
                <w:szCs w:val="24"/>
              </w:rPr>
              <w:t>, С</w:t>
            </w:r>
            <w:r>
              <w:rPr>
                <w:rFonts w:eastAsia="MS Mincho"/>
                <w:szCs w:val="24"/>
                <w:vertAlign w:val="superscript"/>
              </w:rPr>
              <w:t>о</w:t>
            </w:r>
            <w:proofErr w:type="gramEnd"/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FD6D" w14:textId="77777777" w:rsidR="00E6101F" w:rsidRPr="00495801" w:rsidRDefault="00E6101F" w:rsidP="00144374">
            <w:pPr>
              <w:autoSpaceDN w:val="0"/>
              <w:spacing w:after="240"/>
              <w:ind w:firstLine="0"/>
              <w:jc w:val="center"/>
              <w:rPr>
                <w:rFonts w:eastAsia="MS Mincho"/>
                <w:szCs w:val="24"/>
                <w:highlight w:val="green"/>
              </w:rPr>
            </w:pPr>
            <w:proofErr w:type="gramStart"/>
            <w:r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>
              <w:rPr>
                <w:rFonts w:eastAsia="MS Mincho"/>
                <w:szCs w:val="24"/>
                <w:lang w:val="en-US"/>
              </w:rPr>
              <w:t>max</w:t>
            </w:r>
            <w:proofErr w:type="gramEnd"/>
            <w:r>
              <w:rPr>
                <w:rFonts w:eastAsia="MS Mincho"/>
                <w:szCs w:val="24"/>
                <w:lang w:val="en-US"/>
              </w:rPr>
              <w:t>_temp</w:t>
            </w:r>
            <w:proofErr w:type="spellEnd"/>
            <w:r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BFAEA" w14:textId="77777777" w:rsidR="00E6101F" w:rsidRDefault="00E6101F" w:rsidP="00144374">
            <w:pPr>
              <w:autoSpaceDN w:val="0"/>
              <w:spacing w:after="240"/>
              <w:ind w:firstLine="709"/>
              <w:jc w:val="center"/>
              <w:rPr>
                <w:rFonts w:eastAsia="MS Mincho"/>
                <w:szCs w:val="24"/>
              </w:rPr>
            </w:pPr>
          </w:p>
        </w:tc>
      </w:tr>
      <w:tr w:rsidR="00E6101F" w14:paraId="16739B4C" w14:textId="77777777" w:rsidTr="00144374">
        <w:trPr>
          <w:trHeight w:val="565"/>
        </w:trPr>
        <w:tc>
          <w:tcPr>
            <w:tcW w:w="56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FF73E3" w14:textId="77777777" w:rsidR="00E6101F" w:rsidRDefault="00E6101F" w:rsidP="00144374">
            <w:pPr>
              <w:autoSpaceDN w:val="0"/>
              <w:spacing w:after="240"/>
              <w:ind w:firstLine="709"/>
              <w:rPr>
                <w:rFonts w:eastAsia="MS Mincho"/>
                <w:szCs w:val="24"/>
              </w:rPr>
            </w:pPr>
            <w:r>
              <w:rPr>
                <w:rFonts w:eastAsia="MS Mincho"/>
                <w:szCs w:val="24"/>
              </w:rPr>
              <w:t>Гололедный район</w:t>
            </w:r>
          </w:p>
        </w:tc>
        <w:tc>
          <w:tcPr>
            <w:tcW w:w="21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DC5E6" w14:textId="77777777" w:rsidR="00E6101F" w:rsidRPr="007774E6" w:rsidRDefault="00E6101F" w:rsidP="00144374">
            <w:pPr>
              <w:autoSpaceDN w:val="0"/>
              <w:spacing w:after="240"/>
              <w:ind w:firstLine="0"/>
              <w:jc w:val="center"/>
              <w:rPr>
                <w:rFonts w:eastAsia="MS Mincho"/>
                <w:szCs w:val="24"/>
                <w:highlight w:val="green"/>
                <w:lang w:val="en-US"/>
              </w:rPr>
            </w:pPr>
            <w:proofErr w:type="gramStart"/>
            <w:r w:rsidRPr="007774E6">
              <w:rPr>
                <w:rFonts w:eastAsia="MS Mincho"/>
                <w:szCs w:val="24"/>
                <w:lang w:val="en-US"/>
              </w:rPr>
              <w:t xml:space="preserve">{{ </w:t>
            </w:r>
            <w:proofErr w:type="spellStart"/>
            <w:r w:rsidRPr="007774E6">
              <w:rPr>
                <w:rFonts w:eastAsia="MS Mincho"/>
                <w:szCs w:val="24"/>
                <w:lang w:val="en-US"/>
              </w:rPr>
              <w:t>golol</w:t>
            </w:r>
            <w:proofErr w:type="gramEnd"/>
            <w:r w:rsidRPr="007774E6">
              <w:rPr>
                <w:rFonts w:eastAsia="MS Mincho"/>
                <w:szCs w:val="24"/>
                <w:lang w:val="en-US"/>
              </w:rPr>
              <w:t>_rayon</w:t>
            </w:r>
            <w:proofErr w:type="spellEnd"/>
            <w:r w:rsidRPr="007774E6">
              <w:rPr>
                <w:rFonts w:eastAsia="MS Mincho"/>
                <w:szCs w:val="24"/>
                <w:lang w:val="en-US"/>
              </w:rPr>
              <w:t xml:space="preserve"> }}</w:t>
            </w:r>
          </w:p>
        </w:tc>
        <w:tc>
          <w:tcPr>
            <w:tcW w:w="1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DDAE7" w14:textId="77777777" w:rsidR="00E6101F" w:rsidRDefault="00E6101F" w:rsidP="00144374">
            <w:pPr>
              <w:autoSpaceDN w:val="0"/>
              <w:spacing w:after="240"/>
              <w:ind w:firstLine="709"/>
              <w:jc w:val="center"/>
              <w:rPr>
                <w:rFonts w:eastAsia="MS Mincho"/>
                <w:szCs w:val="24"/>
              </w:rPr>
            </w:pPr>
          </w:p>
        </w:tc>
      </w:tr>
    </w:tbl>
    <w:bookmarkEnd w:id="13"/>
    <w:p w14:paraId="5198A1F8" w14:textId="77777777" w:rsidR="009669D4" w:rsidRPr="00020397" w:rsidRDefault="009669D4" w:rsidP="00196D8D">
      <w:pPr>
        <w:pStyle w:val="10"/>
        <w:spacing w:before="240"/>
        <w:ind w:left="0" w:firstLine="709"/>
        <w:jc w:val="both"/>
      </w:pPr>
      <w:r w:rsidRPr="00020397">
        <w:t>Сведения об объекте</w:t>
      </w:r>
      <w:bookmarkEnd w:id="14"/>
      <w:bookmarkEnd w:id="15"/>
      <w:bookmarkEnd w:id="16"/>
    </w:p>
    <w:p w14:paraId="678A9430" w14:textId="77777777" w:rsidR="009669D4" w:rsidRPr="00020397" w:rsidRDefault="009669D4" w:rsidP="00196D8D">
      <w:pPr>
        <w:pStyle w:val="30"/>
        <w:numPr>
          <w:ilvl w:val="0"/>
          <w:numId w:val="0"/>
        </w:numPr>
        <w:ind w:left="709" w:firstLine="709"/>
        <w:jc w:val="both"/>
      </w:pPr>
      <w:bookmarkStart w:id="17" w:name="_Toc180916997"/>
      <w:bookmarkStart w:id="18" w:name="_Toc202284917"/>
      <w:r>
        <w:t xml:space="preserve">3.1. </w:t>
      </w:r>
      <w:r w:rsidRPr="00020397">
        <w:t>Описание объекта</w:t>
      </w:r>
      <w:bookmarkEnd w:id="17"/>
      <w:bookmarkEnd w:id="18"/>
    </w:p>
    <w:p w14:paraId="7A599ADF" w14:textId="1C52645F" w:rsidR="00061D29" w:rsidRPr="00E6101F" w:rsidRDefault="00061D29" w:rsidP="00E6101F">
      <w:pPr>
        <w:ind w:firstLine="709"/>
      </w:pPr>
      <w:bookmarkStart w:id="19" w:name="_Hlk175918420"/>
      <w:r w:rsidRPr="007D34A1">
        <w:t xml:space="preserve">Защищаемый объект </w:t>
      </w:r>
      <w:r>
        <w:t xml:space="preserve">– </w:t>
      </w:r>
      <w:proofErr w:type="gramStart"/>
      <w:r w:rsidR="00E6101F" w:rsidRPr="00400574">
        <w:t xml:space="preserve">{{ </w:t>
      </w:r>
      <w:proofErr w:type="spellStart"/>
      <w:r w:rsidR="00E6101F" w:rsidRPr="00E6101F">
        <w:t>zasch</w:t>
      </w:r>
      <w:proofErr w:type="gramEnd"/>
      <w:r w:rsidR="00E6101F" w:rsidRPr="00E6101F">
        <w:t>_</w:t>
      </w:r>
      <w:proofErr w:type="gramStart"/>
      <w:r w:rsidR="00E6101F" w:rsidRPr="00E6101F">
        <w:t>obj</w:t>
      </w:r>
      <w:proofErr w:type="spellEnd"/>
      <w:r w:rsidR="00E6101F" w:rsidRPr="00400574">
        <w:t xml:space="preserve"> }</w:t>
      </w:r>
      <w:proofErr w:type="gramEnd"/>
      <w:r w:rsidR="00E6101F" w:rsidRPr="00400574">
        <w:t>}</w:t>
      </w:r>
    </w:p>
    <w:p w14:paraId="5A975499" w14:textId="73779F5A" w:rsidR="00061D29" w:rsidRPr="00330ACE" w:rsidRDefault="00061D29" w:rsidP="00E6101F">
      <w:pPr>
        <w:ind w:firstLine="709"/>
      </w:pPr>
      <w:bookmarkStart w:id="20" w:name="_Hlk175918397"/>
      <w:r>
        <w:t>З</w:t>
      </w:r>
      <w:r w:rsidRPr="00330ACE">
        <w:t>ащитные конструкции марки КОЗ-У-</w:t>
      </w:r>
      <w:r>
        <w:t>П</w:t>
      </w:r>
      <w:r w:rsidRPr="00330ACE">
        <w:t xml:space="preserve"> </w:t>
      </w:r>
      <w:r>
        <w:t xml:space="preserve">служат </w:t>
      </w:r>
      <w:r w:rsidRPr="00330ACE">
        <w:t>для защиты</w:t>
      </w:r>
      <w:r>
        <w:t xml:space="preserve"> </w:t>
      </w:r>
      <w:r w:rsidRPr="00330ACE">
        <w:t xml:space="preserve">критически важных объектов </w:t>
      </w:r>
      <w:r>
        <w:t>и</w:t>
      </w:r>
      <w:r w:rsidRPr="00330ACE">
        <w:t xml:space="preserve"> обеспечения непрерывного производственного цикла от беспилотных летательных аппаратов (</w:t>
      </w:r>
      <w:proofErr w:type="spellStart"/>
      <w:r w:rsidRPr="00330ACE">
        <w:t>БпЛА</w:t>
      </w:r>
      <w:proofErr w:type="spellEnd"/>
      <w:r w:rsidRPr="00330ACE">
        <w:t xml:space="preserve">) самолетного типа с характеристиками </w:t>
      </w:r>
      <w:proofErr w:type="gramStart"/>
      <w:r w:rsidR="00E6101F" w:rsidRPr="00E6101F">
        <w:t xml:space="preserve">{{ </w:t>
      </w:r>
      <w:proofErr w:type="spellStart"/>
      <w:r w:rsidR="00E6101F" w:rsidRPr="00E6101F">
        <w:t>v</w:t>
      </w:r>
      <w:proofErr w:type="gramEnd"/>
      <w:r w:rsidR="00E6101F" w:rsidRPr="00E6101F">
        <w:t>_m_</w:t>
      </w:r>
      <w:proofErr w:type="gramStart"/>
      <w:r w:rsidR="00E6101F" w:rsidRPr="00E6101F">
        <w:t>bpla</w:t>
      </w:r>
      <w:proofErr w:type="spellEnd"/>
      <w:r w:rsidR="00E6101F" w:rsidRPr="00E6101F">
        <w:t xml:space="preserve"> }</w:t>
      </w:r>
      <w:proofErr w:type="gramEnd"/>
      <w:r w:rsidR="00E6101F" w:rsidRPr="00E6101F">
        <w:t>}</w:t>
      </w:r>
      <w:r w:rsidRPr="00330ACE">
        <w:t>, а также дронов (заброс сверху).</w:t>
      </w:r>
    </w:p>
    <w:bookmarkEnd w:id="20"/>
    <w:p w14:paraId="7A954786" w14:textId="2574C6B4" w:rsidR="00061D29" w:rsidRPr="007C7C4D" w:rsidRDefault="00061D29" w:rsidP="00022F29">
      <w:pPr>
        <w:ind w:firstLine="709"/>
      </w:pPr>
      <w:r w:rsidRPr="00330ACE">
        <w:t xml:space="preserve">В качестве защитного объекта для </w:t>
      </w:r>
      <w:r>
        <w:t xml:space="preserve">блока подогрева нефти </w:t>
      </w:r>
      <w:r w:rsidRPr="00330ACE">
        <w:t>применяется комплек</w:t>
      </w:r>
      <w:r>
        <w:t>с</w:t>
      </w:r>
      <w:r w:rsidRPr="00330ACE">
        <w:t xml:space="preserve">ное решение </w:t>
      </w:r>
      <w:r>
        <w:t xml:space="preserve">типа </w:t>
      </w:r>
      <w:r w:rsidRPr="00330ACE">
        <w:t>КОЗ-У-</w:t>
      </w:r>
      <w:r>
        <w:t>П</w:t>
      </w:r>
      <w:r w:rsidRPr="00330ACE">
        <w:t xml:space="preserve">, представляющее собой </w:t>
      </w:r>
      <w:r>
        <w:t xml:space="preserve">пространственный </w:t>
      </w:r>
      <w:r w:rsidRPr="00330ACE">
        <w:t>каркас из металлоконструкций</w:t>
      </w:r>
      <w:r>
        <w:t xml:space="preserve"> </w:t>
      </w:r>
      <w:r w:rsidRPr="007C7C4D">
        <w:t xml:space="preserve">и тросовых ферм, </w:t>
      </w:r>
      <w:proofErr w:type="gramStart"/>
      <w:r w:rsidR="007C7C4D" w:rsidRPr="007C7C4D">
        <w:t xml:space="preserve">{{ </w:t>
      </w:r>
      <w:proofErr w:type="spellStart"/>
      <w:r w:rsidR="007C7C4D">
        <w:rPr>
          <w:lang w:val="en-US"/>
        </w:rPr>
        <w:t>konst</w:t>
      </w:r>
      <w:proofErr w:type="spellEnd"/>
      <w:proofErr w:type="gramEnd"/>
      <w:r w:rsidR="007C7C4D" w:rsidRPr="007C7C4D">
        <w:t xml:space="preserve"> }}.</w:t>
      </w:r>
    </w:p>
    <w:p w14:paraId="071FF0BB" w14:textId="4AC2DE20" w:rsidR="00723AE0" w:rsidRPr="00216AD5" w:rsidRDefault="00723AE0" w:rsidP="00022F29">
      <w:pPr>
        <w:ind w:firstLine="709"/>
      </w:pPr>
      <w:r>
        <w:t>З</w:t>
      </w:r>
      <w:r w:rsidRPr="00330ACE">
        <w:t>ащищаемы</w:t>
      </w:r>
      <w:r w:rsidR="0051154F">
        <w:t>е</w:t>
      </w:r>
      <w:r w:rsidRPr="00330ACE">
        <w:t xml:space="preserve"> </w:t>
      </w:r>
      <w:r w:rsidR="0051154F">
        <w:t>объекты</w:t>
      </w:r>
      <w:r w:rsidRPr="00330ACE">
        <w:t xml:space="preserve"> располага</w:t>
      </w:r>
      <w:r w:rsidR="0051154F">
        <w:t>ю</w:t>
      </w:r>
      <w:r w:rsidRPr="00330ACE">
        <w:t xml:space="preserve">тся </w:t>
      </w:r>
      <w:r>
        <w:t>внутри з</w:t>
      </w:r>
      <w:r w:rsidRPr="00330ACE">
        <w:t>ащитн</w:t>
      </w:r>
      <w:r>
        <w:t>ой</w:t>
      </w:r>
      <w:r w:rsidRPr="00330ACE">
        <w:t xml:space="preserve"> </w:t>
      </w:r>
      <w:r>
        <w:t>конструкции, что обеспечивает защиту сверху и по периметру</w:t>
      </w:r>
      <w:r w:rsidRPr="00330ACE">
        <w:t>.</w:t>
      </w:r>
    </w:p>
    <w:bookmarkEnd w:id="19"/>
    <w:p w14:paraId="32D113C1" w14:textId="3FA590BB" w:rsidR="00AF2C1F" w:rsidRPr="009139C4" w:rsidRDefault="00A47610" w:rsidP="00022F29">
      <w:pPr>
        <w:ind w:firstLine="709"/>
        <w:jc w:val="center"/>
      </w:pPr>
      <w:proofErr w:type="gramStart"/>
      <w:r w:rsidRPr="009139C4">
        <w:t xml:space="preserve">{{ </w:t>
      </w:r>
      <w:proofErr w:type="spellStart"/>
      <w:r>
        <w:rPr>
          <w:lang w:val="en-US"/>
        </w:rPr>
        <w:t>obsch</w:t>
      </w:r>
      <w:proofErr w:type="spellEnd"/>
      <w:proofErr w:type="gramEnd"/>
      <w:r w:rsidRPr="009139C4">
        <w:t>_</w:t>
      </w:r>
      <w:proofErr w:type="gramStart"/>
      <w:r>
        <w:rPr>
          <w:lang w:val="en-US"/>
        </w:rPr>
        <w:t>vid</w:t>
      </w:r>
      <w:r w:rsidRPr="009139C4">
        <w:t xml:space="preserve"> }</w:t>
      </w:r>
      <w:proofErr w:type="gramEnd"/>
      <w:r w:rsidRPr="009139C4">
        <w:t>}</w:t>
      </w:r>
    </w:p>
    <w:p w14:paraId="2427245B" w14:textId="77777777" w:rsidR="009669D4" w:rsidRPr="00330ACE" w:rsidRDefault="009669D4" w:rsidP="00022F29">
      <w:pPr>
        <w:pStyle w:val="30"/>
        <w:numPr>
          <w:ilvl w:val="0"/>
          <w:numId w:val="0"/>
        </w:numPr>
        <w:ind w:left="709" w:firstLine="709"/>
      </w:pPr>
      <w:bookmarkStart w:id="21" w:name="_Toc180916998"/>
      <w:bookmarkStart w:id="22" w:name="_Toc202284918"/>
      <w:r w:rsidRPr="00330ACE">
        <w:t>3.2. Конструктивные решения</w:t>
      </w:r>
      <w:bookmarkEnd w:id="21"/>
      <w:bookmarkEnd w:id="22"/>
    </w:p>
    <w:p w14:paraId="6A6FE731" w14:textId="6B540677" w:rsidR="00061D29" w:rsidRPr="009139C4" w:rsidRDefault="00061D29" w:rsidP="00022F29">
      <w:pPr>
        <w:ind w:firstLine="709"/>
      </w:pPr>
      <w:bookmarkStart w:id="23" w:name="_Hlk175931039"/>
      <w:bookmarkStart w:id="24" w:name="_Hlk175918470"/>
      <w:r w:rsidRPr="00330ACE">
        <w:t>КОЗ-У-</w:t>
      </w:r>
      <w:r>
        <w:t>П</w:t>
      </w:r>
      <w:r w:rsidRPr="00330ACE">
        <w:t xml:space="preserve"> представляет собой самонесущее быстромонтируемое сооружение, состоящее из стандартных профилей, </w:t>
      </w:r>
      <w:proofErr w:type="gramStart"/>
      <w:r w:rsidR="009139C4" w:rsidRPr="009139C4">
        <w:t xml:space="preserve">{{ </w:t>
      </w:r>
      <w:proofErr w:type="spellStart"/>
      <w:r w:rsidR="009139C4">
        <w:rPr>
          <w:lang w:val="en-US"/>
        </w:rPr>
        <w:t>konst</w:t>
      </w:r>
      <w:proofErr w:type="spellEnd"/>
      <w:proofErr w:type="gramEnd"/>
      <w:r w:rsidR="009139C4" w:rsidRPr="009139C4">
        <w:t xml:space="preserve"> }}.</w:t>
      </w:r>
    </w:p>
    <w:bookmarkEnd w:id="23"/>
    <w:bookmarkEnd w:id="24"/>
    <w:p w14:paraId="136F0944" w14:textId="0C1291C5" w:rsidR="00061D29" w:rsidRPr="00330ACE" w:rsidRDefault="00061D29" w:rsidP="00022F29">
      <w:pPr>
        <w:spacing w:after="120"/>
        <w:ind w:firstLine="709"/>
      </w:pPr>
      <w:r w:rsidRPr="00330ACE">
        <w:t>Несущие конструкции изготавливаются из стал</w:t>
      </w:r>
      <w:r>
        <w:t xml:space="preserve">ей </w:t>
      </w:r>
      <w:r w:rsidRPr="00330ACE">
        <w:t>мар</w:t>
      </w:r>
      <w:r>
        <w:t>о</w:t>
      </w:r>
      <w:r w:rsidRPr="00330ACE">
        <w:t>к</w:t>
      </w:r>
      <w:r>
        <w:t xml:space="preserve"> </w:t>
      </w:r>
      <w:proofErr w:type="gramStart"/>
      <w:r w:rsidR="009139C4" w:rsidRPr="009139C4">
        <w:t xml:space="preserve">{{ </w:t>
      </w:r>
      <w:r w:rsidR="009139C4">
        <w:rPr>
          <w:lang w:val="en-US"/>
        </w:rPr>
        <w:t>steel</w:t>
      </w:r>
      <w:proofErr w:type="gramEnd"/>
      <w:r w:rsidR="009139C4" w:rsidRPr="009139C4">
        <w:t xml:space="preserve"> }}</w:t>
      </w:r>
      <w:r>
        <w:t xml:space="preserve"> или их </w:t>
      </w:r>
      <w:r w:rsidR="00196D8D">
        <w:t xml:space="preserve">аналогов </w:t>
      </w:r>
      <w:proofErr w:type="gramStart"/>
      <w:r w:rsidR="009139C4" w:rsidRPr="009139C4">
        <w:t xml:space="preserve">{{ </w:t>
      </w:r>
      <w:r w:rsidR="009139C4">
        <w:rPr>
          <w:lang w:val="en-US"/>
        </w:rPr>
        <w:t>anal</w:t>
      </w:r>
      <w:proofErr w:type="gramEnd"/>
      <w:r w:rsidR="009139C4" w:rsidRPr="009139C4">
        <w:t>_</w:t>
      </w:r>
      <w:proofErr w:type="gramStart"/>
      <w:r w:rsidR="009139C4">
        <w:rPr>
          <w:lang w:val="en-US"/>
        </w:rPr>
        <w:t>steel</w:t>
      </w:r>
      <w:r w:rsidR="009139C4" w:rsidRPr="009139C4">
        <w:t xml:space="preserve"> }</w:t>
      </w:r>
      <w:proofErr w:type="gramEnd"/>
      <w:r w:rsidR="009139C4" w:rsidRPr="009139C4">
        <w:t>}</w:t>
      </w:r>
      <w:r>
        <w:t xml:space="preserve"> </w:t>
      </w:r>
      <w:r w:rsidR="006B48A2">
        <w:t xml:space="preserve">соответственно </w:t>
      </w:r>
      <w:r>
        <w:t xml:space="preserve">по </w:t>
      </w:r>
      <w:r w:rsidRPr="00330ACE">
        <w:t>ГОСТ 535. Класс прочности стали основных элементов принимается по таблице В.1 СП 16.13330 в зависимости от значения расчетной температуры воздуха.</w:t>
      </w:r>
    </w:p>
    <w:p w14:paraId="160D11B5" w14:textId="1D5EB7DD" w:rsidR="00061D29" w:rsidRPr="00330ACE" w:rsidRDefault="00061D29" w:rsidP="00022F29">
      <w:pPr>
        <w:spacing w:after="120"/>
        <w:ind w:firstLine="709"/>
      </w:pPr>
      <w:r w:rsidRPr="00330ACE">
        <w:t xml:space="preserve">Монтажные соединения элементов производятся на болтах класса прочности </w:t>
      </w:r>
      <w:r w:rsidR="009139C4" w:rsidRPr="009139C4">
        <w:t xml:space="preserve">{{ </w:t>
      </w:r>
      <w:proofErr w:type="spellStart"/>
      <w:r w:rsidR="009139C4">
        <w:rPr>
          <w:lang w:val="en-US"/>
        </w:rPr>
        <w:t>kp</w:t>
      </w:r>
      <w:proofErr w:type="spellEnd"/>
      <w:r w:rsidR="009139C4" w:rsidRPr="009139C4">
        <w:t>_</w:t>
      </w:r>
      <w:r w:rsidR="009139C4">
        <w:rPr>
          <w:lang w:val="en-US"/>
        </w:rPr>
        <w:t>bolt</w:t>
      </w:r>
      <w:r w:rsidR="009139C4" w:rsidRPr="009139C4">
        <w:t xml:space="preserve"> }}</w:t>
      </w:r>
      <w:r w:rsidRPr="00330ACE">
        <w:t xml:space="preserve"> по ГОСТ 7798–70. Болты комплектуются гайками класса прочности 8 и/или 5 по ГОСТ 5915–70* и шайбами по ГОСТ 11371-78*.</w:t>
      </w:r>
    </w:p>
    <w:p w14:paraId="380413EE" w14:textId="77777777" w:rsidR="005E72E9" w:rsidRPr="00567F97" w:rsidRDefault="005E72E9" w:rsidP="005E72E9">
      <w:pPr>
        <w:ind w:firstLine="0"/>
        <w:rPr>
          <w:lang w:val="en-US"/>
        </w:rPr>
      </w:pPr>
      <w:bookmarkStart w:id="25" w:name="_Hlk178770513"/>
      <w:bookmarkStart w:id="26" w:name="_Toc180916999"/>
      <w:bookmarkStart w:id="27" w:name="_Toc202284919"/>
      <w:r w:rsidRPr="00567F97">
        <w:rPr>
          <w:lang w:val="en-US"/>
        </w:rPr>
        <w:t xml:space="preserve">{%p for </w:t>
      </w:r>
      <w:proofErr w:type="spellStart"/>
      <w:r w:rsidRPr="00567F97">
        <w:rPr>
          <w:lang w:val="en-US"/>
        </w:rPr>
        <w:t>i</w:t>
      </w:r>
      <w:proofErr w:type="spellEnd"/>
      <w:r w:rsidRPr="00567F97">
        <w:rPr>
          <w:lang w:val="en-US"/>
        </w:rPr>
        <w:t xml:space="preserve"> in range</w:t>
      </w:r>
      <w:r w:rsidRPr="0018779A">
        <w:rPr>
          <w:lang w:val="en-US"/>
        </w:rPr>
        <w:t>(</w:t>
      </w:r>
      <w:proofErr w:type="spellStart"/>
      <w:r w:rsidRPr="0018779A">
        <w:rPr>
          <w:lang w:val="en-US"/>
        </w:rPr>
        <w:t>kozu_pz|length</w:t>
      </w:r>
      <w:proofErr w:type="spellEnd"/>
      <w:r w:rsidRPr="0018779A">
        <w:rPr>
          <w:lang w:val="en-US"/>
        </w:rPr>
        <w:t>)</w:t>
      </w:r>
      <w:r>
        <w:rPr>
          <w:lang w:val="en-US"/>
        </w:rPr>
        <w:t xml:space="preserve"> </w:t>
      </w:r>
      <w:r w:rsidRPr="00567F97">
        <w:rPr>
          <w:lang w:val="en-US"/>
        </w:rPr>
        <w:t>%}</w:t>
      </w:r>
    </w:p>
    <w:p w14:paraId="0F7D59FF" w14:textId="77777777" w:rsidR="005E72E9" w:rsidRPr="00740CDB" w:rsidRDefault="005E72E9" w:rsidP="005E72E9">
      <w:pPr>
        <w:ind w:firstLine="0"/>
        <w:rPr>
          <w:lang w:val="en-US"/>
        </w:rPr>
      </w:pPr>
      <w:proofErr w:type="gramStart"/>
      <w:r w:rsidRPr="00740CDB">
        <w:rPr>
          <w:lang w:val="en-US"/>
        </w:rPr>
        <w:t xml:space="preserve">{{ </w:t>
      </w:r>
      <w:proofErr w:type="spellStart"/>
      <w:r w:rsidRPr="00567F97">
        <w:rPr>
          <w:lang w:val="en-US"/>
        </w:rPr>
        <w:t>kozu</w:t>
      </w:r>
      <w:proofErr w:type="gramEnd"/>
      <w:r w:rsidRPr="00567F97">
        <w:rPr>
          <w:lang w:val="en-US"/>
        </w:rPr>
        <w:t>_pz</w:t>
      </w:r>
      <w:proofErr w:type="spellEnd"/>
      <w:r w:rsidRPr="00567F97">
        <w:rPr>
          <w:lang w:val="en-US"/>
        </w:rPr>
        <w:t>[</w:t>
      </w:r>
      <w:proofErr w:type="spellStart"/>
      <w:r w:rsidRPr="00567F97">
        <w:rPr>
          <w:lang w:val="en-US"/>
        </w:rPr>
        <w:t>i</w:t>
      </w:r>
      <w:proofErr w:type="spellEnd"/>
      <w:proofErr w:type="gramStart"/>
      <w:r w:rsidRPr="00567F97">
        <w:rPr>
          <w:lang w:val="en-US"/>
        </w:rPr>
        <w:t>]</w:t>
      </w:r>
      <w:r w:rsidRPr="00740CDB">
        <w:rPr>
          <w:lang w:val="en-US"/>
        </w:rPr>
        <w:t xml:space="preserve"> }</w:t>
      </w:r>
      <w:proofErr w:type="gramEnd"/>
      <w:r w:rsidRPr="00740CDB">
        <w:rPr>
          <w:lang w:val="en-US"/>
        </w:rPr>
        <w:t>}</w:t>
      </w:r>
    </w:p>
    <w:p w14:paraId="56F23885" w14:textId="77777777" w:rsidR="005E72E9" w:rsidRPr="00567F97" w:rsidRDefault="005E72E9" w:rsidP="005E72E9">
      <w:pPr>
        <w:ind w:firstLine="0"/>
        <w:rPr>
          <w:lang w:val="en-US"/>
        </w:rPr>
      </w:pPr>
      <w:r w:rsidRPr="00740CDB">
        <w:rPr>
          <w:lang w:val="en-US"/>
        </w:rPr>
        <w:lastRenderedPageBreak/>
        <w:t>{%</w:t>
      </w:r>
      <w:r w:rsidRPr="00567F97">
        <w:rPr>
          <w:lang w:val="en-US"/>
        </w:rPr>
        <w:t xml:space="preserve">p </w:t>
      </w:r>
      <w:proofErr w:type="spellStart"/>
      <w:proofErr w:type="gramStart"/>
      <w:r w:rsidRPr="00567F97">
        <w:rPr>
          <w:lang w:val="en-US"/>
        </w:rPr>
        <w:t>endfor</w:t>
      </w:r>
      <w:proofErr w:type="spellEnd"/>
      <w:r w:rsidRPr="00740CDB">
        <w:rPr>
          <w:lang w:val="en-US"/>
        </w:rPr>
        <w:t xml:space="preserve"> %}</w:t>
      </w:r>
      <w:proofErr w:type="gramEnd"/>
    </w:p>
    <w:bookmarkEnd w:id="25"/>
    <w:p w14:paraId="49EC62E0" w14:textId="77777777" w:rsidR="009669D4" w:rsidRPr="00330ACE" w:rsidRDefault="009669D4" w:rsidP="00022F29">
      <w:pPr>
        <w:pStyle w:val="30"/>
        <w:numPr>
          <w:ilvl w:val="0"/>
          <w:numId w:val="0"/>
        </w:numPr>
        <w:ind w:left="709" w:firstLine="709"/>
      </w:pPr>
      <w:r w:rsidRPr="00330ACE">
        <w:t>3.3. Фундамент</w:t>
      </w:r>
      <w:bookmarkEnd w:id="26"/>
      <w:bookmarkEnd w:id="27"/>
    </w:p>
    <w:p w14:paraId="1057A2E2" w14:textId="7740C39B" w:rsidR="008F0CED" w:rsidRDefault="00F8605A" w:rsidP="00022F29">
      <w:pPr>
        <w:ind w:firstLine="709"/>
        <w:rPr>
          <w:color w:val="2C2D2E"/>
          <w:szCs w:val="28"/>
          <w:shd w:val="clear" w:color="auto" w:fill="FFFFFF"/>
        </w:rPr>
      </w:pPr>
      <w:bookmarkStart w:id="28" w:name="_Hlk175918521"/>
      <w:r>
        <w:rPr>
          <w:color w:val="2C2D2E"/>
          <w:szCs w:val="28"/>
          <w:shd w:val="clear" w:color="auto" w:fill="FFFFFF"/>
        </w:rPr>
        <w:t xml:space="preserve">В рамках данного проекта используется </w:t>
      </w:r>
      <w:proofErr w:type="gramStart"/>
      <w:r w:rsidRPr="00FA42DF">
        <w:rPr>
          <w:color w:val="2C2D2E"/>
          <w:szCs w:val="28"/>
          <w:shd w:val="clear" w:color="auto" w:fill="FFFFFF"/>
        </w:rPr>
        <w:t xml:space="preserve">{{ </w:t>
      </w:r>
      <w:r>
        <w:rPr>
          <w:color w:val="2C2D2E"/>
          <w:szCs w:val="28"/>
          <w:shd w:val="clear" w:color="auto" w:fill="FFFFFF"/>
          <w:lang w:val="en-US"/>
        </w:rPr>
        <w:t>fundament</w:t>
      </w:r>
      <w:proofErr w:type="gramEnd"/>
      <w:r w:rsidRPr="00FA42DF">
        <w:rPr>
          <w:color w:val="2C2D2E"/>
          <w:szCs w:val="28"/>
          <w:shd w:val="clear" w:color="auto" w:fill="FFFFFF"/>
        </w:rPr>
        <w:t xml:space="preserve"> }}</w:t>
      </w:r>
      <w:r>
        <w:rPr>
          <w:color w:val="2C2D2E"/>
          <w:szCs w:val="28"/>
          <w:shd w:val="clear" w:color="auto" w:fill="FFFFFF"/>
        </w:rPr>
        <w:t xml:space="preserve">, </w:t>
      </w:r>
      <w:bookmarkStart w:id="29" w:name="_Hlk202521379"/>
      <w:r w:rsidR="008F0CED">
        <w:rPr>
          <w:color w:val="2C2D2E"/>
          <w:szCs w:val="28"/>
          <w:shd w:val="clear" w:color="auto" w:fill="FFFFFF"/>
        </w:rPr>
        <w:t>основным элемент</w:t>
      </w:r>
      <w:r>
        <w:rPr>
          <w:color w:val="2C2D2E"/>
          <w:szCs w:val="28"/>
          <w:shd w:val="clear" w:color="auto" w:fill="FFFFFF"/>
        </w:rPr>
        <w:t>ом</w:t>
      </w:r>
      <w:r w:rsidR="008F0CED">
        <w:rPr>
          <w:color w:val="2C2D2E"/>
          <w:szCs w:val="28"/>
          <w:shd w:val="clear" w:color="auto" w:fill="FFFFFF"/>
        </w:rPr>
        <w:t xml:space="preserve"> которого служ</w:t>
      </w:r>
      <w:r>
        <w:rPr>
          <w:color w:val="2C2D2E"/>
          <w:szCs w:val="28"/>
          <w:shd w:val="clear" w:color="auto" w:fill="FFFFFF"/>
        </w:rPr>
        <w:t>и</w:t>
      </w:r>
      <w:r w:rsidR="008F0CED">
        <w:rPr>
          <w:color w:val="2C2D2E"/>
          <w:szCs w:val="28"/>
          <w:shd w:val="clear" w:color="auto" w:fill="FFFFFF"/>
        </w:rPr>
        <w:t xml:space="preserve">т </w:t>
      </w:r>
      <w:proofErr w:type="gramStart"/>
      <w:r w:rsidRPr="00B6552C">
        <w:rPr>
          <w:color w:val="2C2D2E"/>
          <w:szCs w:val="28"/>
          <w:shd w:val="clear" w:color="auto" w:fill="FFFFFF"/>
        </w:rPr>
        <w:t xml:space="preserve">{{ </w:t>
      </w:r>
      <w:r>
        <w:rPr>
          <w:color w:val="2C2D2E"/>
          <w:szCs w:val="28"/>
          <w:shd w:val="clear" w:color="auto" w:fill="FFFFFF"/>
          <w:lang w:val="en-US"/>
        </w:rPr>
        <w:t>fund</w:t>
      </w:r>
      <w:proofErr w:type="gramEnd"/>
      <w:r w:rsidRPr="00B6552C">
        <w:rPr>
          <w:color w:val="2C2D2E"/>
          <w:szCs w:val="28"/>
          <w:shd w:val="clear" w:color="auto" w:fill="FFFFFF"/>
        </w:rPr>
        <w:t>_</w:t>
      </w:r>
      <w:proofErr w:type="spellStart"/>
      <w:proofErr w:type="gramStart"/>
      <w:r>
        <w:rPr>
          <w:color w:val="2C2D2E"/>
          <w:szCs w:val="28"/>
          <w:shd w:val="clear" w:color="auto" w:fill="FFFFFF"/>
          <w:lang w:val="en-US"/>
        </w:rPr>
        <w:t>elem</w:t>
      </w:r>
      <w:proofErr w:type="spellEnd"/>
      <w:r w:rsidRPr="00B6552C">
        <w:rPr>
          <w:color w:val="2C2D2E"/>
          <w:szCs w:val="28"/>
          <w:shd w:val="clear" w:color="auto" w:fill="FFFFFF"/>
        </w:rPr>
        <w:t xml:space="preserve"> }</w:t>
      </w:r>
      <w:proofErr w:type="gramEnd"/>
      <w:r w:rsidRPr="00B6552C">
        <w:rPr>
          <w:color w:val="2C2D2E"/>
          <w:szCs w:val="28"/>
          <w:shd w:val="clear" w:color="auto" w:fill="FFFFFF"/>
        </w:rPr>
        <w:t>}</w:t>
      </w:r>
      <w:r w:rsidR="008F0CED">
        <w:rPr>
          <w:color w:val="2C2D2E"/>
          <w:szCs w:val="28"/>
          <w:shd w:val="clear" w:color="auto" w:fill="FFFFFF"/>
        </w:rPr>
        <w:t xml:space="preserve">. </w:t>
      </w:r>
      <w:bookmarkEnd w:id="29"/>
    </w:p>
    <w:p w14:paraId="1F06EDEE" w14:textId="77777777" w:rsidR="00F8605A" w:rsidRPr="00A3178A" w:rsidRDefault="00F8605A" w:rsidP="00F8605A">
      <w:pPr>
        <w:ind w:firstLine="709"/>
        <w:rPr>
          <w:color w:val="2C2D2E"/>
          <w:szCs w:val="28"/>
          <w:shd w:val="clear" w:color="auto" w:fill="FFFFFF"/>
        </w:rPr>
      </w:pPr>
      <w:bookmarkStart w:id="30" w:name="_Toc42783666"/>
      <w:bookmarkStart w:id="31" w:name="_Toc180917000"/>
      <w:bookmarkStart w:id="32" w:name="_Toc202284920"/>
      <w:bookmarkEnd w:id="28"/>
      <w:r>
        <w:rPr>
          <w:color w:val="2C2D2E"/>
          <w:szCs w:val="28"/>
          <w:shd w:val="clear" w:color="auto" w:fill="FFFFFF"/>
        </w:rPr>
        <w:t xml:space="preserve">Под фундамент в зависимости от условий площадки выполняется следующая подготовка: </w:t>
      </w:r>
      <w:proofErr w:type="gramStart"/>
      <w:r w:rsidRPr="00FA42DF">
        <w:rPr>
          <w:color w:val="2C2D2E"/>
          <w:szCs w:val="28"/>
          <w:shd w:val="clear" w:color="auto" w:fill="FFFFFF"/>
        </w:rPr>
        <w:t xml:space="preserve">{{ </w:t>
      </w:r>
      <w:r>
        <w:rPr>
          <w:color w:val="2C2D2E"/>
          <w:szCs w:val="28"/>
          <w:shd w:val="clear" w:color="auto" w:fill="FFFFFF"/>
          <w:lang w:val="en-US"/>
        </w:rPr>
        <w:t>fund</w:t>
      </w:r>
      <w:proofErr w:type="gramEnd"/>
      <w:r w:rsidRPr="00FA42DF">
        <w:rPr>
          <w:color w:val="2C2D2E"/>
          <w:szCs w:val="28"/>
          <w:shd w:val="clear" w:color="auto" w:fill="FFFFFF"/>
        </w:rPr>
        <w:t>_</w:t>
      </w:r>
      <w:proofErr w:type="spellStart"/>
      <w:proofErr w:type="gramStart"/>
      <w:r>
        <w:rPr>
          <w:color w:val="2C2D2E"/>
          <w:szCs w:val="28"/>
          <w:shd w:val="clear" w:color="auto" w:fill="FFFFFF"/>
          <w:lang w:val="en-US"/>
        </w:rPr>
        <w:t>osn</w:t>
      </w:r>
      <w:proofErr w:type="spellEnd"/>
      <w:r w:rsidRPr="00FA42DF">
        <w:rPr>
          <w:color w:val="2C2D2E"/>
          <w:szCs w:val="28"/>
          <w:shd w:val="clear" w:color="auto" w:fill="FFFFFF"/>
        </w:rPr>
        <w:t xml:space="preserve"> }</w:t>
      </w:r>
      <w:proofErr w:type="gramEnd"/>
      <w:r w:rsidRPr="00FA42DF">
        <w:rPr>
          <w:color w:val="2C2D2E"/>
          <w:szCs w:val="28"/>
          <w:shd w:val="clear" w:color="auto" w:fill="FFFFFF"/>
        </w:rPr>
        <w:t>}.</w:t>
      </w:r>
      <w:r>
        <w:rPr>
          <w:color w:val="2C2D2E"/>
          <w:szCs w:val="28"/>
          <w:shd w:val="clear" w:color="auto" w:fill="FFFFFF"/>
        </w:rPr>
        <w:t xml:space="preserve"> </w:t>
      </w:r>
    </w:p>
    <w:p w14:paraId="36F3AC5D" w14:textId="1DC116FC" w:rsidR="009669D4" w:rsidRPr="00330ACE" w:rsidRDefault="005F2F37" w:rsidP="00022F29">
      <w:pPr>
        <w:pStyle w:val="10"/>
        <w:ind w:left="0" w:firstLine="709"/>
        <w:rPr>
          <w:rFonts w:eastAsia="TimesNewRomanPSMT"/>
        </w:rPr>
      </w:pPr>
      <w:proofErr w:type="gramStart"/>
      <w:r>
        <w:rPr>
          <w:rFonts w:eastAsia="TimesNewRomanPSMT"/>
        </w:rPr>
        <w:t>.</w:t>
      </w:r>
      <w:r w:rsidR="009669D4" w:rsidRPr="00330ACE">
        <w:rPr>
          <w:rFonts w:eastAsia="TimesNewRomanPSMT"/>
        </w:rPr>
        <w:t>Сведения</w:t>
      </w:r>
      <w:proofErr w:type="gramEnd"/>
      <w:r w:rsidR="009669D4" w:rsidRPr="00330ACE">
        <w:rPr>
          <w:rFonts w:eastAsia="TimesNewRomanPSMT"/>
        </w:rPr>
        <w:t xml:space="preserve"> о </w:t>
      </w:r>
      <w:bookmarkEnd w:id="30"/>
      <w:r w:rsidR="009669D4" w:rsidRPr="00330ACE">
        <w:rPr>
          <w:rFonts w:eastAsia="TimesNewRomanPSMT"/>
        </w:rPr>
        <w:t xml:space="preserve">материалах </w:t>
      </w:r>
      <w:r w:rsidR="009669D4" w:rsidRPr="00330ACE">
        <w:t>конструктивных элементов сооружения</w:t>
      </w:r>
      <w:bookmarkEnd w:id="31"/>
      <w:bookmarkEnd w:id="32"/>
    </w:p>
    <w:p w14:paraId="77B769D7" w14:textId="77777777" w:rsidR="008F0CED" w:rsidRPr="00330ACE" w:rsidRDefault="008F0CED" w:rsidP="00022F29">
      <w:pPr>
        <w:ind w:firstLine="709"/>
        <w:rPr>
          <w:rFonts w:eastAsia="TimesNewRomanPSMT"/>
        </w:rPr>
      </w:pPr>
      <w:r w:rsidRPr="00330ACE">
        <w:rPr>
          <w:rFonts w:eastAsia="TimesNewRomanPSMT"/>
        </w:rPr>
        <w:t>Основными условиями, определяющими выбор металлопроката, являются:</w:t>
      </w:r>
    </w:p>
    <w:p w14:paraId="5264458E" w14:textId="77777777" w:rsidR="008F0CED" w:rsidRPr="00330ACE" w:rsidRDefault="008F0CED" w:rsidP="00022F29">
      <w:pPr>
        <w:pStyle w:val="afff1"/>
        <w:numPr>
          <w:ilvl w:val="0"/>
          <w:numId w:val="10"/>
        </w:numPr>
        <w:ind w:firstLine="709"/>
        <w:rPr>
          <w:rFonts w:eastAsia="TimesNewRomanPSMT"/>
        </w:rPr>
      </w:pPr>
      <w:r w:rsidRPr="00330ACE">
        <w:rPr>
          <w:rFonts w:eastAsia="TimesNewRomanPSMT"/>
        </w:rPr>
        <w:t>условия эксплуатации строительных конструкций;</w:t>
      </w:r>
    </w:p>
    <w:p w14:paraId="6BCD3A84" w14:textId="77777777" w:rsidR="008F0CED" w:rsidRPr="00330ACE" w:rsidRDefault="008F0CED" w:rsidP="00022F29">
      <w:pPr>
        <w:pStyle w:val="afff1"/>
        <w:numPr>
          <w:ilvl w:val="0"/>
          <w:numId w:val="10"/>
        </w:numPr>
        <w:ind w:firstLine="709"/>
        <w:rPr>
          <w:rFonts w:eastAsia="TimesNewRomanPSMT"/>
        </w:rPr>
      </w:pPr>
      <w:r w:rsidRPr="00330ACE">
        <w:rPr>
          <w:rFonts w:eastAsia="TimesNewRomanPSMT"/>
        </w:rPr>
        <w:t>обеспечение прочности строительных конструкций при основных сочетаниях нагрузок;</w:t>
      </w:r>
    </w:p>
    <w:p w14:paraId="3B4AC34E" w14:textId="77777777" w:rsidR="008F0CED" w:rsidRPr="00330ACE" w:rsidRDefault="008F0CED" w:rsidP="00022F29">
      <w:pPr>
        <w:pStyle w:val="afff1"/>
        <w:numPr>
          <w:ilvl w:val="0"/>
          <w:numId w:val="10"/>
        </w:numPr>
        <w:ind w:firstLine="709"/>
        <w:rPr>
          <w:rFonts w:eastAsia="TimesNewRomanPSMT"/>
        </w:rPr>
      </w:pPr>
      <w:r w:rsidRPr="00330ACE">
        <w:rPr>
          <w:rFonts w:eastAsia="TimesNewRomanPSMT"/>
        </w:rPr>
        <w:t xml:space="preserve">обеспечение прочности строительных конструкций при особых сочетаниях нагрузок (падение </w:t>
      </w:r>
      <w:proofErr w:type="spellStart"/>
      <w:r w:rsidRPr="00330ACE">
        <w:rPr>
          <w:rFonts w:eastAsia="TimesNewRomanPSMT"/>
        </w:rPr>
        <w:t>БпЛА</w:t>
      </w:r>
      <w:proofErr w:type="spellEnd"/>
      <w:r w:rsidRPr="00330ACE">
        <w:rPr>
          <w:rFonts w:eastAsia="TimesNewRomanPSMT"/>
        </w:rPr>
        <w:t>).</w:t>
      </w:r>
    </w:p>
    <w:p w14:paraId="085E38E6" w14:textId="7A705CBB" w:rsidR="0006693B" w:rsidRPr="00330ACE" w:rsidRDefault="008F0CED" w:rsidP="005F2F37">
      <w:pPr>
        <w:ind w:firstLine="709"/>
        <w:rPr>
          <w:rFonts w:eastAsia="TimesNewRomanPSMT"/>
        </w:rPr>
      </w:pPr>
      <w:r w:rsidRPr="00330ACE">
        <w:rPr>
          <w:rFonts w:eastAsia="TimesNewRomanPSMT"/>
        </w:rPr>
        <w:t xml:space="preserve">В соответствии с </w:t>
      </w:r>
      <w:r>
        <w:rPr>
          <w:rFonts w:eastAsia="TimesNewRomanPSMT"/>
        </w:rPr>
        <w:t>данными</w:t>
      </w:r>
      <w:r w:rsidRPr="00330ACE">
        <w:rPr>
          <w:rFonts w:eastAsia="TimesNewRomanPSMT"/>
        </w:rPr>
        <w:t xml:space="preserve"> условиями для всех несущих конструкций принята сталь </w:t>
      </w:r>
      <w:proofErr w:type="gramStart"/>
      <w:r w:rsidR="009139C4" w:rsidRPr="009139C4">
        <w:t xml:space="preserve">{{ </w:t>
      </w:r>
      <w:r w:rsidR="009139C4">
        <w:rPr>
          <w:lang w:val="en-US"/>
        </w:rPr>
        <w:t>steel</w:t>
      </w:r>
      <w:proofErr w:type="gramEnd"/>
      <w:r w:rsidR="009139C4" w:rsidRPr="009139C4">
        <w:t xml:space="preserve"> }}</w:t>
      </w:r>
      <w:r w:rsidRPr="00330ACE">
        <w:rPr>
          <w:rFonts w:eastAsia="TimesNewRomanPSMT"/>
        </w:rPr>
        <w:t xml:space="preserve"> по российской классификации со следующими основными характеристиками:</w:t>
      </w:r>
    </w:p>
    <w:p w14:paraId="46F52771" w14:textId="0AF402C8" w:rsidR="005F2F37" w:rsidRPr="005F2F37" w:rsidRDefault="005F2F37" w:rsidP="005F2F37">
      <w:pPr>
        <w:pStyle w:val="aff2"/>
        <w:keepNext/>
        <w:spacing w:line="240" w:lineRule="auto"/>
        <w:ind w:left="6237" w:firstLine="567"/>
        <w:rPr>
          <w:b w:val="0"/>
          <w:bCs w:val="0"/>
          <w:i/>
          <w:iCs/>
        </w:rPr>
      </w:pPr>
      <w:r w:rsidRPr="00D31E5E">
        <w:rPr>
          <w:b w:val="0"/>
          <w:bCs w:val="0"/>
          <w:i/>
          <w:iCs/>
        </w:rPr>
        <w:t xml:space="preserve">Таблица </w:t>
      </w:r>
      <w:r w:rsidRPr="00D31E5E">
        <w:rPr>
          <w:b w:val="0"/>
          <w:bCs w:val="0"/>
          <w:i/>
          <w:iCs/>
        </w:rPr>
        <w:fldChar w:fldCharType="begin"/>
      </w:r>
      <w:r w:rsidRPr="00D31E5E">
        <w:rPr>
          <w:b w:val="0"/>
          <w:bCs w:val="0"/>
          <w:i/>
          <w:iCs/>
        </w:rPr>
        <w:instrText xml:space="preserve"> SEQ Таблица \* ARABIC </w:instrText>
      </w:r>
      <w:r w:rsidRPr="00D31E5E">
        <w:rPr>
          <w:b w:val="0"/>
          <w:bCs w:val="0"/>
          <w:i/>
          <w:iCs/>
        </w:rPr>
        <w:fldChar w:fldCharType="separate"/>
      </w:r>
      <w:r w:rsidR="00630E62" w:rsidRPr="00D31E5E">
        <w:rPr>
          <w:b w:val="0"/>
          <w:bCs w:val="0"/>
          <w:i/>
          <w:iCs/>
          <w:noProof/>
        </w:rPr>
        <w:t>2</w:t>
      </w:r>
      <w:r w:rsidRPr="00D31E5E">
        <w:rPr>
          <w:b w:val="0"/>
          <w:bCs w:val="0"/>
          <w:i/>
          <w:iCs/>
        </w:rPr>
        <w:fldChar w:fldCharType="end"/>
      </w:r>
    </w:p>
    <w:tbl>
      <w:tblPr>
        <w:tblW w:w="797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97"/>
        <w:gridCol w:w="3553"/>
        <w:gridCol w:w="1362"/>
        <w:gridCol w:w="1362"/>
      </w:tblGrid>
      <w:tr w:rsidR="005F2F37" w:rsidRPr="001D518A" w14:paraId="5AFD9E60" w14:textId="77777777" w:rsidTr="005F2F37">
        <w:trPr>
          <w:cantSplit/>
          <w:trHeight w:val="850"/>
          <w:jc w:val="center"/>
        </w:trPr>
        <w:tc>
          <w:tcPr>
            <w:tcW w:w="1697" w:type="dxa"/>
            <w:vAlign w:val="center"/>
          </w:tcPr>
          <w:p w14:paraId="21B9880E" w14:textId="77777777" w:rsidR="005F2F37" w:rsidRPr="00022F29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022F29">
              <w:rPr>
                <w:b/>
                <w:bCs/>
                <w:sz w:val="28"/>
                <w:szCs w:val="28"/>
              </w:rPr>
              <w:t>Обозначение</w:t>
            </w:r>
          </w:p>
        </w:tc>
        <w:tc>
          <w:tcPr>
            <w:tcW w:w="3553" w:type="dxa"/>
            <w:vAlign w:val="center"/>
          </w:tcPr>
          <w:p w14:paraId="65A532E9" w14:textId="77777777" w:rsidR="005F2F37" w:rsidRPr="00022F29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022F29">
              <w:rPr>
                <w:b/>
                <w:bCs/>
                <w:sz w:val="28"/>
                <w:szCs w:val="28"/>
              </w:rPr>
              <w:t>Название</w:t>
            </w:r>
          </w:p>
        </w:tc>
        <w:tc>
          <w:tcPr>
            <w:tcW w:w="1362" w:type="dxa"/>
            <w:vAlign w:val="center"/>
          </w:tcPr>
          <w:p w14:paraId="0D9F0CD5" w14:textId="77777777" w:rsidR="005F2F37" w:rsidRPr="00022F29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022F29">
              <w:rPr>
                <w:b/>
                <w:bCs/>
                <w:sz w:val="28"/>
                <w:szCs w:val="28"/>
              </w:rPr>
              <w:t>Значение</w:t>
            </w:r>
          </w:p>
          <w:p w14:paraId="29BC0858" w14:textId="77777777" w:rsidR="005F2F37" w:rsidRPr="00022F29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022F29">
              <w:rPr>
                <w:b/>
                <w:bCs/>
                <w:sz w:val="28"/>
                <w:szCs w:val="28"/>
              </w:rPr>
              <w:t>С245</w:t>
            </w:r>
          </w:p>
        </w:tc>
        <w:tc>
          <w:tcPr>
            <w:tcW w:w="1362" w:type="dxa"/>
            <w:vAlign w:val="center"/>
          </w:tcPr>
          <w:p w14:paraId="5AFFC1C8" w14:textId="77777777" w:rsidR="005F2F37" w:rsidRPr="005F2F37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5F2F37">
              <w:rPr>
                <w:b/>
                <w:bCs/>
                <w:sz w:val="28"/>
                <w:szCs w:val="28"/>
              </w:rPr>
              <w:t>Значение</w:t>
            </w:r>
          </w:p>
          <w:p w14:paraId="5C87A624" w14:textId="20B9F797" w:rsidR="005F2F37" w:rsidRPr="005F2F37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b/>
                <w:bCs/>
                <w:sz w:val="28"/>
                <w:szCs w:val="28"/>
              </w:rPr>
            </w:pPr>
            <w:r w:rsidRPr="005F2F37">
              <w:rPr>
                <w:b/>
                <w:bCs/>
                <w:sz w:val="28"/>
                <w:szCs w:val="28"/>
              </w:rPr>
              <w:t>С255</w:t>
            </w:r>
          </w:p>
        </w:tc>
      </w:tr>
      <w:tr w:rsidR="005F2F37" w:rsidRPr="001D518A" w14:paraId="2560E3C4" w14:textId="77777777" w:rsidTr="005F2F37">
        <w:trPr>
          <w:cantSplit/>
          <w:trHeight w:val="397"/>
          <w:jc w:val="center"/>
        </w:trPr>
        <w:tc>
          <w:tcPr>
            <w:tcW w:w="1697" w:type="dxa"/>
            <w:vAlign w:val="center"/>
          </w:tcPr>
          <w:p w14:paraId="4EB1A6E9" w14:textId="77777777" w:rsidR="005F2F37" w:rsidRPr="00022F29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22F29">
              <w:rPr>
                <w:i/>
                <w:sz w:val="28"/>
                <w:szCs w:val="28"/>
                <w:lang w:val="en-US"/>
              </w:rPr>
              <w:t>R</w:t>
            </w:r>
            <w:r w:rsidRPr="00022F29">
              <w:rPr>
                <w:i/>
                <w:sz w:val="28"/>
                <w:szCs w:val="28"/>
                <w:vertAlign w:val="subscript"/>
                <w:lang w:val="en-US"/>
              </w:rPr>
              <w:t>y</w:t>
            </w:r>
          </w:p>
        </w:tc>
        <w:tc>
          <w:tcPr>
            <w:tcW w:w="3553" w:type="dxa"/>
            <w:vMerge w:val="restart"/>
            <w:vAlign w:val="center"/>
          </w:tcPr>
          <w:p w14:paraId="105D10EA" w14:textId="77777777" w:rsidR="005F2F37" w:rsidRPr="00022F29" w:rsidRDefault="005F2F37" w:rsidP="005F2F37">
            <w:pPr>
              <w:pStyle w:val="2d"/>
              <w:spacing w:line="240" w:lineRule="auto"/>
              <w:ind w:left="130" w:firstLine="0"/>
              <w:jc w:val="center"/>
              <w:rPr>
                <w:sz w:val="28"/>
                <w:szCs w:val="28"/>
                <w:lang w:val="en-US"/>
              </w:rPr>
            </w:pPr>
            <w:r w:rsidRPr="00022F29">
              <w:rPr>
                <w:sz w:val="28"/>
                <w:szCs w:val="28"/>
              </w:rPr>
              <w:t>Расчетное сопротивление проката, МПа</w:t>
            </w:r>
          </w:p>
        </w:tc>
        <w:tc>
          <w:tcPr>
            <w:tcW w:w="1362" w:type="dxa"/>
            <w:vAlign w:val="center"/>
          </w:tcPr>
          <w:p w14:paraId="5D5E936F" w14:textId="77777777" w:rsidR="005F2F37" w:rsidRPr="00022F29" w:rsidRDefault="005F2F37" w:rsidP="005F2F37">
            <w:pPr>
              <w:pStyle w:val="2d"/>
              <w:spacing w:line="240" w:lineRule="auto"/>
              <w:ind w:firstLine="709"/>
              <w:jc w:val="center"/>
              <w:rPr>
                <w:sz w:val="28"/>
                <w:szCs w:val="28"/>
              </w:rPr>
            </w:pPr>
            <w:r w:rsidRPr="00022F29">
              <w:rPr>
                <w:sz w:val="28"/>
                <w:szCs w:val="28"/>
              </w:rPr>
              <w:t>245</w:t>
            </w:r>
          </w:p>
        </w:tc>
        <w:tc>
          <w:tcPr>
            <w:tcW w:w="1362" w:type="dxa"/>
            <w:vAlign w:val="center"/>
          </w:tcPr>
          <w:p w14:paraId="104AEC88" w14:textId="7E1806C7" w:rsidR="005F2F37" w:rsidRPr="005F2F37" w:rsidRDefault="005F2F37" w:rsidP="005F2F37">
            <w:pPr>
              <w:pStyle w:val="2d"/>
              <w:spacing w:line="240" w:lineRule="auto"/>
              <w:ind w:firstLine="709"/>
              <w:jc w:val="center"/>
              <w:rPr>
                <w:sz w:val="28"/>
                <w:szCs w:val="28"/>
              </w:rPr>
            </w:pPr>
            <w:r w:rsidRPr="005F2F37">
              <w:rPr>
                <w:sz w:val="28"/>
                <w:szCs w:val="28"/>
              </w:rPr>
              <w:t>245</w:t>
            </w:r>
          </w:p>
        </w:tc>
      </w:tr>
      <w:tr w:rsidR="005F2F37" w:rsidRPr="001D518A" w14:paraId="31A92AA8" w14:textId="77777777" w:rsidTr="005F2F37">
        <w:trPr>
          <w:cantSplit/>
          <w:trHeight w:val="397"/>
          <w:jc w:val="center"/>
        </w:trPr>
        <w:tc>
          <w:tcPr>
            <w:tcW w:w="1697" w:type="dxa"/>
            <w:vAlign w:val="center"/>
          </w:tcPr>
          <w:p w14:paraId="110E9F30" w14:textId="77777777" w:rsidR="005F2F37" w:rsidRPr="00022F29" w:rsidRDefault="005F2F37" w:rsidP="005F2F37">
            <w:pPr>
              <w:pStyle w:val="2d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22F29">
              <w:rPr>
                <w:i/>
                <w:sz w:val="28"/>
                <w:szCs w:val="28"/>
                <w:lang w:val="en-US"/>
              </w:rPr>
              <w:t>R</w:t>
            </w:r>
            <w:r w:rsidRPr="00022F29">
              <w:rPr>
                <w:i/>
                <w:sz w:val="28"/>
                <w:szCs w:val="28"/>
                <w:vertAlign w:val="subscript"/>
                <w:lang w:val="en-US"/>
              </w:rPr>
              <w:t>u</w:t>
            </w:r>
          </w:p>
        </w:tc>
        <w:tc>
          <w:tcPr>
            <w:tcW w:w="3553" w:type="dxa"/>
            <w:vMerge/>
            <w:vAlign w:val="center"/>
          </w:tcPr>
          <w:p w14:paraId="78FDA4C3" w14:textId="77777777" w:rsidR="005F2F37" w:rsidRPr="00022F29" w:rsidRDefault="005F2F37" w:rsidP="005F2F37">
            <w:pPr>
              <w:pStyle w:val="2d"/>
              <w:spacing w:line="240" w:lineRule="auto"/>
              <w:ind w:left="130" w:firstLine="709"/>
              <w:jc w:val="center"/>
              <w:rPr>
                <w:sz w:val="28"/>
                <w:szCs w:val="28"/>
              </w:rPr>
            </w:pPr>
          </w:p>
        </w:tc>
        <w:tc>
          <w:tcPr>
            <w:tcW w:w="1362" w:type="dxa"/>
            <w:vAlign w:val="center"/>
          </w:tcPr>
          <w:p w14:paraId="35A6D31D" w14:textId="77777777" w:rsidR="005F2F37" w:rsidRPr="00022F29" w:rsidRDefault="005F2F37" w:rsidP="005F2F37">
            <w:pPr>
              <w:pStyle w:val="2d"/>
              <w:spacing w:line="240" w:lineRule="auto"/>
              <w:ind w:firstLine="709"/>
              <w:jc w:val="center"/>
              <w:rPr>
                <w:sz w:val="28"/>
                <w:szCs w:val="28"/>
              </w:rPr>
            </w:pPr>
            <w:r w:rsidRPr="00022F29">
              <w:rPr>
                <w:sz w:val="28"/>
                <w:szCs w:val="28"/>
              </w:rPr>
              <w:t>360</w:t>
            </w:r>
          </w:p>
        </w:tc>
        <w:tc>
          <w:tcPr>
            <w:tcW w:w="1362" w:type="dxa"/>
            <w:vAlign w:val="center"/>
          </w:tcPr>
          <w:p w14:paraId="5BFDC631" w14:textId="0AB7CA3D" w:rsidR="005F2F37" w:rsidRPr="005F2F37" w:rsidRDefault="005F2F37" w:rsidP="005F2F37">
            <w:pPr>
              <w:pStyle w:val="2d"/>
              <w:spacing w:line="240" w:lineRule="auto"/>
              <w:ind w:firstLine="709"/>
              <w:jc w:val="center"/>
              <w:rPr>
                <w:sz w:val="28"/>
                <w:szCs w:val="28"/>
                <w:lang w:val="en-US"/>
              </w:rPr>
            </w:pPr>
            <w:r w:rsidRPr="005F2F37">
              <w:rPr>
                <w:sz w:val="28"/>
                <w:szCs w:val="28"/>
              </w:rPr>
              <w:t>370</w:t>
            </w:r>
          </w:p>
        </w:tc>
      </w:tr>
      <w:tr w:rsidR="007D34A1" w:rsidRPr="001D518A" w14:paraId="2BFDCAD5" w14:textId="77777777" w:rsidTr="005F2F37">
        <w:trPr>
          <w:cantSplit/>
          <w:trHeight w:val="397"/>
          <w:jc w:val="center"/>
        </w:trPr>
        <w:tc>
          <w:tcPr>
            <w:tcW w:w="1697" w:type="dxa"/>
            <w:vAlign w:val="center"/>
          </w:tcPr>
          <w:p w14:paraId="41D6353D" w14:textId="77777777" w:rsidR="007D34A1" w:rsidRPr="00022F29" w:rsidRDefault="007D34A1" w:rsidP="00022F29">
            <w:pPr>
              <w:pStyle w:val="2d"/>
              <w:spacing w:line="240" w:lineRule="auto"/>
              <w:ind w:firstLine="0"/>
              <w:jc w:val="center"/>
              <w:rPr>
                <w:i/>
                <w:sz w:val="28"/>
                <w:szCs w:val="28"/>
                <w:lang w:val="en-US"/>
              </w:rPr>
            </w:pPr>
            <w:r w:rsidRPr="00022F29">
              <w:rPr>
                <w:i/>
                <w:sz w:val="28"/>
                <w:szCs w:val="28"/>
                <w:lang w:val="en-US"/>
              </w:rPr>
              <w:t>p</w:t>
            </w:r>
          </w:p>
        </w:tc>
        <w:tc>
          <w:tcPr>
            <w:tcW w:w="3553" w:type="dxa"/>
            <w:vAlign w:val="center"/>
          </w:tcPr>
          <w:p w14:paraId="51C54691" w14:textId="77777777" w:rsidR="007D34A1" w:rsidRPr="00022F29" w:rsidRDefault="007D34A1" w:rsidP="00022F29">
            <w:pPr>
              <w:pStyle w:val="2d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22F29">
              <w:rPr>
                <w:sz w:val="28"/>
                <w:szCs w:val="28"/>
              </w:rPr>
              <w:t>Объёмный вес, т/м</w:t>
            </w:r>
            <w:r w:rsidRPr="00022F29">
              <w:rPr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2724" w:type="dxa"/>
            <w:gridSpan w:val="2"/>
            <w:vAlign w:val="center"/>
          </w:tcPr>
          <w:p w14:paraId="1831079D" w14:textId="77777777" w:rsidR="007D34A1" w:rsidRPr="00022F29" w:rsidRDefault="007D34A1" w:rsidP="00022F29">
            <w:pPr>
              <w:pStyle w:val="2d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22F29">
              <w:rPr>
                <w:sz w:val="28"/>
                <w:szCs w:val="28"/>
              </w:rPr>
              <w:t>7,85</w:t>
            </w:r>
          </w:p>
        </w:tc>
      </w:tr>
      <w:tr w:rsidR="007D34A1" w:rsidRPr="00330ACE" w14:paraId="3575FED9" w14:textId="77777777" w:rsidTr="005F2F37">
        <w:trPr>
          <w:cantSplit/>
          <w:trHeight w:val="397"/>
          <w:jc w:val="center"/>
        </w:trPr>
        <w:tc>
          <w:tcPr>
            <w:tcW w:w="1697" w:type="dxa"/>
            <w:vAlign w:val="center"/>
          </w:tcPr>
          <w:p w14:paraId="425B1B14" w14:textId="77777777" w:rsidR="007D34A1" w:rsidRPr="00022F29" w:rsidRDefault="007D34A1" w:rsidP="00022F29">
            <w:pPr>
              <w:pStyle w:val="2d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22F29">
              <w:rPr>
                <w:i/>
                <w:sz w:val="28"/>
                <w:szCs w:val="28"/>
              </w:rPr>
              <w:t>E</w:t>
            </w:r>
            <w:r w:rsidRPr="00022F29">
              <w:rPr>
                <w:i/>
                <w:sz w:val="28"/>
                <w:szCs w:val="28"/>
                <w:vertAlign w:val="subscript"/>
                <w:lang w:val="en-US"/>
              </w:rPr>
              <w:t>s</w:t>
            </w:r>
          </w:p>
        </w:tc>
        <w:tc>
          <w:tcPr>
            <w:tcW w:w="3553" w:type="dxa"/>
            <w:vAlign w:val="center"/>
          </w:tcPr>
          <w:p w14:paraId="3C2AB5F8" w14:textId="77777777" w:rsidR="007D34A1" w:rsidRPr="00022F29" w:rsidRDefault="007D34A1" w:rsidP="00022F29">
            <w:pPr>
              <w:pStyle w:val="2d"/>
              <w:spacing w:line="240" w:lineRule="auto"/>
              <w:ind w:left="130" w:firstLine="0"/>
              <w:jc w:val="center"/>
              <w:rPr>
                <w:sz w:val="28"/>
                <w:szCs w:val="28"/>
              </w:rPr>
            </w:pPr>
            <w:r w:rsidRPr="00022F29">
              <w:rPr>
                <w:sz w:val="28"/>
                <w:szCs w:val="28"/>
              </w:rPr>
              <w:t>Модуль упругости арматуры, кг/см</w:t>
            </w:r>
            <w:r w:rsidRPr="00022F29">
              <w:rPr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2724" w:type="dxa"/>
            <w:gridSpan w:val="2"/>
            <w:vAlign w:val="center"/>
          </w:tcPr>
          <w:p w14:paraId="4D93AD8E" w14:textId="77777777" w:rsidR="007D34A1" w:rsidRPr="00022F29" w:rsidRDefault="007D34A1" w:rsidP="00022F29">
            <w:pPr>
              <w:pStyle w:val="2d"/>
              <w:spacing w:line="240" w:lineRule="auto"/>
              <w:ind w:firstLine="0"/>
              <w:jc w:val="center"/>
              <w:rPr>
                <w:sz w:val="28"/>
                <w:szCs w:val="28"/>
              </w:rPr>
            </w:pPr>
            <w:r w:rsidRPr="00022F29">
              <w:rPr>
                <w:sz w:val="28"/>
                <w:szCs w:val="28"/>
              </w:rPr>
              <w:t>2100000</w:t>
            </w:r>
          </w:p>
        </w:tc>
      </w:tr>
    </w:tbl>
    <w:p w14:paraId="538DC3B1" w14:textId="418CCE70" w:rsidR="009669D4" w:rsidRPr="00330ACE" w:rsidRDefault="008F0CED" w:rsidP="005F2F37">
      <w:pPr>
        <w:ind w:firstLine="709"/>
        <w:rPr>
          <w:rFonts w:eastAsia="TimesNewRomanPSMT"/>
        </w:rPr>
      </w:pPr>
      <w:r w:rsidRPr="00AF69DA">
        <w:rPr>
          <w:rFonts w:eastAsia="TimesNewRomanPSMT"/>
        </w:rPr>
        <w:t xml:space="preserve">Расчет нагрузок от ветра, гололеда, </w:t>
      </w:r>
      <w:r w:rsidR="00FF78AB">
        <w:rPr>
          <w:rFonts w:eastAsia="TimesNewRomanPSMT"/>
        </w:rPr>
        <w:t xml:space="preserve">тросов и </w:t>
      </w:r>
      <w:r w:rsidR="00E07C60" w:rsidRPr="00E07C60">
        <w:rPr>
          <w:rFonts w:eastAsia="TimesNewRomanPSMT"/>
        </w:rPr>
        <w:t xml:space="preserve">натянутой усиленной сетью </w:t>
      </w:r>
      <w:r w:rsidR="00196D8D">
        <w:rPr>
          <w:rFonts w:eastAsia="TimesNewRomanPSMT"/>
        </w:rPr>
        <w:t>«</w:t>
      </w:r>
      <w:proofErr w:type="spellStart"/>
      <w:r w:rsidR="00196D8D">
        <w:rPr>
          <w:rFonts w:eastAsia="TimesNewRomanPSMT"/>
        </w:rPr>
        <w:t>Манье</w:t>
      </w:r>
      <w:proofErr w:type="spellEnd"/>
      <w:r w:rsidR="00196D8D">
        <w:rPr>
          <w:rFonts w:eastAsia="TimesNewRomanPSMT"/>
        </w:rPr>
        <w:t xml:space="preserve">» </w:t>
      </w:r>
      <w:r w:rsidR="00E07C60" w:rsidRPr="00E07C60">
        <w:rPr>
          <w:rFonts w:eastAsia="TimesNewRomanPSMT"/>
        </w:rPr>
        <w:t xml:space="preserve">с вплетенными тросами </w:t>
      </w:r>
      <w:r w:rsidRPr="00AF69DA">
        <w:rPr>
          <w:rFonts w:eastAsia="TimesNewRomanPSMT"/>
        </w:rPr>
        <w:t xml:space="preserve">(с учетом гололеда и без) на металлоконструкции производился аналитически с помощью ПО </w:t>
      </w:r>
      <w:proofErr w:type="spellStart"/>
      <w:r w:rsidRPr="00AF69DA">
        <w:rPr>
          <w:rFonts w:eastAsia="TimesNewRomanPSMT"/>
          <w:lang w:val="en-US"/>
        </w:rPr>
        <w:t>Exel</w:t>
      </w:r>
      <w:proofErr w:type="spellEnd"/>
      <w:r w:rsidRPr="00AF69DA">
        <w:rPr>
          <w:rFonts w:eastAsia="TimesNewRomanPSMT"/>
        </w:rPr>
        <w:t xml:space="preserve"> и </w:t>
      </w:r>
      <w:proofErr w:type="spellStart"/>
      <w:r w:rsidRPr="00AF69DA">
        <w:rPr>
          <w:rFonts w:eastAsia="TimesNewRomanPSMT"/>
          <w:lang w:val="en-US"/>
        </w:rPr>
        <w:t>MathCAD</w:t>
      </w:r>
      <w:proofErr w:type="spellEnd"/>
      <w:r w:rsidRPr="00AF69DA">
        <w:rPr>
          <w:rFonts w:eastAsia="TimesNewRomanPSMT"/>
        </w:rPr>
        <w:t xml:space="preserve">, далее задавался на расчетную схему в программу </w:t>
      </w:r>
      <w:r w:rsidRPr="00AF69DA">
        <w:rPr>
          <w:rFonts w:eastAsia="TimesNewRomanPSMT"/>
          <w:lang w:val="en-US"/>
        </w:rPr>
        <w:t>SCAD</w:t>
      </w:r>
      <w:r w:rsidRPr="00AF69DA">
        <w:rPr>
          <w:rFonts w:eastAsia="TimesNewRomanPSMT"/>
        </w:rPr>
        <w:t xml:space="preserve"> </w:t>
      </w:r>
      <w:r w:rsidRPr="00AF69DA">
        <w:rPr>
          <w:rFonts w:eastAsia="TimesNewRomanPSMT"/>
          <w:lang w:val="en-US"/>
        </w:rPr>
        <w:t>Office</w:t>
      </w:r>
      <w:r w:rsidRPr="00AF69DA">
        <w:rPr>
          <w:rFonts w:eastAsia="TimesNewRomanPSMT"/>
        </w:rPr>
        <w:t xml:space="preserve"> 11.3.</w:t>
      </w:r>
    </w:p>
    <w:p w14:paraId="00993F76" w14:textId="139B8642" w:rsidR="009669D4" w:rsidRPr="00E519F8" w:rsidRDefault="005F2F37" w:rsidP="00022F29">
      <w:pPr>
        <w:pStyle w:val="10"/>
        <w:ind w:left="0" w:firstLine="709"/>
        <w:rPr>
          <w:rFonts w:eastAsia="TimesNewRomanPSMT"/>
        </w:rPr>
      </w:pPr>
      <w:bookmarkStart w:id="33" w:name="_Toc180917001"/>
      <w:bookmarkStart w:id="34" w:name="_Toc202284921"/>
      <w:proofErr w:type="gramStart"/>
      <w:r>
        <w:rPr>
          <w:rFonts w:eastAsia="TimesNewRomanPSMT"/>
        </w:rPr>
        <w:lastRenderedPageBreak/>
        <w:t>.</w:t>
      </w:r>
      <w:r w:rsidR="009669D4" w:rsidRPr="00E519F8">
        <w:rPr>
          <w:rFonts w:eastAsia="TimesNewRomanPSMT"/>
        </w:rPr>
        <w:t>Расчётная</w:t>
      </w:r>
      <w:proofErr w:type="gramEnd"/>
      <w:r w:rsidR="009669D4" w:rsidRPr="00E519F8">
        <w:rPr>
          <w:rFonts w:eastAsia="TimesNewRomanPSMT"/>
        </w:rPr>
        <w:t xml:space="preserve"> модель конструкции</w:t>
      </w:r>
      <w:bookmarkEnd w:id="33"/>
      <w:bookmarkEnd w:id="34"/>
    </w:p>
    <w:p w14:paraId="12244366" w14:textId="77777777" w:rsidR="009669D4" w:rsidRPr="00E519F8" w:rsidRDefault="009669D4" w:rsidP="00022F29">
      <w:pPr>
        <w:pStyle w:val="30"/>
        <w:numPr>
          <w:ilvl w:val="0"/>
          <w:numId w:val="0"/>
        </w:numPr>
        <w:ind w:left="709" w:firstLine="709"/>
      </w:pPr>
      <w:bookmarkStart w:id="35" w:name="_Toc212446125"/>
      <w:bookmarkStart w:id="36" w:name="_Toc360541779"/>
      <w:bookmarkStart w:id="37" w:name="_Toc180917002"/>
      <w:bookmarkStart w:id="38" w:name="_Toc202284922"/>
      <w:r w:rsidRPr="00E519F8">
        <w:t>5.1. Конечно-элементная схема</w:t>
      </w:r>
      <w:bookmarkEnd w:id="35"/>
      <w:bookmarkEnd w:id="36"/>
      <w:bookmarkEnd w:id="37"/>
      <w:bookmarkEnd w:id="38"/>
    </w:p>
    <w:p w14:paraId="433E388B" w14:textId="77777777" w:rsidR="008F0CED" w:rsidRPr="00E519F8" w:rsidRDefault="008F0CED" w:rsidP="00022F29">
      <w:pPr>
        <w:ind w:firstLine="709"/>
        <w:rPr>
          <w:rFonts w:eastAsia="TimesNewRomanPSMT"/>
        </w:rPr>
      </w:pPr>
      <w:r w:rsidRPr="00E519F8">
        <w:rPr>
          <w:rFonts w:eastAsia="TimesNewRomanPSMT"/>
        </w:rPr>
        <w:t>Для моделирования поведения металлических строительных конструкций использовался метод конечных элементов (МКЭ) и пространственная конечно-элементная расчетная схема, наиболее точно отражающая геометрию сооружения и физико-механические свойства материалов. Конструкция моделировалась стержневыми элементами, учитывающими поперечные силы. Каждый узел схемы имеет шесть степеней свободы: перемещения по осям X, Y и Z и повороты вокруг этих осей.</w:t>
      </w:r>
    </w:p>
    <w:p w14:paraId="450BF4A7" w14:textId="77777777" w:rsidR="008F0CED" w:rsidRPr="00E519F8" w:rsidRDefault="008F0CED" w:rsidP="00022F29">
      <w:pPr>
        <w:ind w:firstLine="709"/>
        <w:rPr>
          <w:rFonts w:eastAsia="TimesNewRomanPSMT"/>
        </w:rPr>
      </w:pPr>
      <w:r w:rsidRPr="00E519F8">
        <w:rPr>
          <w:rFonts w:eastAsia="TimesNewRomanPSMT"/>
        </w:rPr>
        <w:t xml:space="preserve">К моделям были приложены все основные и особые нагрузки. </w:t>
      </w:r>
    </w:p>
    <w:p w14:paraId="76B5816F" w14:textId="77777777" w:rsidR="008F0CED" w:rsidRPr="00E519F8" w:rsidRDefault="008F0CED" w:rsidP="00022F29">
      <w:pPr>
        <w:ind w:firstLine="709"/>
        <w:rPr>
          <w:rFonts w:eastAsia="TimesNewRomanPSMT"/>
        </w:rPr>
      </w:pPr>
      <w:r w:rsidRPr="00E519F8">
        <w:rPr>
          <w:rFonts w:eastAsia="TimesNewRomanPSMT"/>
        </w:rPr>
        <w:t>При моделировании в соответствии с методом конечных элементов применялись стержневые элементы (стойки, раскосы). Свойства элементов заданы в соответствии с реальными характеристиками металла и номинальными размерами конструкций.</w:t>
      </w:r>
    </w:p>
    <w:p w14:paraId="2C336634" w14:textId="77777777" w:rsidR="008F0CED" w:rsidRPr="00E519F8" w:rsidRDefault="008F0CED" w:rsidP="00022F29">
      <w:pPr>
        <w:ind w:firstLine="709"/>
        <w:rPr>
          <w:rFonts w:eastAsia="TimesNewRomanPSMT"/>
        </w:rPr>
      </w:pPr>
      <w:r w:rsidRPr="00E519F8">
        <w:rPr>
          <w:rFonts w:eastAsia="TimesNewRomanPSMT"/>
        </w:rPr>
        <w:t>Вид конечно-элементной схемы приведён Приложении Б.</w:t>
      </w:r>
    </w:p>
    <w:p w14:paraId="09C73CC6" w14:textId="507A5B1B" w:rsidR="0043795F" w:rsidRPr="00E519F8" w:rsidRDefault="008F0CED" w:rsidP="005F2F37">
      <w:pPr>
        <w:spacing w:before="240"/>
        <w:ind w:firstLine="709"/>
        <w:rPr>
          <w:rFonts w:eastAsia="TimesNewRomanPSMT"/>
        </w:rPr>
      </w:pPr>
      <w:r w:rsidRPr="00E519F8">
        <w:rPr>
          <w:rFonts w:eastAsia="TimesNewRomanPSMT"/>
        </w:rPr>
        <w:t xml:space="preserve">Собственная масса элементов учитывается в расчете автоматически по заданной плотности материала. Плотность металла принята равной </w:t>
      </w:r>
      <w:r w:rsidRPr="00D31E5E">
        <w:rPr>
          <w:rFonts w:eastAsia="TimesNewRomanPSMT"/>
        </w:rPr>
        <w:t>7850 кг/м</w:t>
      </w:r>
      <w:r w:rsidRPr="00D31E5E">
        <w:rPr>
          <w:rFonts w:eastAsia="TimesNewRomanPSMT"/>
          <w:vertAlign w:val="superscript"/>
        </w:rPr>
        <w:t>3</w:t>
      </w:r>
      <w:r w:rsidRPr="00D31E5E">
        <w:rPr>
          <w:rFonts w:eastAsia="TimesNewRomanPSMT"/>
        </w:rPr>
        <w:t>.</w:t>
      </w:r>
    </w:p>
    <w:p w14:paraId="3B733299" w14:textId="77777777" w:rsidR="009669D4" w:rsidRPr="00E519F8" w:rsidRDefault="009669D4" w:rsidP="00B130DE">
      <w:pPr>
        <w:pStyle w:val="30"/>
        <w:numPr>
          <w:ilvl w:val="0"/>
          <w:numId w:val="0"/>
        </w:numPr>
        <w:ind w:left="709" w:firstLine="709"/>
        <w:jc w:val="both"/>
      </w:pPr>
      <w:bookmarkStart w:id="39" w:name="_Toc212446126"/>
      <w:bookmarkStart w:id="40" w:name="_Toc360541780"/>
      <w:bookmarkStart w:id="41" w:name="_Toc180917003"/>
      <w:bookmarkStart w:id="42" w:name="_Toc202284923"/>
      <w:r w:rsidRPr="00E519F8">
        <w:t>5.2. Взаимодействие сооружения с основанием</w:t>
      </w:r>
      <w:bookmarkEnd w:id="39"/>
      <w:bookmarkEnd w:id="40"/>
      <w:bookmarkEnd w:id="41"/>
      <w:bookmarkEnd w:id="42"/>
    </w:p>
    <w:p w14:paraId="4F4D1F08" w14:textId="5E25435A" w:rsidR="009669D4" w:rsidRPr="00E519F8" w:rsidRDefault="008F0CED" w:rsidP="005F2F37">
      <w:pPr>
        <w:ind w:firstLine="709"/>
        <w:rPr>
          <w:rFonts w:eastAsia="TimesNewRomanPSMT"/>
        </w:rPr>
      </w:pPr>
      <w:bookmarkStart w:id="43" w:name="_Toc212446133"/>
      <w:bookmarkStart w:id="44" w:name="_Toc360541781"/>
      <w:r w:rsidRPr="00E519F8">
        <w:rPr>
          <w:rFonts w:eastAsia="TimesNewRomanPSMT"/>
        </w:rPr>
        <w:t xml:space="preserve">Конструкция опирается на подготовленное основание. При проведении расчетов в узлах опор вводились упругое основание по всем трём осям X, Y, Z. </w:t>
      </w:r>
    </w:p>
    <w:p w14:paraId="5CAC6818" w14:textId="0105FF71" w:rsidR="009669D4" w:rsidRPr="00E519F8" w:rsidRDefault="005F2F37" w:rsidP="00B130DE">
      <w:pPr>
        <w:pStyle w:val="10"/>
        <w:ind w:left="0" w:firstLine="709"/>
        <w:jc w:val="both"/>
      </w:pPr>
      <w:bookmarkStart w:id="45" w:name="_Toc180917004"/>
      <w:bookmarkStart w:id="46" w:name="_Toc202284924"/>
      <w:proofErr w:type="gramStart"/>
      <w:r>
        <w:rPr>
          <w:rFonts w:eastAsia="TimesNewRomanPSMT"/>
        </w:rPr>
        <w:t>.</w:t>
      </w:r>
      <w:r w:rsidR="009669D4" w:rsidRPr="00E519F8">
        <w:rPr>
          <w:rFonts w:eastAsia="TimesNewRomanPSMT"/>
        </w:rPr>
        <w:t>Расчетные</w:t>
      </w:r>
      <w:proofErr w:type="gramEnd"/>
      <w:r w:rsidR="009669D4" w:rsidRPr="00E519F8">
        <w:t xml:space="preserve"> нагрузки и их сочетания</w:t>
      </w:r>
      <w:bookmarkEnd w:id="43"/>
      <w:bookmarkEnd w:id="44"/>
      <w:bookmarkEnd w:id="45"/>
      <w:bookmarkEnd w:id="46"/>
    </w:p>
    <w:p w14:paraId="5D225A07" w14:textId="77777777" w:rsidR="009669D4" w:rsidRPr="00E519F8" w:rsidRDefault="009669D4" w:rsidP="005F2F37">
      <w:pPr>
        <w:pStyle w:val="30"/>
        <w:numPr>
          <w:ilvl w:val="0"/>
          <w:numId w:val="0"/>
        </w:numPr>
        <w:ind w:left="709" w:firstLine="709"/>
      </w:pPr>
      <w:bookmarkStart w:id="47" w:name="_Toc212446134"/>
      <w:bookmarkStart w:id="48" w:name="_Toc360541782"/>
      <w:bookmarkStart w:id="49" w:name="_Toc180917005"/>
      <w:bookmarkStart w:id="50" w:name="_Toc202284925"/>
      <w:r w:rsidRPr="00E519F8">
        <w:t>6.1. Общие сведения</w:t>
      </w:r>
      <w:bookmarkEnd w:id="47"/>
      <w:bookmarkEnd w:id="48"/>
      <w:bookmarkEnd w:id="49"/>
      <w:bookmarkEnd w:id="50"/>
    </w:p>
    <w:p w14:paraId="255D192E" w14:textId="77777777" w:rsidR="008F0CED" w:rsidRPr="00E519F8" w:rsidRDefault="008F0CED" w:rsidP="00022F29">
      <w:pPr>
        <w:ind w:firstLine="709"/>
        <w:rPr>
          <w:rFonts w:eastAsia="TimesNewRomanPSMT"/>
        </w:rPr>
      </w:pPr>
      <w:bookmarkStart w:id="51" w:name="_Toc212446135"/>
      <w:bookmarkStart w:id="52" w:name="_Toc360541783"/>
      <w:bookmarkStart w:id="53" w:name="_Toc180917006"/>
      <w:r w:rsidRPr="00E519F8">
        <w:t xml:space="preserve">В </w:t>
      </w:r>
      <w:r w:rsidRPr="00E519F8">
        <w:rPr>
          <w:rFonts w:eastAsia="TimesNewRomanPSMT"/>
        </w:rPr>
        <w:t xml:space="preserve">настоящем расчете, целью которого является оценка уровня статических деформаций, определение прочности элементов сооружения, включая подбор необходимого профиля металлопроката, </w:t>
      </w:r>
      <w:r w:rsidRPr="00344714">
        <w:rPr>
          <w:rFonts w:eastAsia="TimesNewRomanPSMT"/>
        </w:rPr>
        <w:t>учитываются все нагрузки в соответствии с требованиями норм РФ [1] – [4].</w:t>
      </w:r>
    </w:p>
    <w:p w14:paraId="7F9BBFB1" w14:textId="77777777" w:rsidR="008F0CED" w:rsidRPr="00E519F8" w:rsidRDefault="008F0CED" w:rsidP="00022F29">
      <w:pPr>
        <w:ind w:firstLine="709"/>
      </w:pPr>
      <w:r w:rsidRPr="00E519F8">
        <w:rPr>
          <w:rFonts w:eastAsia="TimesNewRomanPSMT"/>
        </w:rPr>
        <w:t>Все действующие на</w:t>
      </w:r>
      <w:r w:rsidRPr="00E519F8">
        <w:t>грузки, включены в Таблицы 6.1, 6.2 и по характеру их действия разделены на следующие группы:</w:t>
      </w:r>
    </w:p>
    <w:p w14:paraId="1515DC2B" w14:textId="77777777" w:rsidR="008F0CED" w:rsidRPr="00E519F8" w:rsidRDefault="008F0CED" w:rsidP="00022F29">
      <w:pPr>
        <w:pStyle w:val="21"/>
        <w:ind w:firstLine="709"/>
        <w:rPr>
          <w:rFonts w:ascii="Times New Roman" w:hAnsi="Times New Roman"/>
          <w:sz w:val="28"/>
          <w:szCs w:val="28"/>
        </w:rPr>
      </w:pPr>
      <w:r w:rsidRPr="00E519F8">
        <w:rPr>
          <w:rFonts w:ascii="Times New Roman" w:hAnsi="Times New Roman"/>
          <w:sz w:val="28"/>
          <w:szCs w:val="28"/>
        </w:rPr>
        <w:t>Постоянные нагрузки;</w:t>
      </w:r>
    </w:p>
    <w:p w14:paraId="02AC22A2" w14:textId="77777777" w:rsidR="008F0CED" w:rsidRPr="006339B4" w:rsidRDefault="008F0CED" w:rsidP="00E54D34">
      <w:pPr>
        <w:pStyle w:val="21"/>
        <w:numPr>
          <w:ilvl w:val="1"/>
          <w:numId w:val="26"/>
        </w:numPr>
        <w:ind w:left="1560"/>
        <w:rPr>
          <w:rFonts w:ascii="Times New Roman" w:hAnsi="Times New Roman"/>
          <w:sz w:val="28"/>
          <w:szCs w:val="28"/>
        </w:rPr>
      </w:pPr>
      <w:bookmarkStart w:id="54" w:name="_Hlk185420586"/>
      <w:r w:rsidRPr="006339B4">
        <w:rPr>
          <w:rFonts w:ascii="Times New Roman" w:hAnsi="Times New Roman"/>
          <w:sz w:val="28"/>
          <w:szCs w:val="28"/>
        </w:rPr>
        <w:lastRenderedPageBreak/>
        <w:t xml:space="preserve">собственный вес конструкции; </w:t>
      </w:r>
    </w:p>
    <w:p w14:paraId="456C76B8" w14:textId="77777777" w:rsidR="00D31E5E" w:rsidRPr="007774E6" w:rsidRDefault="00D31E5E" w:rsidP="00E54D34">
      <w:pPr>
        <w:pStyle w:val="21"/>
        <w:numPr>
          <w:ilvl w:val="1"/>
          <w:numId w:val="26"/>
        </w:numPr>
        <w:ind w:left="1560"/>
        <w:rPr>
          <w:rFonts w:ascii="Times New Roman" w:hAnsi="Times New Roman"/>
          <w:sz w:val="28"/>
          <w:szCs w:val="28"/>
        </w:rPr>
      </w:pPr>
      <w:bookmarkStart w:id="55" w:name="_Hlk185420614"/>
      <w:bookmarkStart w:id="56" w:name="_Hlk185420643"/>
      <w:bookmarkStart w:id="57" w:name="_Hlk185420692"/>
      <w:bookmarkEnd w:id="54"/>
      <w:r w:rsidRPr="007774E6">
        <w:rPr>
          <w:rFonts w:ascii="Times New Roman" w:hAnsi="Times New Roman"/>
          <w:sz w:val="28"/>
          <w:szCs w:val="28"/>
        </w:rPr>
        <w:t>канатные элементы</w:t>
      </w:r>
    </w:p>
    <w:bookmarkEnd w:id="55"/>
    <w:p w14:paraId="18417F8B" w14:textId="77777777" w:rsidR="008F0CED" w:rsidRPr="00D31E5E" w:rsidRDefault="008F0CED" w:rsidP="00022F29">
      <w:pPr>
        <w:pStyle w:val="21"/>
        <w:ind w:firstLine="709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Временные длительные нагрузки</w:t>
      </w:r>
      <w:bookmarkEnd w:id="56"/>
      <w:r w:rsidRPr="00D31E5E">
        <w:rPr>
          <w:rFonts w:ascii="Times New Roman" w:hAnsi="Times New Roman"/>
          <w:sz w:val="28"/>
          <w:szCs w:val="28"/>
        </w:rPr>
        <w:t>;</w:t>
      </w:r>
    </w:p>
    <w:p w14:paraId="23C6A7C1" w14:textId="77777777" w:rsidR="008F0CED" w:rsidRPr="00D31E5E" w:rsidRDefault="008F0CED" w:rsidP="00E54D34">
      <w:pPr>
        <w:pStyle w:val="21"/>
        <w:numPr>
          <w:ilvl w:val="1"/>
          <w:numId w:val="27"/>
        </w:numPr>
        <w:ind w:left="1560"/>
        <w:rPr>
          <w:rFonts w:ascii="Times New Roman" w:hAnsi="Times New Roman"/>
          <w:sz w:val="28"/>
          <w:szCs w:val="28"/>
        </w:rPr>
      </w:pPr>
      <w:bookmarkStart w:id="58" w:name="_Hlk185420680"/>
      <w:bookmarkEnd w:id="57"/>
      <w:r w:rsidRPr="00D31E5E">
        <w:rPr>
          <w:rFonts w:ascii="Times New Roman" w:hAnsi="Times New Roman"/>
          <w:sz w:val="28"/>
          <w:szCs w:val="28"/>
        </w:rPr>
        <w:t>натяжение тросов;</w:t>
      </w:r>
    </w:p>
    <w:p w14:paraId="171E60B2" w14:textId="77777777" w:rsidR="008F0CED" w:rsidRPr="00D31E5E" w:rsidRDefault="008F0CED" w:rsidP="00E54D34">
      <w:pPr>
        <w:pStyle w:val="21"/>
        <w:numPr>
          <w:ilvl w:val="1"/>
          <w:numId w:val="27"/>
        </w:numPr>
        <w:ind w:left="1560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натяжение тросов с учетом гололеда;</w:t>
      </w:r>
    </w:p>
    <w:p w14:paraId="03704E61" w14:textId="77777777" w:rsidR="008F0CED" w:rsidRPr="00D31E5E" w:rsidRDefault="008F0CED" w:rsidP="00022F29">
      <w:pPr>
        <w:pStyle w:val="21"/>
        <w:ind w:firstLine="709"/>
        <w:rPr>
          <w:rFonts w:ascii="Times New Roman" w:hAnsi="Times New Roman"/>
          <w:sz w:val="28"/>
          <w:szCs w:val="28"/>
        </w:rPr>
      </w:pPr>
      <w:bookmarkStart w:id="59" w:name="_Hlk185420793"/>
      <w:bookmarkEnd w:id="58"/>
      <w:r w:rsidRPr="00D31E5E">
        <w:rPr>
          <w:rFonts w:ascii="Times New Roman" w:hAnsi="Times New Roman"/>
          <w:sz w:val="28"/>
          <w:szCs w:val="28"/>
        </w:rPr>
        <w:t>Временные кратковременные нагрузки;</w:t>
      </w:r>
    </w:p>
    <w:p w14:paraId="067B9E2F" w14:textId="77777777" w:rsidR="008F0CED" w:rsidRPr="00D31E5E" w:rsidRDefault="008F0CED" w:rsidP="00E54D34">
      <w:pPr>
        <w:pStyle w:val="21"/>
        <w:numPr>
          <w:ilvl w:val="1"/>
          <w:numId w:val="11"/>
        </w:numPr>
        <w:tabs>
          <w:tab w:val="clear" w:pos="1440"/>
          <w:tab w:val="num" w:pos="2977"/>
        </w:tabs>
        <w:ind w:left="1560" w:hanging="284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эксплуатационные нагрузки (нагрузка от людей при монтаже)</w:t>
      </w:r>
    </w:p>
    <w:p w14:paraId="4F70145D" w14:textId="77777777" w:rsidR="008F0CED" w:rsidRPr="00D31E5E" w:rsidRDefault="008F0CED" w:rsidP="00E54D34">
      <w:pPr>
        <w:pStyle w:val="21"/>
        <w:numPr>
          <w:ilvl w:val="1"/>
          <w:numId w:val="11"/>
        </w:numPr>
        <w:tabs>
          <w:tab w:val="clear" w:pos="1440"/>
          <w:tab w:val="num" w:pos="2977"/>
        </w:tabs>
        <w:spacing w:before="0"/>
        <w:ind w:left="1560" w:hanging="284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ветровая нагрузка;</w:t>
      </w:r>
    </w:p>
    <w:p w14:paraId="19CA22D5" w14:textId="77777777" w:rsidR="008F0CED" w:rsidRPr="00D31E5E" w:rsidRDefault="008F0CED" w:rsidP="00E54D34">
      <w:pPr>
        <w:pStyle w:val="21"/>
        <w:numPr>
          <w:ilvl w:val="1"/>
          <w:numId w:val="11"/>
        </w:numPr>
        <w:tabs>
          <w:tab w:val="clear" w:pos="1440"/>
          <w:tab w:val="num" w:pos="2977"/>
        </w:tabs>
        <w:spacing w:before="0"/>
        <w:ind w:left="1560" w:hanging="284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нагрузка от гололёда;</w:t>
      </w:r>
    </w:p>
    <w:p w14:paraId="7AA70032" w14:textId="77777777" w:rsidR="008F0CED" w:rsidRPr="00D31E5E" w:rsidRDefault="008F0CED" w:rsidP="00E54D34">
      <w:pPr>
        <w:pStyle w:val="21"/>
        <w:numPr>
          <w:ilvl w:val="1"/>
          <w:numId w:val="11"/>
        </w:numPr>
        <w:tabs>
          <w:tab w:val="clear" w:pos="1440"/>
          <w:tab w:val="num" w:pos="2977"/>
        </w:tabs>
        <w:spacing w:before="0"/>
        <w:ind w:left="1560" w:hanging="284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нагрузка от температуры;</w:t>
      </w:r>
    </w:p>
    <w:p w14:paraId="73BF6E8E" w14:textId="77777777" w:rsidR="008F0CED" w:rsidRPr="00D31E5E" w:rsidRDefault="008F0CED" w:rsidP="00022F29">
      <w:pPr>
        <w:pStyle w:val="21"/>
        <w:ind w:firstLine="709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Особые нагрузки;</w:t>
      </w:r>
    </w:p>
    <w:p w14:paraId="1201291C" w14:textId="77777777" w:rsidR="008F0CED" w:rsidRPr="00D31E5E" w:rsidRDefault="008F0CED" w:rsidP="00E54D34">
      <w:pPr>
        <w:pStyle w:val="21"/>
        <w:numPr>
          <w:ilvl w:val="1"/>
          <w:numId w:val="11"/>
        </w:numPr>
        <w:tabs>
          <w:tab w:val="clear" w:pos="1440"/>
          <w:tab w:val="num" w:pos="1701"/>
        </w:tabs>
        <w:ind w:left="1560" w:hanging="284"/>
        <w:rPr>
          <w:rFonts w:ascii="Times New Roman" w:hAnsi="Times New Roman"/>
          <w:sz w:val="28"/>
          <w:szCs w:val="28"/>
        </w:rPr>
      </w:pPr>
      <w:r w:rsidRPr="00D31E5E">
        <w:rPr>
          <w:rFonts w:ascii="Times New Roman" w:hAnsi="Times New Roman"/>
          <w:sz w:val="28"/>
          <w:szCs w:val="28"/>
        </w:rPr>
        <w:t>Ударное воздействие.</w:t>
      </w:r>
    </w:p>
    <w:bookmarkEnd w:id="59"/>
    <w:p w14:paraId="5192E3D3" w14:textId="77777777" w:rsidR="008F0CED" w:rsidRPr="00E519F8" w:rsidRDefault="008F0CED" w:rsidP="00022F29">
      <w:pPr>
        <w:pStyle w:val="2d"/>
        <w:ind w:firstLine="709"/>
        <w:rPr>
          <w:sz w:val="28"/>
          <w:szCs w:val="28"/>
        </w:rPr>
      </w:pPr>
      <w:r w:rsidRPr="00B46A65">
        <w:rPr>
          <w:sz w:val="28"/>
          <w:szCs w:val="28"/>
        </w:rPr>
        <w:t>Перемещения и усилия определялись на основе квазистатической нагрузки.</w:t>
      </w:r>
    </w:p>
    <w:p w14:paraId="682500CB" w14:textId="77777777" w:rsidR="009669D4" w:rsidRPr="00E519F8" w:rsidRDefault="009669D4" w:rsidP="005F2F37">
      <w:pPr>
        <w:pStyle w:val="30"/>
        <w:numPr>
          <w:ilvl w:val="0"/>
          <w:numId w:val="0"/>
        </w:numPr>
        <w:ind w:left="709" w:firstLine="709"/>
      </w:pPr>
      <w:bookmarkStart w:id="60" w:name="_Toc202284926"/>
      <w:r w:rsidRPr="00E519F8">
        <w:t>6.2. Постоянные нагрузки</w:t>
      </w:r>
      <w:bookmarkEnd w:id="51"/>
      <w:bookmarkEnd w:id="52"/>
      <w:bookmarkEnd w:id="53"/>
      <w:bookmarkEnd w:id="60"/>
    </w:p>
    <w:p w14:paraId="29FC66AA" w14:textId="77777777" w:rsidR="008F0CED" w:rsidRDefault="008F0CED" w:rsidP="00022F29">
      <w:pPr>
        <w:pStyle w:val="2d"/>
        <w:spacing w:line="360" w:lineRule="auto"/>
        <w:ind w:firstLine="709"/>
        <w:rPr>
          <w:sz w:val="28"/>
          <w:szCs w:val="28"/>
        </w:rPr>
      </w:pPr>
      <w:bookmarkStart w:id="61" w:name="_Toc212446183"/>
      <w:bookmarkStart w:id="62" w:name="_Toc360541785"/>
      <w:r w:rsidRPr="00E519F8">
        <w:rPr>
          <w:sz w:val="28"/>
          <w:szCs w:val="28"/>
        </w:rPr>
        <w:t xml:space="preserve">Нагрузки от собственного веса строительных конструкций определяются как произведение объема конструкции на ее объемный вес. Для металла была принята величина объемного </w:t>
      </w:r>
      <w:r w:rsidRPr="007D3F08">
        <w:rPr>
          <w:sz w:val="28"/>
          <w:szCs w:val="28"/>
        </w:rPr>
        <w:t>веса 7850 кг/м3.</w:t>
      </w:r>
      <w:r w:rsidRPr="00E519F8">
        <w:rPr>
          <w:sz w:val="28"/>
          <w:szCs w:val="28"/>
        </w:rPr>
        <w:t xml:space="preserve"> </w:t>
      </w:r>
    </w:p>
    <w:p w14:paraId="52FB4CEA" w14:textId="0227E540" w:rsidR="008F0CED" w:rsidRPr="00642735" w:rsidRDefault="00AB2FFF" w:rsidP="00022F29">
      <w:pPr>
        <w:pStyle w:val="2d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400574">
        <w:rPr>
          <w:sz w:val="28"/>
          <w:szCs w:val="28"/>
        </w:rPr>
        <w:t xml:space="preserve">{{ </w:t>
      </w:r>
      <w:r>
        <w:rPr>
          <w:sz w:val="28"/>
          <w:szCs w:val="28"/>
          <w:lang w:val="en-US"/>
        </w:rPr>
        <w:t>post</w:t>
      </w:r>
      <w:proofErr w:type="gramEnd"/>
      <w:r w:rsidRPr="00400574">
        <w:rPr>
          <w:sz w:val="28"/>
          <w:szCs w:val="28"/>
        </w:rPr>
        <w:t>_</w:t>
      </w:r>
      <w:proofErr w:type="spellStart"/>
      <w:proofErr w:type="gramStart"/>
      <w:r>
        <w:rPr>
          <w:sz w:val="28"/>
          <w:szCs w:val="28"/>
          <w:lang w:val="en-US"/>
        </w:rPr>
        <w:t>nagr</w:t>
      </w:r>
      <w:proofErr w:type="spellEnd"/>
      <w:r w:rsidRPr="00400574">
        <w:rPr>
          <w:sz w:val="28"/>
          <w:szCs w:val="28"/>
        </w:rPr>
        <w:t xml:space="preserve"> }</w:t>
      </w:r>
      <w:proofErr w:type="gramEnd"/>
      <w:r w:rsidRPr="00400574">
        <w:rPr>
          <w:sz w:val="28"/>
          <w:szCs w:val="28"/>
        </w:rPr>
        <w:t>}</w:t>
      </w:r>
    </w:p>
    <w:p w14:paraId="439D9206" w14:textId="77777777" w:rsidR="004E6D9B" w:rsidRPr="00E519F8" w:rsidRDefault="004E6D9B" w:rsidP="00022F29">
      <w:pPr>
        <w:pStyle w:val="2d"/>
        <w:ind w:firstLine="709"/>
        <w:rPr>
          <w:sz w:val="28"/>
          <w:szCs w:val="28"/>
        </w:rPr>
      </w:pPr>
    </w:p>
    <w:p w14:paraId="13585869" w14:textId="77777777" w:rsidR="004E6D9B" w:rsidRPr="00E519F8" w:rsidRDefault="004E6D9B" w:rsidP="005F2F37">
      <w:pPr>
        <w:pStyle w:val="30"/>
        <w:numPr>
          <w:ilvl w:val="0"/>
          <w:numId w:val="0"/>
        </w:numPr>
        <w:ind w:left="709" w:firstLine="709"/>
      </w:pPr>
      <w:bookmarkStart w:id="63" w:name="_Toc180917007"/>
      <w:bookmarkStart w:id="64" w:name="_Toc202284927"/>
      <w:r w:rsidRPr="00E519F8">
        <w:t>6.3. Временные длительные нагрузки</w:t>
      </w:r>
      <w:bookmarkEnd w:id="63"/>
      <w:bookmarkEnd w:id="64"/>
    </w:p>
    <w:p w14:paraId="4C8F47BD" w14:textId="66F0BF7D" w:rsidR="008F0CED" w:rsidRPr="00B46A65" w:rsidRDefault="008F0CED" w:rsidP="00022F29">
      <w:pPr>
        <w:pStyle w:val="2d"/>
        <w:spacing w:line="360" w:lineRule="auto"/>
        <w:ind w:firstLine="709"/>
        <w:rPr>
          <w:sz w:val="28"/>
          <w:szCs w:val="28"/>
        </w:rPr>
      </w:pPr>
      <w:r w:rsidRPr="00B46A65">
        <w:rPr>
          <w:sz w:val="28"/>
          <w:szCs w:val="28"/>
        </w:rPr>
        <w:t xml:space="preserve">Нагрузка от натяжения тросов с учетом гололеда прикладывалась как распределённая нагрузка к элементам </w:t>
      </w:r>
      <w:r>
        <w:rPr>
          <w:sz w:val="28"/>
          <w:szCs w:val="28"/>
        </w:rPr>
        <w:t>поясов ферм</w:t>
      </w:r>
      <w:r w:rsidRPr="00B46A65">
        <w:rPr>
          <w:sz w:val="28"/>
          <w:szCs w:val="28"/>
        </w:rPr>
        <w:t xml:space="preserve">. При стреле провисания равной </w:t>
      </w:r>
      <w:proofErr w:type="gramStart"/>
      <w:r w:rsidR="000214A9" w:rsidRPr="000214A9">
        <w:rPr>
          <w:sz w:val="28"/>
          <w:szCs w:val="28"/>
        </w:rPr>
        <w:t xml:space="preserve">{{ </w:t>
      </w:r>
      <w:proofErr w:type="spellStart"/>
      <w:r w:rsidR="000214A9">
        <w:rPr>
          <w:sz w:val="28"/>
          <w:szCs w:val="28"/>
          <w:lang w:val="en-US"/>
        </w:rPr>
        <w:t>strela</w:t>
      </w:r>
      <w:proofErr w:type="spellEnd"/>
      <w:proofErr w:type="gramEnd"/>
      <w:r w:rsidR="000214A9" w:rsidRPr="000214A9">
        <w:rPr>
          <w:sz w:val="28"/>
          <w:szCs w:val="28"/>
        </w:rPr>
        <w:t xml:space="preserve"> }}</w:t>
      </w:r>
      <w:r w:rsidRPr="00A802B2">
        <w:rPr>
          <w:sz w:val="28"/>
          <w:szCs w:val="28"/>
        </w:rPr>
        <w:t xml:space="preserve"> м горизонтальное натяжение нити составляет – </w:t>
      </w:r>
      <w:proofErr w:type="gramStart"/>
      <w:r w:rsidR="004F46A5" w:rsidRPr="004F46A5">
        <w:rPr>
          <w:sz w:val="28"/>
          <w:szCs w:val="28"/>
        </w:rPr>
        <w:t xml:space="preserve">{{ </w:t>
      </w:r>
      <w:proofErr w:type="spellStart"/>
      <w:r w:rsidR="004F46A5">
        <w:rPr>
          <w:sz w:val="28"/>
          <w:szCs w:val="28"/>
          <w:lang w:val="en-US"/>
        </w:rPr>
        <w:t>natyajenie</w:t>
      </w:r>
      <w:proofErr w:type="spellEnd"/>
      <w:proofErr w:type="gramEnd"/>
      <w:r w:rsidR="004F46A5" w:rsidRPr="004F46A5">
        <w:rPr>
          <w:sz w:val="28"/>
          <w:szCs w:val="28"/>
        </w:rPr>
        <w:t xml:space="preserve"> }}</w:t>
      </w:r>
      <w:r w:rsidRPr="00A802B2">
        <w:rPr>
          <w:sz w:val="28"/>
          <w:szCs w:val="28"/>
        </w:rPr>
        <w:t xml:space="preserve"> кг/м.</w:t>
      </w:r>
    </w:p>
    <w:p w14:paraId="7F9BB554" w14:textId="7A3FE4D1" w:rsidR="006109B5" w:rsidRPr="005F2F37" w:rsidRDefault="008F0CED" w:rsidP="005F2F37">
      <w:pPr>
        <w:pStyle w:val="2d"/>
        <w:ind w:firstLine="709"/>
      </w:pPr>
      <w:r w:rsidRPr="00B46A65">
        <w:rPr>
          <w:sz w:val="28"/>
          <w:szCs w:val="28"/>
        </w:rPr>
        <w:t>Коэффициент надежности по нагрузке равен 1,05.</w:t>
      </w:r>
    </w:p>
    <w:p w14:paraId="13885420" w14:textId="52E2D56D" w:rsidR="009669D4" w:rsidRPr="00E519F8" w:rsidRDefault="009669D4" w:rsidP="005F2F37">
      <w:pPr>
        <w:pStyle w:val="30"/>
        <w:numPr>
          <w:ilvl w:val="0"/>
          <w:numId w:val="0"/>
        </w:numPr>
        <w:ind w:left="709" w:firstLine="709"/>
      </w:pPr>
      <w:bookmarkStart w:id="65" w:name="_Toc180917008"/>
      <w:bookmarkStart w:id="66" w:name="_Toc202284928"/>
      <w:r w:rsidRPr="00E519F8">
        <w:t>6.</w:t>
      </w:r>
      <w:r w:rsidR="004E6D9B" w:rsidRPr="00E519F8">
        <w:t>4</w:t>
      </w:r>
      <w:r w:rsidRPr="00E519F8">
        <w:t xml:space="preserve">. </w:t>
      </w:r>
      <w:r w:rsidRPr="00B25AC1">
        <w:t>Кратковременные нагрузки</w:t>
      </w:r>
      <w:bookmarkEnd w:id="61"/>
      <w:bookmarkEnd w:id="62"/>
      <w:bookmarkEnd w:id="65"/>
      <w:bookmarkEnd w:id="66"/>
    </w:p>
    <w:p w14:paraId="701005CC" w14:textId="77777777" w:rsidR="009669D4" w:rsidRPr="00E519F8" w:rsidRDefault="009669D4" w:rsidP="00022F29">
      <w:pPr>
        <w:pStyle w:val="30"/>
        <w:numPr>
          <w:ilvl w:val="0"/>
          <w:numId w:val="0"/>
        </w:numPr>
        <w:ind w:left="1854" w:firstLine="709"/>
      </w:pPr>
      <w:bookmarkStart w:id="67" w:name="_Toc180917009"/>
      <w:bookmarkStart w:id="68" w:name="_Toc202284929"/>
      <w:r w:rsidRPr="00E519F8">
        <w:t>Температурные климатические нагрузки</w:t>
      </w:r>
      <w:bookmarkEnd w:id="67"/>
      <w:bookmarkEnd w:id="68"/>
    </w:p>
    <w:p w14:paraId="37721C8A" w14:textId="77777777" w:rsidR="008F0CED" w:rsidRPr="00E519F8" w:rsidRDefault="008F0CED" w:rsidP="00022F29">
      <w:pPr>
        <w:pStyle w:val="2d"/>
        <w:ind w:firstLine="709"/>
        <w:rPr>
          <w:sz w:val="28"/>
          <w:szCs w:val="28"/>
        </w:rPr>
      </w:pPr>
      <w:r w:rsidRPr="00E519F8">
        <w:rPr>
          <w:sz w:val="28"/>
          <w:szCs w:val="28"/>
        </w:rPr>
        <w:t xml:space="preserve">Расчёт температурных нагрузок выполнялся в приложении к программе </w:t>
      </w:r>
      <w:proofErr w:type="spellStart"/>
      <w:r w:rsidRPr="00E519F8">
        <w:rPr>
          <w:sz w:val="28"/>
          <w:szCs w:val="28"/>
          <w:lang w:val="en-US"/>
        </w:rPr>
        <w:t>Scad</w:t>
      </w:r>
      <w:proofErr w:type="spellEnd"/>
      <w:r w:rsidRPr="00E519F8">
        <w:rPr>
          <w:sz w:val="28"/>
          <w:szCs w:val="28"/>
        </w:rPr>
        <w:t xml:space="preserve"> </w:t>
      </w:r>
      <w:r w:rsidRPr="00E519F8">
        <w:rPr>
          <w:sz w:val="28"/>
          <w:szCs w:val="28"/>
          <w:lang w:val="en-US"/>
        </w:rPr>
        <w:t>Office</w:t>
      </w:r>
      <w:r w:rsidRPr="00E519F8">
        <w:rPr>
          <w:sz w:val="28"/>
          <w:szCs w:val="28"/>
        </w:rPr>
        <w:t xml:space="preserve"> – «Вест»:</w:t>
      </w:r>
    </w:p>
    <w:p w14:paraId="2FBDACC8" w14:textId="77777777" w:rsidR="008F0CED" w:rsidRPr="00E519F8" w:rsidRDefault="008F0CED" w:rsidP="00022F29">
      <w:pPr>
        <w:pStyle w:val="2d"/>
        <w:ind w:firstLine="709"/>
        <w:rPr>
          <w:sz w:val="28"/>
          <w:szCs w:val="28"/>
        </w:rPr>
      </w:pPr>
      <w:r w:rsidRPr="00E519F8">
        <w:rPr>
          <w:sz w:val="28"/>
          <w:szCs w:val="28"/>
        </w:rPr>
        <w:t>Расчет выполнен по СП 20.13330.2016 с изменениями №1,2</w:t>
      </w:r>
    </w:p>
    <w:p w14:paraId="66E0A405" w14:textId="5D9AD73D" w:rsidR="006B48A2" w:rsidRPr="006B48A2" w:rsidRDefault="006B48A2" w:rsidP="006B48A2">
      <w:pPr>
        <w:pStyle w:val="aff2"/>
        <w:keepNext/>
        <w:spacing w:line="240" w:lineRule="auto"/>
        <w:ind w:left="7371" w:firstLine="567"/>
        <w:rPr>
          <w:b w:val="0"/>
          <w:bCs w:val="0"/>
          <w:i/>
          <w:iCs/>
        </w:rPr>
      </w:pPr>
      <w:bookmarkStart w:id="69" w:name="_Hlk202533889"/>
      <w:r w:rsidRPr="004F46A5">
        <w:rPr>
          <w:b w:val="0"/>
          <w:bCs w:val="0"/>
          <w:i/>
          <w:iCs/>
        </w:rPr>
        <w:lastRenderedPageBreak/>
        <w:t xml:space="preserve">Таблица </w:t>
      </w:r>
      <w:r w:rsidRPr="004F46A5">
        <w:rPr>
          <w:b w:val="0"/>
          <w:bCs w:val="0"/>
          <w:i/>
          <w:iCs/>
        </w:rPr>
        <w:fldChar w:fldCharType="begin"/>
      </w:r>
      <w:r w:rsidRPr="004F46A5">
        <w:rPr>
          <w:b w:val="0"/>
          <w:bCs w:val="0"/>
          <w:i/>
          <w:iCs/>
        </w:rPr>
        <w:instrText xml:space="preserve"> SEQ Таблица \* ARABIC </w:instrText>
      </w:r>
      <w:r w:rsidRPr="004F46A5">
        <w:rPr>
          <w:b w:val="0"/>
          <w:bCs w:val="0"/>
          <w:i/>
          <w:iCs/>
        </w:rPr>
        <w:fldChar w:fldCharType="separate"/>
      </w:r>
      <w:r w:rsidR="00630E62" w:rsidRPr="004F46A5">
        <w:rPr>
          <w:b w:val="0"/>
          <w:bCs w:val="0"/>
          <w:i/>
          <w:iCs/>
          <w:noProof/>
        </w:rPr>
        <w:t>3</w:t>
      </w:r>
      <w:r w:rsidRPr="004F46A5">
        <w:rPr>
          <w:b w:val="0"/>
          <w:bCs w:val="0"/>
          <w:i/>
          <w:iCs/>
        </w:rPr>
        <w:fldChar w:fldCharType="end"/>
      </w:r>
    </w:p>
    <w:bookmarkEnd w:id="69"/>
    <w:p w14:paraId="00116F68" w14:textId="33ACE33C" w:rsidR="004F46A5" w:rsidRPr="00DC4E84" w:rsidRDefault="004F46A5" w:rsidP="005F2F37">
      <w:pPr>
        <w:pStyle w:val="2d"/>
        <w:spacing w:after="240"/>
        <w:ind w:firstLine="567"/>
        <w:rPr>
          <w:sz w:val="28"/>
          <w:szCs w:val="28"/>
        </w:rPr>
      </w:pPr>
      <w:proofErr w:type="gramStart"/>
      <w:r w:rsidRPr="00DC4E84">
        <w:rPr>
          <w:sz w:val="28"/>
          <w:szCs w:val="28"/>
        </w:rPr>
        <w:t xml:space="preserve">{{ </w:t>
      </w:r>
      <w:r w:rsidRPr="00DC4E84">
        <w:rPr>
          <w:sz w:val="28"/>
          <w:szCs w:val="28"/>
          <w:lang w:val="en-US"/>
        </w:rPr>
        <w:t>table</w:t>
      </w:r>
      <w:r w:rsidRPr="00DC4E84">
        <w:rPr>
          <w:sz w:val="28"/>
          <w:szCs w:val="28"/>
        </w:rPr>
        <w:t>3 }</w:t>
      </w:r>
      <w:proofErr w:type="gramEnd"/>
      <w:r w:rsidRPr="00DC4E84">
        <w:rPr>
          <w:sz w:val="28"/>
          <w:szCs w:val="28"/>
        </w:rPr>
        <w:t>}</w:t>
      </w:r>
    </w:p>
    <w:p w14:paraId="7D05F6FC" w14:textId="22E681E2" w:rsidR="005642CA" w:rsidRPr="004F46A5" w:rsidRDefault="009669D4" w:rsidP="005F2F37">
      <w:pPr>
        <w:pStyle w:val="2d"/>
        <w:spacing w:after="240"/>
        <w:ind w:firstLine="567"/>
        <w:rPr>
          <w:szCs w:val="24"/>
        </w:rPr>
      </w:pPr>
      <w:r w:rsidRPr="005F2F37">
        <w:rPr>
          <w:szCs w:val="24"/>
        </w:rPr>
        <w:t>Коэффициент надежности по нагрузке 1,1</w:t>
      </w:r>
      <w:bookmarkStart w:id="70" w:name="_Hlk175914699"/>
    </w:p>
    <w:p w14:paraId="194C4E71" w14:textId="7D9F4758" w:rsidR="006B48A2" w:rsidRPr="006B48A2" w:rsidRDefault="006B48A2" w:rsidP="006B48A2">
      <w:pPr>
        <w:pStyle w:val="aff2"/>
        <w:keepNext/>
        <w:spacing w:line="240" w:lineRule="auto"/>
        <w:ind w:left="7371" w:firstLine="567"/>
        <w:rPr>
          <w:b w:val="0"/>
          <w:bCs w:val="0"/>
          <w:i/>
          <w:iCs/>
        </w:rPr>
      </w:pPr>
      <w:bookmarkStart w:id="71" w:name="_Hlk202533972"/>
      <w:r w:rsidRPr="004F46A5">
        <w:rPr>
          <w:b w:val="0"/>
          <w:bCs w:val="0"/>
          <w:i/>
          <w:iCs/>
        </w:rPr>
        <w:t xml:space="preserve">Таблица </w:t>
      </w:r>
      <w:r w:rsidRPr="004F46A5">
        <w:rPr>
          <w:b w:val="0"/>
          <w:bCs w:val="0"/>
          <w:i/>
          <w:iCs/>
        </w:rPr>
        <w:fldChar w:fldCharType="begin"/>
      </w:r>
      <w:r w:rsidRPr="004F46A5">
        <w:rPr>
          <w:b w:val="0"/>
          <w:bCs w:val="0"/>
          <w:i/>
          <w:iCs/>
        </w:rPr>
        <w:instrText xml:space="preserve"> SEQ Таблица \* ARABIC </w:instrText>
      </w:r>
      <w:r w:rsidRPr="004F46A5">
        <w:rPr>
          <w:b w:val="0"/>
          <w:bCs w:val="0"/>
          <w:i/>
          <w:iCs/>
        </w:rPr>
        <w:fldChar w:fldCharType="separate"/>
      </w:r>
      <w:r w:rsidR="00630E62" w:rsidRPr="004F46A5">
        <w:rPr>
          <w:b w:val="0"/>
          <w:bCs w:val="0"/>
          <w:i/>
          <w:iCs/>
          <w:noProof/>
        </w:rPr>
        <w:t>4</w:t>
      </w:r>
      <w:r w:rsidRPr="004F46A5">
        <w:rPr>
          <w:b w:val="0"/>
          <w:bCs w:val="0"/>
          <w:i/>
          <w:iCs/>
        </w:rPr>
        <w:fldChar w:fldCharType="end"/>
      </w:r>
    </w:p>
    <w:bookmarkEnd w:id="70"/>
    <w:bookmarkEnd w:id="71"/>
    <w:p w14:paraId="7B187F8D" w14:textId="2EE499A7" w:rsidR="004F46A5" w:rsidRPr="00D23F04" w:rsidRDefault="004F46A5" w:rsidP="006B48A2">
      <w:pPr>
        <w:pStyle w:val="2d"/>
        <w:spacing w:line="360" w:lineRule="auto"/>
        <w:ind w:firstLine="709"/>
        <w:rPr>
          <w:sz w:val="28"/>
          <w:szCs w:val="28"/>
        </w:rPr>
      </w:pPr>
      <w:proofErr w:type="gramStart"/>
      <w:r w:rsidRPr="004F46A5">
        <w:rPr>
          <w:sz w:val="28"/>
          <w:szCs w:val="28"/>
        </w:rPr>
        <w:t>{</w:t>
      </w:r>
      <w:r w:rsidRPr="00D23F04">
        <w:rPr>
          <w:sz w:val="28"/>
          <w:szCs w:val="28"/>
        </w:rPr>
        <w:t xml:space="preserve">{ </w:t>
      </w:r>
      <w:proofErr w:type="spellStart"/>
      <w:r>
        <w:rPr>
          <w:sz w:val="28"/>
          <w:szCs w:val="28"/>
          <w:lang w:val="en-US"/>
        </w:rPr>
        <w:t>rable</w:t>
      </w:r>
      <w:proofErr w:type="spellEnd"/>
      <w:r w:rsidRPr="00D23F04">
        <w:rPr>
          <w:sz w:val="28"/>
          <w:szCs w:val="28"/>
        </w:rPr>
        <w:t>4 }</w:t>
      </w:r>
      <w:proofErr w:type="gramEnd"/>
      <w:r w:rsidRPr="00D23F04">
        <w:rPr>
          <w:sz w:val="28"/>
          <w:szCs w:val="28"/>
        </w:rPr>
        <w:t>}</w:t>
      </w:r>
    </w:p>
    <w:p w14:paraId="6EC490E8" w14:textId="2F58C208" w:rsidR="005F2F37" w:rsidRDefault="008F0CED" w:rsidP="006B48A2">
      <w:pPr>
        <w:pStyle w:val="2d"/>
        <w:spacing w:line="360" w:lineRule="auto"/>
        <w:ind w:firstLine="709"/>
        <w:rPr>
          <w:sz w:val="28"/>
          <w:szCs w:val="28"/>
        </w:rPr>
      </w:pPr>
      <w:proofErr w:type="spellStart"/>
      <w:r w:rsidRPr="00E519F8">
        <w:rPr>
          <w:sz w:val="28"/>
          <w:szCs w:val="28"/>
        </w:rPr>
        <w:t>γ</w:t>
      </w:r>
      <w:r w:rsidRPr="00E519F8">
        <w:rPr>
          <w:i/>
          <w:sz w:val="28"/>
          <w:szCs w:val="28"/>
          <w:vertAlign w:val="subscript"/>
        </w:rPr>
        <w:t>f</w:t>
      </w:r>
      <w:proofErr w:type="spellEnd"/>
      <w:r w:rsidRPr="00E519F8">
        <w:rPr>
          <w:sz w:val="28"/>
          <w:szCs w:val="28"/>
        </w:rPr>
        <w:t xml:space="preserve"> – коэффициент надёжности равен 1,1.</w:t>
      </w:r>
    </w:p>
    <w:p w14:paraId="704DB335" w14:textId="7FE4274C" w:rsidR="008F0CED" w:rsidRDefault="008F0CED" w:rsidP="00022F29">
      <w:pPr>
        <w:pStyle w:val="2d"/>
        <w:spacing w:line="360" w:lineRule="auto"/>
        <w:ind w:firstLine="709"/>
        <w:rPr>
          <w:sz w:val="28"/>
          <w:szCs w:val="28"/>
        </w:rPr>
      </w:pPr>
      <w:r w:rsidRPr="00E519F8">
        <w:rPr>
          <w:sz w:val="28"/>
          <w:szCs w:val="28"/>
        </w:rPr>
        <w:t>Так как защитная конструкция является шарнирной гибкой системой, то температурной нагрузкой можно пренебречь, но в расчёте она учтена.</w:t>
      </w:r>
    </w:p>
    <w:p w14:paraId="24B26628" w14:textId="77777777" w:rsidR="009669D4" w:rsidRPr="00E519F8" w:rsidRDefault="009669D4" w:rsidP="006B48A2">
      <w:pPr>
        <w:pStyle w:val="30"/>
        <w:numPr>
          <w:ilvl w:val="0"/>
          <w:numId w:val="0"/>
        </w:numPr>
        <w:ind w:left="709" w:firstLine="709"/>
      </w:pPr>
      <w:bookmarkStart w:id="72" w:name="_Toc212446189"/>
      <w:bookmarkStart w:id="73" w:name="_Toc180917011"/>
      <w:bookmarkStart w:id="74" w:name="_Toc202284930"/>
      <w:r w:rsidRPr="00E519F8">
        <w:t>Ветровая нагрузка</w:t>
      </w:r>
      <w:bookmarkEnd w:id="72"/>
      <w:bookmarkEnd w:id="73"/>
      <w:bookmarkEnd w:id="74"/>
    </w:p>
    <w:p w14:paraId="06137FCE" w14:textId="3FC45AD6" w:rsidR="008F0CED" w:rsidRPr="00B46A65" w:rsidRDefault="008F0CED" w:rsidP="00022F29">
      <w:pPr>
        <w:pStyle w:val="2d"/>
        <w:ind w:firstLine="709"/>
        <w:rPr>
          <w:sz w:val="28"/>
          <w:szCs w:val="28"/>
        </w:rPr>
      </w:pPr>
      <w:bookmarkStart w:id="75" w:name="_Toc212446190"/>
      <w:bookmarkStart w:id="76" w:name="_Toc360541786"/>
      <w:r w:rsidRPr="00B46A65">
        <w:rPr>
          <w:sz w:val="28"/>
          <w:szCs w:val="28"/>
        </w:rPr>
        <w:t xml:space="preserve">Площадка находится </w:t>
      </w:r>
      <w:r w:rsidRPr="00D23F04">
        <w:rPr>
          <w:sz w:val="28"/>
          <w:szCs w:val="28"/>
        </w:rPr>
        <w:t xml:space="preserve">в </w:t>
      </w:r>
      <w:proofErr w:type="gramStart"/>
      <w:r w:rsidR="00D23F04" w:rsidRPr="00B22565">
        <w:rPr>
          <w:rFonts w:eastAsia="MS Mincho"/>
          <w:sz w:val="28"/>
          <w:szCs w:val="28"/>
        </w:rPr>
        <w:t xml:space="preserve">{{ </w:t>
      </w:r>
      <w:proofErr w:type="spellStart"/>
      <w:r w:rsidR="00D23F04" w:rsidRPr="00B22565">
        <w:rPr>
          <w:rFonts w:eastAsia="MS Mincho"/>
          <w:sz w:val="28"/>
          <w:szCs w:val="28"/>
          <w:lang w:val="en-US"/>
        </w:rPr>
        <w:t>sp</w:t>
      </w:r>
      <w:proofErr w:type="spellEnd"/>
      <w:proofErr w:type="gramEnd"/>
      <w:r w:rsidR="00D23F04" w:rsidRPr="00B22565">
        <w:rPr>
          <w:rFonts w:eastAsia="MS Mincho"/>
          <w:sz w:val="28"/>
          <w:szCs w:val="28"/>
        </w:rPr>
        <w:t>_</w:t>
      </w:r>
      <w:r w:rsidR="00D23F04" w:rsidRPr="00B22565">
        <w:rPr>
          <w:rFonts w:eastAsia="MS Mincho"/>
          <w:sz w:val="28"/>
          <w:szCs w:val="28"/>
          <w:lang w:val="en-US"/>
        </w:rPr>
        <w:t>wind</w:t>
      </w:r>
      <w:r w:rsidR="00D23F04" w:rsidRPr="00B22565">
        <w:rPr>
          <w:rFonts w:eastAsia="MS Mincho"/>
          <w:sz w:val="28"/>
          <w:szCs w:val="28"/>
        </w:rPr>
        <w:t>_</w:t>
      </w:r>
      <w:proofErr w:type="gramStart"/>
      <w:r w:rsidR="00D23F04" w:rsidRPr="00B22565">
        <w:rPr>
          <w:rFonts w:eastAsia="MS Mincho"/>
          <w:sz w:val="28"/>
          <w:szCs w:val="28"/>
          <w:lang w:val="en-US"/>
        </w:rPr>
        <w:t>reg</w:t>
      </w:r>
      <w:r w:rsidR="00D23F04" w:rsidRPr="00B22565">
        <w:rPr>
          <w:rFonts w:eastAsia="MS Mincho"/>
          <w:sz w:val="28"/>
          <w:szCs w:val="28"/>
        </w:rPr>
        <w:t xml:space="preserve"> }</w:t>
      </w:r>
      <w:proofErr w:type="gramEnd"/>
      <w:r w:rsidR="00D23F04" w:rsidRPr="00B22565">
        <w:rPr>
          <w:rFonts w:eastAsia="MS Mincho"/>
          <w:sz w:val="28"/>
          <w:szCs w:val="28"/>
        </w:rPr>
        <w:t>}</w:t>
      </w:r>
      <w:r w:rsidRPr="00B22565">
        <w:rPr>
          <w:sz w:val="32"/>
          <w:szCs w:val="32"/>
        </w:rPr>
        <w:t xml:space="preserve"> </w:t>
      </w:r>
      <w:r w:rsidRPr="00B46A65">
        <w:rPr>
          <w:sz w:val="28"/>
          <w:szCs w:val="28"/>
        </w:rPr>
        <w:t>ветровом районе в соответствии с Приложением Ж [1]. Ветровая нагрузка на конструкцию определяется в соответствии с СП «Нагрузки и воздействия» [1] как сумма средней и пульсационной составляющих.</w:t>
      </w:r>
    </w:p>
    <w:p w14:paraId="351AA38E" w14:textId="77777777" w:rsidR="008F0CED" w:rsidRPr="00B46A65" w:rsidRDefault="008F0CED" w:rsidP="00022F29">
      <w:pPr>
        <w:pStyle w:val="2d"/>
        <w:ind w:firstLine="709"/>
        <w:rPr>
          <w:sz w:val="28"/>
          <w:szCs w:val="28"/>
        </w:rPr>
      </w:pPr>
      <w:r w:rsidRPr="00B46A65">
        <w:rPr>
          <w:sz w:val="28"/>
          <w:szCs w:val="28"/>
        </w:rPr>
        <w:t xml:space="preserve">w = </w:t>
      </w:r>
      <w:proofErr w:type="spellStart"/>
      <w:r w:rsidRPr="00B46A65">
        <w:rPr>
          <w:sz w:val="28"/>
          <w:szCs w:val="28"/>
        </w:rPr>
        <w:t>w</w:t>
      </w:r>
      <w:r w:rsidRPr="00B46A65">
        <w:rPr>
          <w:sz w:val="28"/>
          <w:szCs w:val="28"/>
          <w:vertAlign w:val="subscript"/>
        </w:rPr>
        <w:t>m</w:t>
      </w:r>
      <w:proofErr w:type="spellEnd"/>
      <w:r w:rsidRPr="00B46A65">
        <w:rPr>
          <w:sz w:val="28"/>
          <w:szCs w:val="28"/>
        </w:rPr>
        <w:t xml:space="preserve"> + </w:t>
      </w:r>
      <w:proofErr w:type="spellStart"/>
      <w:r w:rsidRPr="00B46A65">
        <w:rPr>
          <w:sz w:val="28"/>
          <w:szCs w:val="28"/>
        </w:rPr>
        <w:t>w</w:t>
      </w:r>
      <w:r w:rsidRPr="00B46A65">
        <w:rPr>
          <w:sz w:val="28"/>
          <w:szCs w:val="28"/>
          <w:vertAlign w:val="subscript"/>
        </w:rPr>
        <w:t>p</w:t>
      </w:r>
      <w:proofErr w:type="spellEnd"/>
    </w:p>
    <w:p w14:paraId="5A014E62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 xml:space="preserve"> При расчете многоэтажных сооружений высотой до 40 м пульсационную составляющую ветровой нагрузки допускается определять по формуле (11.5) [1]. Пульсационная составляющая учитывалась при расчёте. Нормативное значение средней ветровой нагрузки определяется по формуле:</w:t>
      </w:r>
    </w:p>
    <w:p w14:paraId="7F28F098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proofErr w:type="spellStart"/>
      <w:r w:rsidRPr="00F26F19">
        <w:rPr>
          <w:sz w:val="28"/>
          <w:szCs w:val="28"/>
        </w:rPr>
        <w:t>w</w:t>
      </w:r>
      <w:r w:rsidRPr="00F26F19">
        <w:rPr>
          <w:sz w:val="28"/>
          <w:szCs w:val="28"/>
          <w:vertAlign w:val="subscript"/>
        </w:rPr>
        <w:t>m</w:t>
      </w:r>
      <w:proofErr w:type="spellEnd"/>
      <w:r w:rsidRPr="00F26F19">
        <w:rPr>
          <w:sz w:val="28"/>
          <w:szCs w:val="28"/>
        </w:rPr>
        <w:t xml:space="preserve"> = w</w:t>
      </w:r>
      <w:r w:rsidRPr="00F26F19">
        <w:rPr>
          <w:sz w:val="28"/>
          <w:szCs w:val="28"/>
          <w:vertAlign w:val="subscript"/>
        </w:rPr>
        <w:t>0</w:t>
      </w:r>
      <w:r w:rsidRPr="00F26F19">
        <w:rPr>
          <w:sz w:val="28"/>
          <w:szCs w:val="28"/>
        </w:rPr>
        <w:t xml:space="preserve"> k(</w:t>
      </w:r>
      <w:proofErr w:type="spellStart"/>
      <w:r w:rsidRPr="00F26F19">
        <w:rPr>
          <w:sz w:val="28"/>
          <w:szCs w:val="28"/>
        </w:rPr>
        <w:t>z</w:t>
      </w:r>
      <w:proofErr w:type="gramStart"/>
      <w:r w:rsidRPr="00F26F19">
        <w:rPr>
          <w:sz w:val="28"/>
          <w:szCs w:val="28"/>
        </w:rPr>
        <w:t>е</w:t>
      </w:r>
      <w:proofErr w:type="spellEnd"/>
      <w:r w:rsidRPr="00F26F19">
        <w:rPr>
          <w:sz w:val="28"/>
          <w:szCs w:val="28"/>
        </w:rPr>
        <w:t>)c</w:t>
      </w:r>
      <w:proofErr w:type="gramEnd"/>
      <w:r w:rsidRPr="00F26F19">
        <w:rPr>
          <w:sz w:val="28"/>
          <w:szCs w:val="28"/>
        </w:rPr>
        <w:t>, где:</w:t>
      </w:r>
    </w:p>
    <w:p w14:paraId="60A3061B" w14:textId="6841638B" w:rsidR="008F0CED" w:rsidRPr="00D23F04" w:rsidRDefault="008F0CED" w:rsidP="00D23F04">
      <w:pPr>
        <w:autoSpaceDN w:val="0"/>
        <w:spacing w:after="240"/>
        <w:ind w:firstLine="0"/>
        <w:jc w:val="center"/>
        <w:rPr>
          <w:rFonts w:eastAsia="MS Mincho"/>
          <w:szCs w:val="24"/>
        </w:rPr>
      </w:pPr>
      <w:proofErr w:type="spellStart"/>
      <w:r w:rsidRPr="00D23F04">
        <w:rPr>
          <w:szCs w:val="28"/>
        </w:rPr>
        <w:t>w</w:t>
      </w:r>
      <w:r w:rsidRPr="00D23F04">
        <w:rPr>
          <w:szCs w:val="28"/>
          <w:vertAlign w:val="subscript"/>
        </w:rPr>
        <w:t>m</w:t>
      </w:r>
      <w:proofErr w:type="spellEnd"/>
      <w:r w:rsidRPr="00D23F04">
        <w:rPr>
          <w:szCs w:val="28"/>
        </w:rPr>
        <w:t xml:space="preserve"> </w:t>
      </w:r>
      <w:proofErr w:type="gramStart"/>
      <w:r w:rsidRPr="00D23F04">
        <w:rPr>
          <w:szCs w:val="28"/>
        </w:rPr>
        <w:t>=</w:t>
      </w:r>
      <w:r w:rsidR="00D23F04" w:rsidRPr="00D23F04">
        <w:rPr>
          <w:rFonts w:eastAsia="MS Mincho"/>
          <w:szCs w:val="24"/>
        </w:rPr>
        <w:t xml:space="preserve">{{ </w:t>
      </w:r>
      <w:r w:rsidR="00D23F04" w:rsidRPr="00E6101F">
        <w:rPr>
          <w:rFonts w:eastAsia="MS Mincho"/>
          <w:szCs w:val="24"/>
          <w:lang w:val="en-US"/>
        </w:rPr>
        <w:t>wind</w:t>
      </w:r>
      <w:proofErr w:type="gramEnd"/>
      <w:r w:rsidR="00D23F04" w:rsidRPr="00D23F04">
        <w:rPr>
          <w:rFonts w:eastAsia="MS Mincho"/>
          <w:szCs w:val="24"/>
        </w:rPr>
        <w:t>_</w:t>
      </w:r>
      <w:proofErr w:type="spellStart"/>
      <w:proofErr w:type="gramStart"/>
      <w:r w:rsidR="00D23F04" w:rsidRPr="00E6101F">
        <w:rPr>
          <w:rFonts w:eastAsia="MS Mincho"/>
          <w:szCs w:val="24"/>
          <w:lang w:val="en-US"/>
        </w:rPr>
        <w:t>nagr</w:t>
      </w:r>
      <w:proofErr w:type="spellEnd"/>
      <w:r w:rsidR="00D23F04" w:rsidRPr="00D23F04">
        <w:rPr>
          <w:rFonts w:eastAsia="MS Mincho"/>
          <w:szCs w:val="24"/>
        </w:rPr>
        <w:t xml:space="preserve"> }</w:t>
      </w:r>
      <w:proofErr w:type="gramEnd"/>
      <w:r w:rsidR="00D23F04" w:rsidRPr="00D23F04">
        <w:rPr>
          <w:rFonts w:eastAsia="MS Mincho"/>
          <w:szCs w:val="24"/>
        </w:rPr>
        <w:t>}</w:t>
      </w:r>
      <w:r w:rsidRPr="00D23F04">
        <w:rPr>
          <w:szCs w:val="28"/>
        </w:rPr>
        <w:t xml:space="preserve"> кН/м2 – нормативное значение ветрового давления [1];</w:t>
      </w:r>
    </w:p>
    <w:p w14:paraId="692E22A2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 xml:space="preserve">k - коэффициент, учитывающий изменение ветрового давления по высоте сооружения и зависящий от типа местности. Площадка строительства относится к местности типа A. </w:t>
      </w:r>
    </w:p>
    <w:p w14:paraId="29F37F1D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>c – аэродинамический коэффициент.</w:t>
      </w:r>
    </w:p>
    <w:p w14:paraId="7D604257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 xml:space="preserve">Аэродинамические коэффициенты для сооружения приняты согласно Приложению Д.1.2 [1]. Их максимальные значения составляют: 0.8 для наветренной стороны, -1.0 для боковых стен, -0.5 для подветренной стороны, -1.8 для покрытия. </w:t>
      </w:r>
    </w:p>
    <w:p w14:paraId="70DDF665" w14:textId="77777777" w:rsidR="008F0CED" w:rsidRPr="00F26F19" w:rsidRDefault="008F0CED" w:rsidP="00022F29">
      <w:pPr>
        <w:pStyle w:val="2d"/>
        <w:ind w:firstLine="709"/>
        <w:jc w:val="center"/>
        <w:rPr>
          <w:sz w:val="28"/>
          <w:szCs w:val="28"/>
        </w:rPr>
      </w:pPr>
      <w:r w:rsidRPr="00F26F19">
        <w:rPr>
          <w:sz w:val="28"/>
          <w:szCs w:val="28"/>
        </w:rPr>
        <w:t xml:space="preserve">При расчете многоэтажных сооружений высотой до 40 м и одноэтажных производственных сооружений высотой до 36 м при отношении высоты к пролету менее 1,5. размещаемых в местностях типа А и В (см. 11.1.6), пульсационную составляющую ветровой нагрузки допускается определять по формуле: </w:t>
      </w:r>
      <w:r w:rsidRPr="00F26F19">
        <w:rPr>
          <w:sz w:val="28"/>
          <w:szCs w:val="28"/>
        </w:rPr>
        <w:br/>
      </w:r>
      <w:proofErr w:type="spellStart"/>
      <w:r w:rsidRPr="00F26F19">
        <w:rPr>
          <w:sz w:val="28"/>
          <w:szCs w:val="28"/>
        </w:rPr>
        <w:t>w</w:t>
      </w:r>
      <w:r w:rsidRPr="00F26F19">
        <w:rPr>
          <w:sz w:val="28"/>
          <w:szCs w:val="28"/>
          <w:vertAlign w:val="subscript"/>
        </w:rPr>
        <w:t>p</w:t>
      </w:r>
      <w:proofErr w:type="spellEnd"/>
      <w:r w:rsidRPr="00F26F19">
        <w:rPr>
          <w:sz w:val="28"/>
          <w:szCs w:val="28"/>
        </w:rPr>
        <w:t xml:space="preserve"> = </w:t>
      </w:r>
      <w:proofErr w:type="spellStart"/>
      <w:r w:rsidRPr="00F26F19">
        <w:rPr>
          <w:sz w:val="28"/>
          <w:szCs w:val="28"/>
        </w:rPr>
        <w:t>w</w:t>
      </w:r>
      <w:r w:rsidRPr="00F26F19">
        <w:rPr>
          <w:sz w:val="28"/>
          <w:szCs w:val="28"/>
          <w:vertAlign w:val="subscript"/>
        </w:rPr>
        <w:t>m</w:t>
      </w:r>
      <w:r w:rsidRPr="00F26F19">
        <w:rPr>
          <w:sz w:val="28"/>
          <w:szCs w:val="28"/>
        </w:rPr>
        <w:t>ς</w:t>
      </w:r>
      <w:proofErr w:type="spellEnd"/>
      <w:r w:rsidRPr="00F26F19">
        <w:rPr>
          <w:sz w:val="28"/>
          <w:szCs w:val="28"/>
        </w:rPr>
        <w:t>(</w:t>
      </w:r>
      <w:proofErr w:type="spellStart"/>
      <w:r w:rsidRPr="00F26F19">
        <w:rPr>
          <w:sz w:val="28"/>
          <w:szCs w:val="28"/>
        </w:rPr>
        <w:t>z</w:t>
      </w:r>
      <w:r w:rsidRPr="00F26F19">
        <w:rPr>
          <w:sz w:val="28"/>
          <w:szCs w:val="28"/>
          <w:vertAlign w:val="subscript"/>
        </w:rPr>
        <w:t>e</w:t>
      </w:r>
      <w:proofErr w:type="spellEnd"/>
      <w:r w:rsidRPr="00F26F19">
        <w:rPr>
          <w:sz w:val="28"/>
          <w:szCs w:val="28"/>
        </w:rPr>
        <w:t>)v,</w:t>
      </w:r>
    </w:p>
    <w:p w14:paraId="0E426506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lastRenderedPageBreak/>
        <w:t xml:space="preserve">где </w:t>
      </w:r>
      <w:proofErr w:type="spellStart"/>
      <w:r w:rsidRPr="00F26F19">
        <w:rPr>
          <w:sz w:val="28"/>
          <w:szCs w:val="28"/>
        </w:rPr>
        <w:t>w</w:t>
      </w:r>
      <w:r w:rsidRPr="00F26F19">
        <w:rPr>
          <w:sz w:val="28"/>
          <w:szCs w:val="28"/>
          <w:vertAlign w:val="subscript"/>
        </w:rPr>
        <w:t>m</w:t>
      </w:r>
      <w:proofErr w:type="spellEnd"/>
      <w:r w:rsidRPr="00F26F19">
        <w:rPr>
          <w:sz w:val="28"/>
          <w:szCs w:val="28"/>
        </w:rPr>
        <w:t xml:space="preserve"> - определяется выше; </w:t>
      </w:r>
    </w:p>
    <w:p w14:paraId="242A530D" w14:textId="77777777" w:rsidR="008F0CED" w:rsidRPr="00F26F19" w:rsidRDefault="008F0CED" w:rsidP="00022F29">
      <w:pPr>
        <w:pStyle w:val="2d"/>
        <w:ind w:firstLine="709"/>
        <w:jc w:val="center"/>
        <w:rPr>
          <w:sz w:val="28"/>
          <w:szCs w:val="28"/>
        </w:rPr>
      </w:pPr>
      <w:r w:rsidRPr="00F26F19">
        <w:rPr>
          <w:sz w:val="28"/>
          <w:szCs w:val="28"/>
        </w:rPr>
        <w:t>ς (</w:t>
      </w:r>
      <w:proofErr w:type="spellStart"/>
      <w:r w:rsidRPr="00F26F19">
        <w:rPr>
          <w:sz w:val="28"/>
          <w:szCs w:val="28"/>
        </w:rPr>
        <w:t>z</w:t>
      </w:r>
      <w:r w:rsidRPr="00F26F19">
        <w:rPr>
          <w:sz w:val="28"/>
          <w:szCs w:val="28"/>
          <w:vertAlign w:val="subscript"/>
        </w:rPr>
        <w:t>e</w:t>
      </w:r>
      <w:proofErr w:type="spellEnd"/>
      <w:r w:rsidRPr="00F26F19">
        <w:rPr>
          <w:sz w:val="28"/>
          <w:szCs w:val="28"/>
        </w:rPr>
        <w:t>) - коэффициент пульсации давления ветра, принимаемый 0,</w:t>
      </w:r>
      <w:r>
        <w:rPr>
          <w:sz w:val="28"/>
          <w:szCs w:val="28"/>
        </w:rPr>
        <w:t>71</w:t>
      </w:r>
      <w:r w:rsidRPr="00F26F19">
        <w:rPr>
          <w:sz w:val="28"/>
          <w:szCs w:val="28"/>
        </w:rPr>
        <w:t xml:space="preserve">; </w:t>
      </w:r>
    </w:p>
    <w:p w14:paraId="06C0D239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>v - коэффициент пространственной корреляции пульсаций давления ветра 0,76;</w:t>
      </w:r>
    </w:p>
    <w:p w14:paraId="2E4D8689" w14:textId="77777777" w:rsidR="008F0CED" w:rsidRPr="00F26F19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>Ветровая нагрузка была приложена в виде распределённой нагрузки к конструкциям сооружения.</w:t>
      </w:r>
    </w:p>
    <w:p w14:paraId="6F2F0797" w14:textId="77777777" w:rsidR="008F0CED" w:rsidRDefault="008F0CED" w:rsidP="00022F29">
      <w:pPr>
        <w:pStyle w:val="2d"/>
        <w:ind w:firstLine="709"/>
        <w:rPr>
          <w:sz w:val="28"/>
          <w:szCs w:val="28"/>
        </w:rPr>
      </w:pPr>
      <w:r w:rsidRPr="00F26F19">
        <w:rPr>
          <w:sz w:val="28"/>
          <w:szCs w:val="28"/>
        </w:rPr>
        <w:t>Коэффициент надежности по ветровой нагрузке согласно [1] – 1.4.</w:t>
      </w:r>
    </w:p>
    <w:p w14:paraId="46C9DBFF" w14:textId="105EA348" w:rsidR="005642CA" w:rsidRPr="00E519F8" w:rsidRDefault="008F0CED" w:rsidP="005F2F37">
      <w:pPr>
        <w:pStyle w:val="2d"/>
        <w:ind w:firstLine="709"/>
        <w:rPr>
          <w:rFonts w:ascii="Arial" w:hAnsi="Arial" w:cs="Arial"/>
          <w:sz w:val="20"/>
        </w:rPr>
      </w:pPr>
      <w:r>
        <w:rPr>
          <w:sz w:val="28"/>
          <w:szCs w:val="28"/>
        </w:rPr>
        <w:t xml:space="preserve">Ветровая нагрузка рассчитывалась аналитическим способом с применением ПО </w:t>
      </w:r>
      <w:r>
        <w:rPr>
          <w:sz w:val="28"/>
          <w:szCs w:val="28"/>
          <w:lang w:val="en-US"/>
        </w:rPr>
        <w:t>Excel</w:t>
      </w:r>
      <w:r w:rsidRPr="00F26F19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 </w:t>
      </w:r>
      <w:proofErr w:type="spellStart"/>
      <w:r>
        <w:rPr>
          <w:sz w:val="28"/>
          <w:szCs w:val="28"/>
          <w:lang w:val="en-US"/>
        </w:rPr>
        <w:t>MathCad</w:t>
      </w:r>
      <w:proofErr w:type="spellEnd"/>
      <w:r w:rsidRPr="00F26F19">
        <w:rPr>
          <w:sz w:val="28"/>
          <w:szCs w:val="28"/>
        </w:rPr>
        <w:t xml:space="preserve">. </w:t>
      </w:r>
    </w:p>
    <w:p w14:paraId="1F494BC3" w14:textId="77777777" w:rsidR="009669D4" w:rsidRPr="00E519F8" w:rsidRDefault="009669D4" w:rsidP="006B48A2">
      <w:pPr>
        <w:pStyle w:val="30"/>
        <w:numPr>
          <w:ilvl w:val="0"/>
          <w:numId w:val="0"/>
        </w:numPr>
        <w:ind w:left="709" w:firstLine="567"/>
      </w:pPr>
      <w:bookmarkStart w:id="77" w:name="_Toc180917012"/>
      <w:bookmarkStart w:id="78" w:name="_Toc202284931"/>
      <w:r w:rsidRPr="00E519F8">
        <w:t>Гололёдные нагрузки</w:t>
      </w:r>
      <w:bookmarkEnd w:id="77"/>
      <w:bookmarkEnd w:id="78"/>
    </w:p>
    <w:p w14:paraId="134E9A96" w14:textId="77777777" w:rsidR="008F0CED" w:rsidRPr="00B46A65" w:rsidRDefault="008F0CED" w:rsidP="00022F29">
      <w:pPr>
        <w:ind w:firstLine="709"/>
        <w:rPr>
          <w:rFonts w:eastAsia="TimesNewRomanPSMT"/>
        </w:rPr>
      </w:pPr>
      <w:r w:rsidRPr="00B46A65">
        <w:rPr>
          <w:rFonts w:eastAsia="TimesNewRomanPSMT"/>
        </w:rPr>
        <w:t>Гололёдные нагрузки также рассчитывались в программе Вест.</w:t>
      </w:r>
    </w:p>
    <w:p w14:paraId="498D36BF" w14:textId="3D28F8FF" w:rsidR="008F0CED" w:rsidRPr="00B46A65" w:rsidRDefault="008F0CED" w:rsidP="00022F29">
      <w:pPr>
        <w:pStyle w:val="2d"/>
        <w:spacing w:line="360" w:lineRule="auto"/>
        <w:ind w:firstLine="709"/>
        <w:rPr>
          <w:rFonts w:ascii="Arial" w:hAnsi="Arial" w:cs="Arial"/>
          <w:b/>
          <w:bCs/>
          <w:sz w:val="20"/>
        </w:rPr>
      </w:pPr>
      <w:r w:rsidRPr="00B46A65">
        <w:rPr>
          <w:sz w:val="28"/>
          <w:szCs w:val="28"/>
        </w:rPr>
        <w:t xml:space="preserve">Расчет выполнен по СП 20.13330.2016 с изменениями №1,2 для </w:t>
      </w:r>
      <w:proofErr w:type="gramStart"/>
      <w:r w:rsidR="00B22565" w:rsidRPr="00B22565">
        <w:rPr>
          <w:rFonts w:eastAsia="MS Mincho"/>
          <w:sz w:val="28"/>
          <w:szCs w:val="28"/>
        </w:rPr>
        <w:t xml:space="preserve">{{ </w:t>
      </w:r>
      <w:proofErr w:type="spellStart"/>
      <w:r w:rsidR="00B22565" w:rsidRPr="00B22565">
        <w:rPr>
          <w:rFonts w:eastAsia="MS Mincho"/>
          <w:sz w:val="28"/>
          <w:szCs w:val="28"/>
          <w:lang w:val="en-US"/>
        </w:rPr>
        <w:t>golol</w:t>
      </w:r>
      <w:proofErr w:type="spellEnd"/>
      <w:proofErr w:type="gramEnd"/>
      <w:r w:rsidR="00B22565" w:rsidRPr="00B22565">
        <w:rPr>
          <w:rFonts w:eastAsia="MS Mincho"/>
          <w:sz w:val="28"/>
          <w:szCs w:val="28"/>
        </w:rPr>
        <w:t>_</w:t>
      </w:r>
      <w:proofErr w:type="gramStart"/>
      <w:r w:rsidR="00B22565" w:rsidRPr="00B22565">
        <w:rPr>
          <w:rFonts w:eastAsia="MS Mincho"/>
          <w:sz w:val="28"/>
          <w:szCs w:val="28"/>
          <w:lang w:val="en-US"/>
        </w:rPr>
        <w:t>rayon</w:t>
      </w:r>
      <w:r w:rsidR="00B22565" w:rsidRPr="00B22565">
        <w:rPr>
          <w:rFonts w:eastAsia="MS Mincho"/>
          <w:sz w:val="28"/>
          <w:szCs w:val="28"/>
        </w:rPr>
        <w:t xml:space="preserve"> }</w:t>
      </w:r>
      <w:proofErr w:type="gramEnd"/>
      <w:r w:rsidR="00B22565" w:rsidRPr="00B22565">
        <w:rPr>
          <w:rFonts w:eastAsia="MS Mincho"/>
          <w:sz w:val="28"/>
          <w:szCs w:val="28"/>
        </w:rPr>
        <w:t>}</w:t>
      </w:r>
      <w:r w:rsidRPr="00B22565">
        <w:rPr>
          <w:sz w:val="28"/>
          <w:szCs w:val="28"/>
        </w:rPr>
        <w:t xml:space="preserve"> гололёдного района</w:t>
      </w:r>
      <w:r w:rsidRPr="00B46A65">
        <w:rPr>
          <w:sz w:val="28"/>
          <w:szCs w:val="28"/>
        </w:rPr>
        <w:t>, аналогично подходу при учёте ветровой нагрузки для типизации конструкции.</w:t>
      </w:r>
    </w:p>
    <w:p w14:paraId="497A1773" w14:textId="77777777" w:rsidR="008F0CED" w:rsidRPr="00B46A65" w:rsidRDefault="008F0CED" w:rsidP="00022F29">
      <w:pPr>
        <w:pStyle w:val="2d"/>
        <w:spacing w:line="360" w:lineRule="auto"/>
        <w:ind w:firstLine="709"/>
        <w:rPr>
          <w:rFonts w:ascii="Arial" w:hAnsi="Arial" w:cs="Arial"/>
          <w:b/>
          <w:bCs/>
          <w:sz w:val="20"/>
        </w:rPr>
      </w:pPr>
      <w:r w:rsidRPr="00B46A65">
        <w:rPr>
          <w:sz w:val="28"/>
          <w:szCs w:val="28"/>
        </w:rPr>
        <w:t>Расчет выполнен по СП 20.13330.2016 с изменениями №1,2</w:t>
      </w:r>
    </w:p>
    <w:p w14:paraId="319BD3FE" w14:textId="5B751779" w:rsidR="006B48A2" w:rsidRPr="00D55E75" w:rsidRDefault="006B48A2" w:rsidP="006B48A2">
      <w:pPr>
        <w:pStyle w:val="aff2"/>
        <w:keepNext/>
        <w:spacing w:line="240" w:lineRule="auto"/>
        <w:ind w:left="7938" w:firstLine="567"/>
        <w:rPr>
          <w:b w:val="0"/>
          <w:bCs w:val="0"/>
          <w:i/>
          <w:iCs/>
        </w:rPr>
      </w:pPr>
      <w:r w:rsidRPr="00D55E75">
        <w:rPr>
          <w:b w:val="0"/>
          <w:bCs w:val="0"/>
          <w:i/>
          <w:iCs/>
        </w:rPr>
        <w:t xml:space="preserve">Таблица </w:t>
      </w:r>
      <w:r w:rsidRPr="00D55E75">
        <w:rPr>
          <w:b w:val="0"/>
          <w:bCs w:val="0"/>
          <w:i/>
          <w:iCs/>
        </w:rPr>
        <w:fldChar w:fldCharType="begin"/>
      </w:r>
      <w:r w:rsidRPr="00D55E75">
        <w:rPr>
          <w:b w:val="0"/>
          <w:bCs w:val="0"/>
          <w:i/>
          <w:iCs/>
        </w:rPr>
        <w:instrText xml:space="preserve"> SEQ Таблица \* ARABIC </w:instrText>
      </w:r>
      <w:r w:rsidRPr="00D55E75">
        <w:rPr>
          <w:b w:val="0"/>
          <w:bCs w:val="0"/>
          <w:i/>
          <w:iCs/>
        </w:rPr>
        <w:fldChar w:fldCharType="separate"/>
      </w:r>
      <w:r w:rsidR="00630E62" w:rsidRPr="00D55E75">
        <w:rPr>
          <w:b w:val="0"/>
          <w:bCs w:val="0"/>
          <w:i/>
          <w:iCs/>
          <w:noProof/>
        </w:rPr>
        <w:t>5</w:t>
      </w:r>
      <w:r w:rsidRPr="00D55E75">
        <w:rPr>
          <w:b w:val="0"/>
          <w:bCs w:val="0"/>
          <w:i/>
          <w:iCs/>
        </w:rPr>
        <w:fldChar w:fldCharType="end"/>
      </w:r>
    </w:p>
    <w:p w14:paraId="685D46A0" w14:textId="42AFF843" w:rsidR="005642CA" w:rsidRPr="00DC4E84" w:rsidRDefault="00D55E75" w:rsidP="00022F29">
      <w:pPr>
        <w:widowControl w:val="0"/>
        <w:autoSpaceDE w:val="0"/>
        <w:autoSpaceDN w:val="0"/>
        <w:adjustRightInd w:val="0"/>
        <w:spacing w:line="240" w:lineRule="auto"/>
        <w:ind w:firstLine="709"/>
        <w:rPr>
          <w:szCs w:val="28"/>
          <w:lang w:val="en-US"/>
        </w:rPr>
      </w:pPr>
      <w:proofErr w:type="gramStart"/>
      <w:r w:rsidRPr="00DC4E84">
        <w:rPr>
          <w:szCs w:val="28"/>
          <w:lang w:val="en-US"/>
        </w:rPr>
        <w:t>{{ table5 }</w:t>
      </w:r>
      <w:proofErr w:type="gramEnd"/>
      <w:r w:rsidRPr="00DC4E84">
        <w:rPr>
          <w:szCs w:val="28"/>
          <w:lang w:val="en-US"/>
        </w:rPr>
        <w:t>}</w:t>
      </w:r>
    </w:p>
    <w:p w14:paraId="5D6B4901" w14:textId="77777777" w:rsidR="005642CA" w:rsidRPr="00E519F8" w:rsidRDefault="005642CA" w:rsidP="00022F29">
      <w:pPr>
        <w:widowControl w:val="0"/>
        <w:autoSpaceDE w:val="0"/>
        <w:autoSpaceDN w:val="0"/>
        <w:adjustRightInd w:val="0"/>
        <w:spacing w:line="240" w:lineRule="auto"/>
        <w:ind w:firstLine="709"/>
        <w:jc w:val="center"/>
        <w:rPr>
          <w:rFonts w:ascii="Arial" w:hAnsi="Arial" w:cs="Arial"/>
          <w:sz w:val="20"/>
        </w:rPr>
      </w:pPr>
    </w:p>
    <w:p w14:paraId="77DCA63E" w14:textId="77777777" w:rsidR="005642CA" w:rsidRPr="00E519F8" w:rsidRDefault="005642CA" w:rsidP="00022F29">
      <w:pPr>
        <w:widowControl w:val="0"/>
        <w:autoSpaceDE w:val="0"/>
        <w:autoSpaceDN w:val="0"/>
        <w:adjustRightInd w:val="0"/>
        <w:spacing w:line="240" w:lineRule="auto"/>
        <w:ind w:firstLine="709"/>
        <w:jc w:val="center"/>
        <w:rPr>
          <w:rFonts w:ascii="Arial" w:hAnsi="Arial" w:cs="Arial"/>
          <w:sz w:val="20"/>
        </w:rPr>
      </w:pPr>
    </w:p>
    <w:p w14:paraId="66E29487" w14:textId="11832BF6" w:rsidR="005642CA" w:rsidRPr="00E519F8" w:rsidRDefault="008F0CED" w:rsidP="00022F29">
      <w:pPr>
        <w:widowControl w:val="0"/>
        <w:autoSpaceDE w:val="0"/>
        <w:autoSpaceDN w:val="0"/>
        <w:adjustRightInd w:val="0"/>
        <w:spacing w:line="240" w:lineRule="auto"/>
        <w:ind w:firstLine="709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noProof/>
          <w:sz w:val="20"/>
        </w:rPr>
        <w:drawing>
          <wp:inline distT="0" distB="0" distL="0" distR="0" wp14:anchorId="703A4605" wp14:editId="069D1CDD">
            <wp:extent cx="2876550" cy="2876550"/>
            <wp:effectExtent l="0" t="0" r="0" b="0"/>
            <wp:docPr id="1283393798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65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D3E7F" w14:textId="69927F00" w:rsidR="006B48A2" w:rsidRPr="006B48A2" w:rsidRDefault="006B48A2" w:rsidP="006B48A2">
      <w:pPr>
        <w:pStyle w:val="aff2"/>
        <w:keepNext/>
        <w:spacing w:line="240" w:lineRule="auto"/>
        <w:ind w:left="7371"/>
        <w:rPr>
          <w:b w:val="0"/>
          <w:bCs w:val="0"/>
          <w:i/>
          <w:iCs/>
        </w:rPr>
      </w:pPr>
      <w:r w:rsidRPr="00D55E75">
        <w:rPr>
          <w:b w:val="0"/>
          <w:bCs w:val="0"/>
          <w:i/>
          <w:iCs/>
        </w:rPr>
        <w:t xml:space="preserve">Таблица </w:t>
      </w:r>
      <w:r w:rsidRPr="00D55E75">
        <w:rPr>
          <w:b w:val="0"/>
          <w:bCs w:val="0"/>
          <w:i/>
          <w:iCs/>
        </w:rPr>
        <w:fldChar w:fldCharType="begin"/>
      </w:r>
      <w:r w:rsidRPr="00D55E75">
        <w:rPr>
          <w:b w:val="0"/>
          <w:bCs w:val="0"/>
          <w:i/>
          <w:iCs/>
        </w:rPr>
        <w:instrText xml:space="preserve"> SEQ Таблица \* ARABIC </w:instrText>
      </w:r>
      <w:r w:rsidRPr="00D55E75">
        <w:rPr>
          <w:b w:val="0"/>
          <w:bCs w:val="0"/>
          <w:i/>
          <w:iCs/>
        </w:rPr>
        <w:fldChar w:fldCharType="separate"/>
      </w:r>
      <w:r w:rsidR="00630E62" w:rsidRPr="00D55E75">
        <w:rPr>
          <w:b w:val="0"/>
          <w:bCs w:val="0"/>
          <w:i/>
          <w:iCs/>
          <w:noProof/>
        </w:rPr>
        <w:t>6</w:t>
      </w:r>
      <w:r w:rsidRPr="00D55E75">
        <w:rPr>
          <w:b w:val="0"/>
          <w:bCs w:val="0"/>
          <w:i/>
          <w:iCs/>
        </w:rPr>
        <w:fldChar w:fldCharType="end"/>
      </w:r>
    </w:p>
    <w:p w14:paraId="3E4CD2EA" w14:textId="09F39461" w:rsidR="00D55E75" w:rsidRPr="00400574" w:rsidRDefault="00D55E75" w:rsidP="00022F29">
      <w:pPr>
        <w:pStyle w:val="2d"/>
        <w:ind w:firstLine="709"/>
        <w:rPr>
          <w:sz w:val="28"/>
          <w:szCs w:val="28"/>
        </w:rPr>
      </w:pPr>
      <w:proofErr w:type="gramStart"/>
      <w:r w:rsidRPr="00400574">
        <w:rPr>
          <w:sz w:val="28"/>
          <w:szCs w:val="28"/>
        </w:rPr>
        <w:t xml:space="preserve">{{ </w:t>
      </w:r>
      <w:r>
        <w:rPr>
          <w:sz w:val="28"/>
          <w:szCs w:val="28"/>
          <w:lang w:val="en-US"/>
        </w:rPr>
        <w:t>table</w:t>
      </w:r>
      <w:r w:rsidRPr="00400574">
        <w:rPr>
          <w:sz w:val="28"/>
          <w:szCs w:val="28"/>
        </w:rPr>
        <w:t>6 }</w:t>
      </w:r>
      <w:proofErr w:type="gramEnd"/>
      <w:r w:rsidRPr="00400574">
        <w:rPr>
          <w:sz w:val="28"/>
          <w:szCs w:val="28"/>
        </w:rPr>
        <w:t>}</w:t>
      </w:r>
    </w:p>
    <w:p w14:paraId="38623CCD" w14:textId="4F5D031A" w:rsidR="008F0CED" w:rsidRPr="00B46A65" w:rsidRDefault="008F0CED" w:rsidP="00022F29">
      <w:pPr>
        <w:pStyle w:val="2d"/>
        <w:ind w:firstLine="709"/>
        <w:rPr>
          <w:sz w:val="28"/>
          <w:szCs w:val="28"/>
        </w:rPr>
      </w:pPr>
      <w:r w:rsidRPr="00B46A65">
        <w:rPr>
          <w:sz w:val="28"/>
          <w:szCs w:val="28"/>
        </w:rPr>
        <w:t>Коэффициент надежности – 1.8.</w:t>
      </w:r>
    </w:p>
    <w:p w14:paraId="2BC35506" w14:textId="77777777" w:rsidR="008F0CED" w:rsidRPr="00B46A65" w:rsidRDefault="008F0CED" w:rsidP="006B48A2">
      <w:pPr>
        <w:pStyle w:val="2d"/>
        <w:spacing w:before="240" w:line="360" w:lineRule="auto"/>
        <w:ind w:left="709" w:firstLine="709"/>
        <w:rPr>
          <w:b/>
          <w:bCs/>
          <w:sz w:val="28"/>
          <w:szCs w:val="28"/>
        </w:rPr>
      </w:pPr>
      <w:r w:rsidRPr="00B46A65">
        <w:rPr>
          <w:b/>
          <w:bCs/>
          <w:sz w:val="28"/>
          <w:szCs w:val="28"/>
        </w:rPr>
        <w:t>Нагрузка от людей при монтаже</w:t>
      </w:r>
    </w:p>
    <w:p w14:paraId="7E9DCBB3" w14:textId="6272EB86" w:rsidR="005642CA" w:rsidRPr="00E519F8" w:rsidRDefault="008F0CED" w:rsidP="006B48A2">
      <w:pPr>
        <w:pStyle w:val="2d"/>
        <w:spacing w:line="360" w:lineRule="auto"/>
        <w:ind w:firstLine="709"/>
        <w:rPr>
          <w:sz w:val="28"/>
          <w:szCs w:val="28"/>
        </w:rPr>
      </w:pPr>
      <w:r w:rsidRPr="00B46A65">
        <w:rPr>
          <w:sz w:val="28"/>
          <w:szCs w:val="28"/>
        </w:rPr>
        <w:lastRenderedPageBreak/>
        <w:t xml:space="preserve">К верхнему кольцу конструкции приложена расчётная нагрузка </w:t>
      </w:r>
      <w:r w:rsidRPr="00A802B2">
        <w:rPr>
          <w:sz w:val="28"/>
          <w:szCs w:val="28"/>
        </w:rPr>
        <w:t>0,12 т от</w:t>
      </w:r>
      <w:r w:rsidRPr="00B46A65">
        <w:rPr>
          <w:sz w:val="28"/>
          <w:szCs w:val="28"/>
        </w:rPr>
        <w:t xml:space="preserve"> веса человека при монтаже. Т. к. верхнее кольцо в плане имеет значительные размеры, то для проведения работ допускается присутствие 2-х человек на противоположных сторонах конструкции одновременно.</w:t>
      </w:r>
    </w:p>
    <w:p w14:paraId="069C86D8" w14:textId="4FDEDB37" w:rsidR="009669D4" w:rsidRPr="00E519F8" w:rsidRDefault="009669D4" w:rsidP="006B48A2">
      <w:pPr>
        <w:pStyle w:val="30"/>
        <w:numPr>
          <w:ilvl w:val="0"/>
          <w:numId w:val="0"/>
        </w:numPr>
        <w:ind w:left="709" w:firstLine="709"/>
      </w:pPr>
      <w:bookmarkStart w:id="79" w:name="_Toc180917013"/>
      <w:bookmarkStart w:id="80" w:name="_Toc202284932"/>
      <w:r w:rsidRPr="00E519F8">
        <w:t>6.</w:t>
      </w:r>
      <w:r w:rsidR="004E6D9B" w:rsidRPr="00E519F8">
        <w:t>5</w:t>
      </w:r>
      <w:r w:rsidRPr="00E519F8">
        <w:t>. Особые нагрузки</w:t>
      </w:r>
      <w:bookmarkEnd w:id="75"/>
      <w:bookmarkEnd w:id="76"/>
      <w:bookmarkEnd w:id="79"/>
      <w:bookmarkEnd w:id="80"/>
    </w:p>
    <w:p w14:paraId="1921BA33" w14:textId="77777777" w:rsidR="008F0CED" w:rsidRPr="00E519F8" w:rsidRDefault="008F0CED" w:rsidP="00022F29">
      <w:pPr>
        <w:pStyle w:val="2d"/>
        <w:spacing w:line="360" w:lineRule="auto"/>
        <w:ind w:firstLine="709"/>
        <w:rPr>
          <w:sz w:val="28"/>
          <w:szCs w:val="28"/>
        </w:rPr>
      </w:pPr>
      <w:bookmarkStart w:id="81" w:name="_Toc212446192"/>
      <w:bookmarkStart w:id="82" w:name="_Toc360541787"/>
      <w:bookmarkStart w:id="83" w:name="_Toc180917014"/>
      <w:r w:rsidRPr="00B46A65">
        <w:rPr>
          <w:sz w:val="28"/>
          <w:szCs w:val="28"/>
        </w:rPr>
        <w:t xml:space="preserve">Особая нагрузка была рассчитана квазистатическим методом и приложена к трём узлам конструкции: на середине высоты стойки, в верхнее наружное и внутреннее кольца. Данные нагрузки учитывались как взаимоисключающие. </w:t>
      </w:r>
      <w:r w:rsidRPr="00A802B2">
        <w:rPr>
          <w:sz w:val="28"/>
          <w:szCs w:val="28"/>
        </w:rPr>
        <w:t>Значение нагрузки равно 22 т. и прикладывалось</w:t>
      </w:r>
      <w:r w:rsidRPr="00B46A65">
        <w:rPr>
          <w:sz w:val="28"/>
          <w:szCs w:val="28"/>
        </w:rPr>
        <w:t xml:space="preserve"> по оси X – горизонтально и с разложением на две оси по </w:t>
      </w:r>
      <w:r w:rsidRPr="00B46A65">
        <w:rPr>
          <w:sz w:val="28"/>
          <w:szCs w:val="28"/>
          <w:lang w:val="en-US"/>
        </w:rPr>
        <w:t>X</w:t>
      </w:r>
      <w:r w:rsidRPr="00B46A65">
        <w:rPr>
          <w:sz w:val="28"/>
          <w:szCs w:val="28"/>
        </w:rPr>
        <w:t xml:space="preserve"> и </w:t>
      </w:r>
      <w:r w:rsidRPr="00B46A65">
        <w:rPr>
          <w:sz w:val="28"/>
          <w:szCs w:val="28"/>
          <w:lang w:val="en-US"/>
        </w:rPr>
        <w:t>Z</w:t>
      </w:r>
      <w:r w:rsidRPr="00B46A65">
        <w:rPr>
          <w:sz w:val="28"/>
          <w:szCs w:val="28"/>
        </w:rPr>
        <w:t xml:space="preserve">. Методика расчета нагрузок при воздействии на них ударной нагрузки от летящих </w:t>
      </w:r>
      <w:proofErr w:type="spellStart"/>
      <w:r w:rsidRPr="00B46A65">
        <w:rPr>
          <w:sz w:val="28"/>
          <w:szCs w:val="28"/>
        </w:rPr>
        <w:t>БпЛА</w:t>
      </w:r>
      <w:proofErr w:type="spellEnd"/>
      <w:r w:rsidRPr="00B46A65">
        <w:rPr>
          <w:sz w:val="28"/>
          <w:szCs w:val="28"/>
        </w:rPr>
        <w:t xml:space="preserve"> приведена в Приложении А.</w:t>
      </w:r>
    </w:p>
    <w:p w14:paraId="65F1ECB0" w14:textId="51A22CBA" w:rsidR="009669D4" w:rsidRPr="00E519F8" w:rsidRDefault="009669D4" w:rsidP="006B48A2">
      <w:pPr>
        <w:pStyle w:val="30"/>
        <w:numPr>
          <w:ilvl w:val="0"/>
          <w:numId w:val="0"/>
        </w:numPr>
        <w:ind w:left="709" w:firstLine="709"/>
      </w:pPr>
      <w:bookmarkStart w:id="84" w:name="_Toc202284933"/>
      <w:r w:rsidRPr="00E519F8">
        <w:t>6.</w:t>
      </w:r>
      <w:r w:rsidR="004E6D9B" w:rsidRPr="00E519F8">
        <w:t>6</w:t>
      </w:r>
      <w:r w:rsidRPr="00E519F8">
        <w:t>. Расчетные сочетания нагрузок</w:t>
      </w:r>
      <w:bookmarkEnd w:id="81"/>
      <w:bookmarkEnd w:id="82"/>
      <w:bookmarkEnd w:id="83"/>
      <w:bookmarkEnd w:id="84"/>
    </w:p>
    <w:p w14:paraId="1ADD9096" w14:textId="77777777" w:rsidR="008F0CED" w:rsidRPr="00E519F8" w:rsidRDefault="008F0CED" w:rsidP="00022F29">
      <w:pPr>
        <w:ind w:firstLine="709"/>
      </w:pPr>
      <w:r w:rsidRPr="00E519F8">
        <w:t>Расчетные сочетания нагрузок составлены в соответствии с нормами [1].</w:t>
      </w:r>
    </w:p>
    <w:p w14:paraId="410086E2" w14:textId="77777777" w:rsidR="008F0CED" w:rsidRPr="00E519F8" w:rsidRDefault="008F0CED" w:rsidP="00022F29">
      <w:pPr>
        <w:ind w:firstLine="709"/>
      </w:pPr>
      <w:r w:rsidRPr="00E519F8">
        <w:t>В таблице 6.5 указаны коэффициенты для каждого вида нагрузки при их учете в основных и особом сочетаниях. При расчете по первому предельному состоянию учитываются расчетные значения нагрузок, получаемые умножением нормативных нагрузок на коэффициенты надежности по нагрузке.</w:t>
      </w:r>
    </w:p>
    <w:p w14:paraId="4C437560" w14:textId="77777777" w:rsidR="008F0CED" w:rsidRPr="00E519F8" w:rsidRDefault="008F0CED" w:rsidP="00022F29">
      <w:pPr>
        <w:ind w:firstLine="709"/>
      </w:pPr>
      <w:r w:rsidRPr="00E519F8">
        <w:t>В таблице 6.10 приводятся коэффициенты сочетаний нагрузок для расчета по второму предельному состоянию. В этом случае учитываются нормативные значения нагрузок и рассматриваются только основные сочетания воздействий.</w:t>
      </w:r>
    </w:p>
    <w:p w14:paraId="52FAC595" w14:textId="77777777" w:rsidR="008F0CED" w:rsidRPr="00E519F8" w:rsidRDefault="008F0CED" w:rsidP="00022F29">
      <w:pPr>
        <w:ind w:firstLine="709"/>
      </w:pPr>
      <w:r w:rsidRPr="00E519F8">
        <w:t xml:space="preserve">Согласно ФЗ-384 ч.7 ст.16 , значение коэффициента надежности по ответственности для </w:t>
      </w:r>
      <w:r>
        <w:t>сооружения</w:t>
      </w:r>
      <w:r w:rsidRPr="00E519F8">
        <w:t xml:space="preserve">, как для сооружения нормального уровня ответственности, принято равным 1. Коэффициент надежности по ответственности учтен при задании нагрузок для проверки </w:t>
      </w:r>
      <w:r>
        <w:t>сооружения</w:t>
      </w:r>
      <w:r w:rsidRPr="00E519F8">
        <w:t xml:space="preserve"> по обеспечению его несущей способности и пригодности к нормальной эксплуатации при действии статических и сейсмических нагрузок.</w:t>
      </w:r>
    </w:p>
    <w:p w14:paraId="797AB992" w14:textId="77777777" w:rsidR="008F0CED" w:rsidRPr="00E519F8" w:rsidRDefault="008F0CED" w:rsidP="00022F29">
      <w:pPr>
        <w:ind w:firstLine="709"/>
      </w:pPr>
      <w:r w:rsidRPr="00E519F8">
        <w:t xml:space="preserve">В соответствии с [1] d зависимости от учитываемого состава нагрузок следует различать: </w:t>
      </w:r>
    </w:p>
    <w:p w14:paraId="742E0B13" w14:textId="77777777" w:rsidR="008F0CED" w:rsidRPr="00E519F8" w:rsidRDefault="008F0CED" w:rsidP="00022F29">
      <w:pPr>
        <w:ind w:firstLine="709"/>
      </w:pPr>
      <w:r w:rsidRPr="00E519F8">
        <w:lastRenderedPageBreak/>
        <w:t xml:space="preserve">а) основные сочетания нагрузок, состоящие из постоянных, длительных и кратковременных </w:t>
      </w:r>
    </w:p>
    <w:p w14:paraId="256BCD9E" w14:textId="77777777" w:rsidR="008F0CED" w:rsidRPr="00E519F8" w:rsidRDefault="008F0CED" w:rsidP="00022F29">
      <w:pPr>
        <w:ind w:firstLine="709"/>
      </w:pPr>
      <w:proofErr w:type="spellStart"/>
      <w:r w:rsidRPr="00E519F8">
        <w:t>Сm</w:t>
      </w:r>
      <w:proofErr w:type="spellEnd"/>
      <w:r w:rsidRPr="00E519F8">
        <w:t xml:space="preserve"> = </w:t>
      </w:r>
      <w:proofErr w:type="spellStart"/>
      <w:r w:rsidRPr="00E519F8">
        <w:t>Рd</w:t>
      </w:r>
      <w:proofErr w:type="spellEnd"/>
      <w:r w:rsidRPr="00E519F8">
        <w:t xml:space="preserve"> + (ψl1Рl1 + ψl2Рl2 + ψl3Рl3 + …) + (ψt1Рt1 + ψt2Рt2 + ψt3Рt3 +…);</w:t>
      </w:r>
    </w:p>
    <w:p w14:paraId="33BBE7A9" w14:textId="77777777" w:rsidR="008F0CED" w:rsidRPr="00E519F8" w:rsidRDefault="008F0CED" w:rsidP="00022F29">
      <w:pPr>
        <w:ind w:firstLine="709"/>
      </w:pPr>
      <w:r w:rsidRPr="00E519F8">
        <w:t xml:space="preserve">б) особые сочетания нагрузок, состоящие из постоянных, длительных, кратковременных и одной из особых нагрузок </w:t>
      </w:r>
    </w:p>
    <w:p w14:paraId="4AB32040" w14:textId="77777777" w:rsidR="008F0CED" w:rsidRPr="00E519F8" w:rsidRDefault="008F0CED" w:rsidP="00022F29">
      <w:pPr>
        <w:ind w:firstLine="709"/>
      </w:pPr>
      <w:proofErr w:type="spellStart"/>
      <w:r w:rsidRPr="00E519F8">
        <w:t>Сs</w:t>
      </w:r>
      <w:proofErr w:type="spellEnd"/>
      <w:r w:rsidRPr="00E519F8">
        <w:t xml:space="preserve"> = </w:t>
      </w:r>
      <w:proofErr w:type="spellStart"/>
      <w:r w:rsidRPr="00E519F8">
        <w:t>Сm</w:t>
      </w:r>
      <w:proofErr w:type="spellEnd"/>
      <w:r w:rsidRPr="00E519F8">
        <w:t xml:space="preserve"> + </w:t>
      </w:r>
      <w:proofErr w:type="spellStart"/>
      <w:r w:rsidRPr="00E519F8">
        <w:t>Рs</w:t>
      </w:r>
      <w:proofErr w:type="spellEnd"/>
      <w:r w:rsidRPr="00E519F8">
        <w:t>,</w:t>
      </w:r>
    </w:p>
    <w:p w14:paraId="54E919A1" w14:textId="77777777" w:rsidR="008F0CED" w:rsidRPr="00E519F8" w:rsidRDefault="008F0CED" w:rsidP="00022F29">
      <w:pPr>
        <w:ind w:firstLine="709"/>
      </w:pPr>
      <w:r w:rsidRPr="00E519F8">
        <w:t xml:space="preserve">где </w:t>
      </w:r>
      <w:proofErr w:type="spellStart"/>
      <w:r w:rsidRPr="00E519F8">
        <w:t>Сm</w:t>
      </w:r>
      <w:proofErr w:type="spellEnd"/>
      <w:r w:rsidRPr="00E519F8">
        <w:t xml:space="preserve"> – нагрузка для основного сочетания; </w:t>
      </w:r>
    </w:p>
    <w:p w14:paraId="0D89224A" w14:textId="77777777" w:rsidR="008F0CED" w:rsidRPr="00E519F8" w:rsidRDefault="008F0CED" w:rsidP="00022F29">
      <w:pPr>
        <w:ind w:firstLine="709"/>
      </w:pPr>
      <w:proofErr w:type="spellStart"/>
      <w:r w:rsidRPr="00E519F8">
        <w:t>Сs</w:t>
      </w:r>
      <w:proofErr w:type="spellEnd"/>
      <w:r w:rsidRPr="00E519F8">
        <w:t xml:space="preserve"> – нагрузка для особого сочетания;</w:t>
      </w:r>
    </w:p>
    <w:p w14:paraId="60F51A77" w14:textId="77777777" w:rsidR="008F0CED" w:rsidRPr="00E519F8" w:rsidRDefault="008F0CED" w:rsidP="00022F29">
      <w:pPr>
        <w:ind w:firstLine="709"/>
      </w:pPr>
      <w:r w:rsidRPr="00E519F8">
        <w:t xml:space="preserve">Для основных и особых сочетаний нагрузок коэффициент сочетаний длительных нагрузок </w:t>
      </w:r>
      <w:proofErr w:type="spellStart"/>
      <w:r w:rsidRPr="00E519F8">
        <w:t>ψl</w:t>
      </w:r>
      <w:proofErr w:type="spellEnd"/>
      <w:r w:rsidRPr="00E519F8">
        <w:t xml:space="preserve"> определяется следующим образом: </w:t>
      </w:r>
    </w:p>
    <w:p w14:paraId="3605402A" w14:textId="77777777" w:rsidR="008F0CED" w:rsidRPr="00E519F8" w:rsidRDefault="008F0CED" w:rsidP="00022F29">
      <w:pPr>
        <w:ind w:firstLine="709"/>
      </w:pPr>
      <w:r w:rsidRPr="00E519F8">
        <w:t xml:space="preserve">для равномерно распределенных длительных нагрузок </w:t>
      </w:r>
    </w:p>
    <w:p w14:paraId="027B6B8B" w14:textId="77777777" w:rsidR="008F0CED" w:rsidRPr="00E519F8" w:rsidRDefault="008F0CED" w:rsidP="00022F29">
      <w:pPr>
        <w:ind w:firstLine="709"/>
      </w:pPr>
      <w:r w:rsidRPr="00E519F8">
        <w:t>ψl1 = 1,0; ψl2 = ψl3 = …= 0,95,</w:t>
      </w:r>
    </w:p>
    <w:p w14:paraId="53D976A2" w14:textId="77777777" w:rsidR="008F0CED" w:rsidRPr="00E519F8" w:rsidRDefault="008F0CED" w:rsidP="00022F29">
      <w:pPr>
        <w:ind w:firstLine="709"/>
      </w:pPr>
      <w:r w:rsidRPr="00E519F8">
        <w:t xml:space="preserve">для остальных нагрузок </w:t>
      </w:r>
      <w:proofErr w:type="spellStart"/>
      <w:r w:rsidRPr="00E519F8">
        <w:t>ψl</w:t>
      </w:r>
      <w:proofErr w:type="spellEnd"/>
      <w:r w:rsidRPr="00E519F8">
        <w:t xml:space="preserve"> = 1,0.</w:t>
      </w:r>
    </w:p>
    <w:p w14:paraId="58A8F51A" w14:textId="77777777" w:rsidR="008F0CED" w:rsidRPr="00E519F8" w:rsidRDefault="008F0CED" w:rsidP="00022F29">
      <w:pPr>
        <w:ind w:firstLine="709"/>
      </w:pPr>
      <w:r w:rsidRPr="00E519F8">
        <w:t xml:space="preserve">Для основных сочетаний необходимо использовать следующие значения коэффициентов сочетаний кратковременных нагрузок </w:t>
      </w:r>
    </w:p>
    <w:p w14:paraId="64CFC587" w14:textId="77777777" w:rsidR="008F0CED" w:rsidRPr="00E519F8" w:rsidRDefault="008F0CED" w:rsidP="00022F29">
      <w:pPr>
        <w:ind w:firstLine="709"/>
      </w:pPr>
      <w:r w:rsidRPr="00E519F8">
        <w:t>ψt1 = 1,0; ψt2 = 0,9, ψt3 = ψt4 = …= 0,7.</w:t>
      </w:r>
    </w:p>
    <w:p w14:paraId="11D9B924" w14:textId="77777777" w:rsidR="008F0CED" w:rsidRPr="00E519F8" w:rsidRDefault="008F0CED" w:rsidP="00022F29">
      <w:pPr>
        <w:ind w:firstLine="709"/>
      </w:pPr>
      <w:r w:rsidRPr="00E519F8">
        <w:t xml:space="preserve">Коэффициенты для особых сочетаний с учётом ударного воздействия приняты в соответствии с [1]: </w:t>
      </w:r>
    </w:p>
    <w:p w14:paraId="68A05F89" w14:textId="77777777" w:rsidR="008F0CED" w:rsidRPr="00E519F8" w:rsidRDefault="008F0CED" w:rsidP="00022F29">
      <w:pPr>
        <w:ind w:firstLine="709"/>
      </w:pPr>
      <w:r w:rsidRPr="00E519F8">
        <w:t>для постоянных нагрузок ψ = 0,9;</w:t>
      </w:r>
    </w:p>
    <w:p w14:paraId="6B7DF338" w14:textId="5A3936CA" w:rsidR="00541A43" w:rsidRDefault="008F0CED" w:rsidP="00022F29">
      <w:pPr>
        <w:ind w:firstLine="709"/>
      </w:pPr>
      <w:r w:rsidRPr="00E519F8">
        <w:t>для временных нагрузок ψ = 0,8;</w:t>
      </w:r>
    </w:p>
    <w:p w14:paraId="5FF7CE14" w14:textId="77777777" w:rsidR="00541A43" w:rsidRDefault="00541A43">
      <w:pPr>
        <w:spacing w:line="276" w:lineRule="auto"/>
        <w:ind w:left="425" w:firstLine="142"/>
        <w:contextualSpacing w:val="0"/>
      </w:pPr>
      <w:r>
        <w:br w:type="page"/>
      </w:r>
    </w:p>
    <w:p w14:paraId="586357CD" w14:textId="78DDB507" w:rsidR="00612C2C" w:rsidRPr="00612C2C" w:rsidRDefault="00612C2C" w:rsidP="00612C2C">
      <w:pPr>
        <w:pStyle w:val="aff2"/>
        <w:keepNext/>
        <w:ind w:left="2835" w:firstLine="567"/>
        <w:rPr>
          <w:b w:val="0"/>
          <w:bCs w:val="0"/>
          <w:i/>
          <w:iCs/>
        </w:rPr>
      </w:pPr>
      <w:r w:rsidRPr="00612C2C">
        <w:rPr>
          <w:b w:val="0"/>
          <w:bCs w:val="0"/>
          <w:i/>
          <w:iCs/>
        </w:rPr>
        <w:lastRenderedPageBreak/>
        <w:t xml:space="preserve">Таблица </w:t>
      </w:r>
      <w:r w:rsidRPr="00612C2C">
        <w:rPr>
          <w:b w:val="0"/>
          <w:bCs w:val="0"/>
          <w:i/>
          <w:iCs/>
        </w:rPr>
        <w:fldChar w:fldCharType="begin"/>
      </w:r>
      <w:r w:rsidRPr="00612C2C">
        <w:rPr>
          <w:b w:val="0"/>
          <w:bCs w:val="0"/>
          <w:i/>
          <w:iCs/>
        </w:rPr>
        <w:instrText xml:space="preserve"> SEQ Таблица \* ARABIC </w:instrText>
      </w:r>
      <w:r w:rsidRPr="00612C2C">
        <w:rPr>
          <w:b w:val="0"/>
          <w:bCs w:val="0"/>
          <w:i/>
          <w:iCs/>
        </w:rPr>
        <w:fldChar w:fldCharType="separate"/>
      </w:r>
      <w:r w:rsidR="00630E62">
        <w:rPr>
          <w:b w:val="0"/>
          <w:bCs w:val="0"/>
          <w:i/>
          <w:iCs/>
          <w:noProof/>
        </w:rPr>
        <w:t>7</w:t>
      </w:r>
      <w:r w:rsidRPr="00612C2C">
        <w:rPr>
          <w:b w:val="0"/>
          <w:bCs w:val="0"/>
          <w:i/>
          <w:iCs/>
        </w:rPr>
        <w:fldChar w:fldCharType="end"/>
      </w:r>
      <w:r w:rsidRPr="00612C2C">
        <w:rPr>
          <w:b w:val="0"/>
          <w:bCs w:val="0"/>
          <w:i/>
          <w:iCs/>
        </w:rPr>
        <w:noBreakHyphen/>
        <w:t xml:space="preserve"> Расчетные сочетания нагрузок</w:t>
      </w:r>
    </w:p>
    <w:tbl>
      <w:tblPr>
        <w:tblStyle w:val="af6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09"/>
        <w:gridCol w:w="665"/>
        <w:gridCol w:w="2552"/>
        <w:gridCol w:w="758"/>
        <w:gridCol w:w="1463"/>
        <w:gridCol w:w="1843"/>
      </w:tblGrid>
      <w:tr w:rsidR="008F0CED" w:rsidRPr="006B48A2" w14:paraId="6C36465B" w14:textId="77777777" w:rsidTr="00612C2C">
        <w:trPr>
          <w:cantSplit/>
          <w:trHeight w:val="397"/>
          <w:jc w:val="center"/>
        </w:trPr>
        <w:tc>
          <w:tcPr>
            <w:tcW w:w="709" w:type="dxa"/>
            <w:vMerge w:val="restart"/>
            <w:textDirection w:val="btLr"/>
            <w:vAlign w:val="center"/>
          </w:tcPr>
          <w:p w14:paraId="0A8E4601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bookmarkStart w:id="85" w:name="_Hlk177388772"/>
            <w:r w:rsidRPr="006B48A2">
              <w:rPr>
                <w:b/>
                <w:sz w:val="24"/>
                <w:szCs w:val="24"/>
              </w:rPr>
              <w:t>Категория нагрузки</w:t>
            </w:r>
          </w:p>
        </w:tc>
        <w:tc>
          <w:tcPr>
            <w:tcW w:w="665" w:type="dxa"/>
            <w:vMerge w:val="restart"/>
            <w:textDirection w:val="btLr"/>
            <w:vAlign w:val="center"/>
          </w:tcPr>
          <w:p w14:paraId="0F2058ED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Номер нагрузки</w:t>
            </w:r>
          </w:p>
        </w:tc>
        <w:tc>
          <w:tcPr>
            <w:tcW w:w="2552" w:type="dxa"/>
            <w:vMerge w:val="restart"/>
            <w:vAlign w:val="center"/>
          </w:tcPr>
          <w:p w14:paraId="6700374A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Наименование</w:t>
            </w:r>
          </w:p>
        </w:tc>
        <w:tc>
          <w:tcPr>
            <w:tcW w:w="758" w:type="dxa"/>
            <w:vMerge w:val="restart"/>
            <w:textDirection w:val="btLr"/>
            <w:vAlign w:val="center"/>
          </w:tcPr>
          <w:p w14:paraId="0E55FEC2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Коэффициент надежности</w:t>
            </w:r>
          </w:p>
        </w:tc>
        <w:tc>
          <w:tcPr>
            <w:tcW w:w="3306" w:type="dxa"/>
            <w:gridSpan w:val="2"/>
            <w:vAlign w:val="center"/>
          </w:tcPr>
          <w:p w14:paraId="141B0908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Коэффициенты сочетаний</w:t>
            </w:r>
          </w:p>
        </w:tc>
      </w:tr>
      <w:tr w:rsidR="008F0CED" w:rsidRPr="006B48A2" w14:paraId="7A3D83F1" w14:textId="77777777" w:rsidTr="00612C2C">
        <w:trPr>
          <w:cantSplit/>
          <w:trHeight w:val="1134"/>
          <w:jc w:val="center"/>
        </w:trPr>
        <w:tc>
          <w:tcPr>
            <w:tcW w:w="709" w:type="dxa"/>
            <w:vMerge/>
            <w:textDirection w:val="btLr"/>
            <w:vAlign w:val="center"/>
          </w:tcPr>
          <w:p w14:paraId="7935F1B7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65" w:type="dxa"/>
            <w:vMerge/>
            <w:vAlign w:val="center"/>
          </w:tcPr>
          <w:p w14:paraId="2586DF9C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552" w:type="dxa"/>
            <w:vMerge/>
            <w:vAlign w:val="center"/>
          </w:tcPr>
          <w:p w14:paraId="423D2D54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58" w:type="dxa"/>
            <w:vMerge/>
            <w:vAlign w:val="center"/>
          </w:tcPr>
          <w:p w14:paraId="4000B832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463" w:type="dxa"/>
            <w:vAlign w:val="center"/>
          </w:tcPr>
          <w:p w14:paraId="76A73758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Основное сочетание</w:t>
            </w:r>
          </w:p>
        </w:tc>
        <w:tc>
          <w:tcPr>
            <w:tcW w:w="1843" w:type="dxa"/>
            <w:vAlign w:val="center"/>
          </w:tcPr>
          <w:p w14:paraId="08031B5D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Особые сочетания</w:t>
            </w:r>
          </w:p>
        </w:tc>
      </w:tr>
      <w:tr w:rsidR="008F0CED" w:rsidRPr="006B48A2" w14:paraId="76FD2990" w14:textId="77777777" w:rsidTr="00612C2C">
        <w:trPr>
          <w:cantSplit/>
          <w:trHeight w:val="510"/>
          <w:jc w:val="center"/>
        </w:trPr>
        <w:tc>
          <w:tcPr>
            <w:tcW w:w="709" w:type="dxa"/>
            <w:vMerge w:val="restart"/>
            <w:textDirection w:val="btLr"/>
            <w:vAlign w:val="center"/>
          </w:tcPr>
          <w:p w14:paraId="24FBA77E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Постоянные</w:t>
            </w:r>
          </w:p>
        </w:tc>
        <w:tc>
          <w:tcPr>
            <w:tcW w:w="665" w:type="dxa"/>
            <w:vAlign w:val="center"/>
          </w:tcPr>
          <w:p w14:paraId="655558D3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1</w:t>
            </w:r>
          </w:p>
        </w:tc>
        <w:tc>
          <w:tcPr>
            <w:tcW w:w="2552" w:type="dxa"/>
            <w:vAlign w:val="center"/>
          </w:tcPr>
          <w:p w14:paraId="163D7E81" w14:textId="77777777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Собственный вес</w:t>
            </w:r>
          </w:p>
        </w:tc>
        <w:tc>
          <w:tcPr>
            <w:tcW w:w="758" w:type="dxa"/>
            <w:vAlign w:val="center"/>
          </w:tcPr>
          <w:p w14:paraId="502AEB43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1</w:t>
            </w:r>
            <w:r w:rsidRPr="006B48A2">
              <w:rPr>
                <w:sz w:val="24"/>
                <w:szCs w:val="24"/>
                <w:lang w:val="en-US"/>
              </w:rPr>
              <w:t>.</w:t>
            </w:r>
            <w:r w:rsidRPr="006B48A2">
              <w:rPr>
                <w:sz w:val="24"/>
                <w:szCs w:val="24"/>
              </w:rPr>
              <w:t>05</w:t>
            </w:r>
          </w:p>
        </w:tc>
        <w:tc>
          <w:tcPr>
            <w:tcW w:w="1463" w:type="dxa"/>
            <w:vAlign w:val="center"/>
          </w:tcPr>
          <w:p w14:paraId="19903F5C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B48A2">
              <w:rPr>
                <w:sz w:val="24"/>
                <w:szCs w:val="24"/>
                <w:lang w:val="en-US"/>
              </w:rPr>
              <w:t>1.0</w:t>
            </w:r>
          </w:p>
        </w:tc>
        <w:tc>
          <w:tcPr>
            <w:tcW w:w="1843" w:type="dxa"/>
            <w:vAlign w:val="center"/>
          </w:tcPr>
          <w:p w14:paraId="4DDB73FA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0</w:t>
            </w:r>
            <w:r w:rsidRPr="006B48A2">
              <w:rPr>
                <w:sz w:val="24"/>
                <w:szCs w:val="24"/>
                <w:lang w:val="en-US"/>
              </w:rPr>
              <w:t>.</w:t>
            </w:r>
            <w:r w:rsidRPr="006B48A2">
              <w:rPr>
                <w:sz w:val="24"/>
                <w:szCs w:val="24"/>
              </w:rPr>
              <w:t>9</w:t>
            </w:r>
          </w:p>
        </w:tc>
      </w:tr>
      <w:tr w:rsidR="008F0CED" w:rsidRPr="006B48A2" w14:paraId="7888F8DE" w14:textId="77777777" w:rsidTr="00612C2C">
        <w:trPr>
          <w:cantSplit/>
          <w:trHeight w:val="1186"/>
          <w:jc w:val="center"/>
        </w:trPr>
        <w:tc>
          <w:tcPr>
            <w:tcW w:w="709" w:type="dxa"/>
            <w:vMerge/>
            <w:textDirection w:val="btLr"/>
            <w:vAlign w:val="center"/>
          </w:tcPr>
          <w:p w14:paraId="69308128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65" w:type="dxa"/>
            <w:vAlign w:val="center"/>
          </w:tcPr>
          <w:p w14:paraId="04D7C183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2</w:t>
            </w:r>
          </w:p>
        </w:tc>
        <w:tc>
          <w:tcPr>
            <w:tcW w:w="2552" w:type="dxa"/>
            <w:vAlign w:val="center"/>
          </w:tcPr>
          <w:p w14:paraId="64277A3B" w14:textId="02D7E552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Вес сет</w:t>
            </w:r>
            <w:r w:rsidR="00B130DE">
              <w:rPr>
                <w:sz w:val="24"/>
                <w:szCs w:val="24"/>
              </w:rPr>
              <w:t>ей</w:t>
            </w:r>
          </w:p>
        </w:tc>
        <w:tc>
          <w:tcPr>
            <w:tcW w:w="758" w:type="dxa"/>
            <w:vAlign w:val="center"/>
          </w:tcPr>
          <w:p w14:paraId="598919C0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1.</w:t>
            </w:r>
            <w:r w:rsidRPr="006B48A2">
              <w:rPr>
                <w:sz w:val="24"/>
                <w:szCs w:val="24"/>
              </w:rPr>
              <w:t>05</w:t>
            </w:r>
          </w:p>
        </w:tc>
        <w:tc>
          <w:tcPr>
            <w:tcW w:w="1463" w:type="dxa"/>
            <w:vAlign w:val="center"/>
          </w:tcPr>
          <w:p w14:paraId="7BADBF4D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1.0</w:t>
            </w:r>
          </w:p>
        </w:tc>
        <w:tc>
          <w:tcPr>
            <w:tcW w:w="1843" w:type="dxa"/>
            <w:vAlign w:val="center"/>
          </w:tcPr>
          <w:p w14:paraId="5390E408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0.9</w:t>
            </w:r>
          </w:p>
        </w:tc>
      </w:tr>
      <w:tr w:rsidR="008F0CED" w:rsidRPr="006B48A2" w14:paraId="49037934" w14:textId="77777777" w:rsidTr="00612C2C">
        <w:trPr>
          <w:cantSplit/>
          <w:trHeight w:val="1478"/>
          <w:jc w:val="center"/>
        </w:trPr>
        <w:tc>
          <w:tcPr>
            <w:tcW w:w="709" w:type="dxa"/>
            <w:textDirection w:val="btLr"/>
            <w:vAlign w:val="center"/>
          </w:tcPr>
          <w:p w14:paraId="39C0676B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Длительная</w:t>
            </w:r>
          </w:p>
        </w:tc>
        <w:tc>
          <w:tcPr>
            <w:tcW w:w="665" w:type="dxa"/>
            <w:vAlign w:val="center"/>
          </w:tcPr>
          <w:p w14:paraId="254C36A2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3</w:t>
            </w:r>
          </w:p>
        </w:tc>
        <w:tc>
          <w:tcPr>
            <w:tcW w:w="2552" w:type="dxa"/>
            <w:vAlign w:val="center"/>
          </w:tcPr>
          <w:p w14:paraId="77D8B89E" w14:textId="77777777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Натяжение тросов</w:t>
            </w:r>
          </w:p>
        </w:tc>
        <w:tc>
          <w:tcPr>
            <w:tcW w:w="758" w:type="dxa"/>
            <w:vAlign w:val="center"/>
          </w:tcPr>
          <w:p w14:paraId="502F8873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1.05</w:t>
            </w:r>
          </w:p>
        </w:tc>
        <w:tc>
          <w:tcPr>
            <w:tcW w:w="1463" w:type="dxa"/>
            <w:vAlign w:val="center"/>
          </w:tcPr>
          <w:p w14:paraId="4A9271C7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1.0</w:t>
            </w:r>
          </w:p>
        </w:tc>
        <w:tc>
          <w:tcPr>
            <w:tcW w:w="1843" w:type="dxa"/>
            <w:vAlign w:val="center"/>
          </w:tcPr>
          <w:p w14:paraId="6F23BC80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0.8</w:t>
            </w:r>
          </w:p>
        </w:tc>
      </w:tr>
      <w:tr w:rsidR="008F0CED" w:rsidRPr="006B48A2" w14:paraId="35F20804" w14:textId="77777777" w:rsidTr="00612C2C">
        <w:trPr>
          <w:cantSplit/>
          <w:trHeight w:val="510"/>
          <w:jc w:val="center"/>
        </w:trPr>
        <w:tc>
          <w:tcPr>
            <w:tcW w:w="709" w:type="dxa"/>
            <w:vMerge w:val="restart"/>
            <w:textDirection w:val="btLr"/>
            <w:vAlign w:val="center"/>
          </w:tcPr>
          <w:p w14:paraId="254D9FBA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Кратковременные</w:t>
            </w:r>
          </w:p>
        </w:tc>
        <w:tc>
          <w:tcPr>
            <w:tcW w:w="665" w:type="dxa"/>
            <w:vAlign w:val="center"/>
          </w:tcPr>
          <w:p w14:paraId="2DF56243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4</w:t>
            </w:r>
          </w:p>
        </w:tc>
        <w:tc>
          <w:tcPr>
            <w:tcW w:w="2552" w:type="dxa"/>
            <w:vAlign w:val="center"/>
          </w:tcPr>
          <w:p w14:paraId="39C766F4" w14:textId="77777777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Монтажные нагрузки (нагрузка от людей)</w:t>
            </w:r>
          </w:p>
        </w:tc>
        <w:tc>
          <w:tcPr>
            <w:tcW w:w="758" w:type="dxa"/>
            <w:vAlign w:val="center"/>
          </w:tcPr>
          <w:p w14:paraId="31C5647A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</w:t>
            </w:r>
            <w:r w:rsidRPr="006B48A2">
              <w:rPr>
                <w:sz w:val="24"/>
                <w:szCs w:val="24"/>
              </w:rPr>
              <w:t>.2</w:t>
            </w:r>
          </w:p>
        </w:tc>
        <w:tc>
          <w:tcPr>
            <w:tcW w:w="1463" w:type="dxa"/>
            <w:vAlign w:val="center"/>
          </w:tcPr>
          <w:p w14:paraId="7CAC5AE2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1.0</w:t>
            </w:r>
            <w:r w:rsidRPr="006B48A2">
              <w:rPr>
                <w:sz w:val="24"/>
                <w:szCs w:val="24"/>
              </w:rPr>
              <w:t>/0.9/0.7</w:t>
            </w:r>
          </w:p>
        </w:tc>
        <w:tc>
          <w:tcPr>
            <w:tcW w:w="1843" w:type="dxa"/>
            <w:vAlign w:val="center"/>
          </w:tcPr>
          <w:p w14:paraId="7B2783A3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-</w:t>
            </w:r>
          </w:p>
        </w:tc>
      </w:tr>
      <w:tr w:rsidR="008F0CED" w:rsidRPr="006B48A2" w14:paraId="5FF90BD9" w14:textId="77777777" w:rsidTr="00612C2C">
        <w:trPr>
          <w:cantSplit/>
          <w:trHeight w:val="510"/>
          <w:jc w:val="center"/>
        </w:trPr>
        <w:tc>
          <w:tcPr>
            <w:tcW w:w="709" w:type="dxa"/>
            <w:vMerge/>
            <w:textDirection w:val="btLr"/>
            <w:vAlign w:val="center"/>
          </w:tcPr>
          <w:p w14:paraId="212A486A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65" w:type="dxa"/>
            <w:vAlign w:val="center"/>
          </w:tcPr>
          <w:p w14:paraId="6E28BE81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5</w:t>
            </w:r>
          </w:p>
        </w:tc>
        <w:tc>
          <w:tcPr>
            <w:tcW w:w="2552" w:type="dxa"/>
            <w:vAlign w:val="center"/>
          </w:tcPr>
          <w:p w14:paraId="2C215D51" w14:textId="77777777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Ветровая нагрузка</w:t>
            </w:r>
          </w:p>
        </w:tc>
        <w:tc>
          <w:tcPr>
            <w:tcW w:w="758" w:type="dxa"/>
            <w:vAlign w:val="center"/>
          </w:tcPr>
          <w:p w14:paraId="1705A90C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B48A2">
              <w:rPr>
                <w:sz w:val="24"/>
                <w:szCs w:val="24"/>
                <w:lang w:val="en-US"/>
              </w:rPr>
              <w:t>1.4</w:t>
            </w:r>
          </w:p>
        </w:tc>
        <w:tc>
          <w:tcPr>
            <w:tcW w:w="1463" w:type="dxa"/>
            <w:vAlign w:val="center"/>
          </w:tcPr>
          <w:p w14:paraId="4F32E2D0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1.0</w:t>
            </w:r>
            <w:r w:rsidRPr="006B48A2">
              <w:rPr>
                <w:sz w:val="24"/>
                <w:szCs w:val="24"/>
              </w:rPr>
              <w:t>/0.9/0.7</w:t>
            </w:r>
          </w:p>
        </w:tc>
        <w:tc>
          <w:tcPr>
            <w:tcW w:w="1843" w:type="dxa"/>
            <w:vAlign w:val="center"/>
          </w:tcPr>
          <w:p w14:paraId="6E341AE7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0.8</w:t>
            </w:r>
          </w:p>
        </w:tc>
      </w:tr>
      <w:tr w:rsidR="008F0CED" w:rsidRPr="006B48A2" w14:paraId="68C5BF60" w14:textId="77777777" w:rsidTr="00612C2C">
        <w:trPr>
          <w:cantSplit/>
          <w:trHeight w:val="1124"/>
          <w:jc w:val="center"/>
        </w:trPr>
        <w:tc>
          <w:tcPr>
            <w:tcW w:w="709" w:type="dxa"/>
            <w:vMerge/>
            <w:textDirection w:val="btLr"/>
            <w:vAlign w:val="center"/>
          </w:tcPr>
          <w:p w14:paraId="70486E74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665" w:type="dxa"/>
            <w:vAlign w:val="center"/>
          </w:tcPr>
          <w:p w14:paraId="25C24430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6</w:t>
            </w:r>
          </w:p>
        </w:tc>
        <w:tc>
          <w:tcPr>
            <w:tcW w:w="2552" w:type="dxa"/>
            <w:vAlign w:val="center"/>
          </w:tcPr>
          <w:p w14:paraId="28BEBC95" w14:textId="77777777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Гололёдная нагрузка</w:t>
            </w:r>
          </w:p>
        </w:tc>
        <w:tc>
          <w:tcPr>
            <w:tcW w:w="758" w:type="dxa"/>
            <w:vAlign w:val="center"/>
          </w:tcPr>
          <w:p w14:paraId="38555D1F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1.</w:t>
            </w:r>
            <w:r w:rsidRPr="006B48A2">
              <w:rPr>
                <w:sz w:val="24"/>
                <w:szCs w:val="24"/>
              </w:rPr>
              <w:t>3</w:t>
            </w:r>
          </w:p>
        </w:tc>
        <w:tc>
          <w:tcPr>
            <w:tcW w:w="1463" w:type="dxa"/>
            <w:vAlign w:val="center"/>
          </w:tcPr>
          <w:p w14:paraId="3DE2428E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  <w:lang w:val="en-US"/>
              </w:rPr>
              <w:t>1.0</w:t>
            </w:r>
            <w:r w:rsidRPr="006B48A2">
              <w:rPr>
                <w:sz w:val="24"/>
                <w:szCs w:val="24"/>
              </w:rPr>
              <w:t>/0.9/0.7</w:t>
            </w:r>
          </w:p>
        </w:tc>
        <w:tc>
          <w:tcPr>
            <w:tcW w:w="1843" w:type="dxa"/>
            <w:vAlign w:val="center"/>
          </w:tcPr>
          <w:p w14:paraId="2C2028B0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0.8</w:t>
            </w:r>
          </w:p>
        </w:tc>
      </w:tr>
      <w:tr w:rsidR="008F0CED" w:rsidRPr="006B48A2" w14:paraId="5CF2567C" w14:textId="77777777" w:rsidTr="00612C2C">
        <w:trPr>
          <w:cantSplit/>
          <w:trHeight w:val="1240"/>
          <w:jc w:val="center"/>
        </w:trPr>
        <w:tc>
          <w:tcPr>
            <w:tcW w:w="709" w:type="dxa"/>
            <w:textDirection w:val="btLr"/>
            <w:vAlign w:val="center"/>
          </w:tcPr>
          <w:p w14:paraId="054BC51B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b/>
                <w:sz w:val="24"/>
                <w:szCs w:val="24"/>
              </w:rPr>
            </w:pPr>
            <w:r w:rsidRPr="006B48A2">
              <w:rPr>
                <w:b/>
                <w:sz w:val="24"/>
                <w:szCs w:val="24"/>
              </w:rPr>
              <w:t>Особые</w:t>
            </w:r>
          </w:p>
        </w:tc>
        <w:tc>
          <w:tcPr>
            <w:tcW w:w="665" w:type="dxa"/>
            <w:vAlign w:val="center"/>
          </w:tcPr>
          <w:p w14:paraId="46D5609E" w14:textId="77777777" w:rsidR="008F0CED" w:rsidRPr="006B48A2" w:rsidRDefault="008F0CED" w:rsidP="00612C2C">
            <w:pPr>
              <w:spacing w:line="240" w:lineRule="auto"/>
              <w:ind w:firstLine="709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7</w:t>
            </w:r>
          </w:p>
        </w:tc>
        <w:tc>
          <w:tcPr>
            <w:tcW w:w="2552" w:type="dxa"/>
            <w:vAlign w:val="center"/>
          </w:tcPr>
          <w:p w14:paraId="02E87601" w14:textId="77777777" w:rsidR="008F0CED" w:rsidRPr="006B48A2" w:rsidRDefault="008F0CED" w:rsidP="00612C2C">
            <w:pPr>
              <w:spacing w:line="240" w:lineRule="auto"/>
              <w:ind w:firstLine="0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Ударная нагрузка (</w:t>
            </w:r>
            <w:proofErr w:type="spellStart"/>
            <w:r w:rsidRPr="006B48A2">
              <w:rPr>
                <w:sz w:val="24"/>
                <w:szCs w:val="24"/>
              </w:rPr>
              <w:t>БпЛА</w:t>
            </w:r>
            <w:proofErr w:type="spellEnd"/>
            <w:r w:rsidRPr="006B48A2">
              <w:rPr>
                <w:sz w:val="24"/>
                <w:szCs w:val="24"/>
              </w:rPr>
              <w:t>)</w:t>
            </w:r>
          </w:p>
        </w:tc>
        <w:tc>
          <w:tcPr>
            <w:tcW w:w="758" w:type="dxa"/>
            <w:vAlign w:val="center"/>
          </w:tcPr>
          <w:p w14:paraId="2B03A75B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B48A2">
              <w:rPr>
                <w:sz w:val="24"/>
                <w:szCs w:val="24"/>
                <w:lang w:val="en-US"/>
              </w:rPr>
              <w:t>1.0</w:t>
            </w:r>
          </w:p>
        </w:tc>
        <w:tc>
          <w:tcPr>
            <w:tcW w:w="1463" w:type="dxa"/>
            <w:vAlign w:val="center"/>
          </w:tcPr>
          <w:p w14:paraId="4638213B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en-US"/>
              </w:rPr>
            </w:pPr>
            <w:r w:rsidRPr="006B48A2">
              <w:rPr>
                <w:sz w:val="24"/>
                <w:szCs w:val="24"/>
                <w:lang w:val="en-US"/>
              </w:rPr>
              <w:t>-</w:t>
            </w:r>
          </w:p>
        </w:tc>
        <w:tc>
          <w:tcPr>
            <w:tcW w:w="1843" w:type="dxa"/>
            <w:vAlign w:val="center"/>
          </w:tcPr>
          <w:p w14:paraId="725FB6BD" w14:textId="77777777" w:rsidR="008F0CED" w:rsidRPr="006B48A2" w:rsidRDefault="008F0CED" w:rsidP="00612C2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  <w:r w:rsidRPr="006B48A2">
              <w:rPr>
                <w:sz w:val="24"/>
                <w:szCs w:val="24"/>
              </w:rPr>
              <w:t>1.0</w:t>
            </w:r>
          </w:p>
        </w:tc>
      </w:tr>
    </w:tbl>
    <w:p w14:paraId="0D0F3D38" w14:textId="322EB8A0" w:rsidR="009669D4" w:rsidRPr="00E519F8" w:rsidRDefault="006B48A2" w:rsidP="00612C2C">
      <w:pPr>
        <w:pStyle w:val="10"/>
        <w:spacing w:before="240" w:after="0"/>
        <w:ind w:left="0" w:firstLine="709"/>
      </w:pPr>
      <w:bookmarkStart w:id="86" w:name="_Toc212446193"/>
      <w:bookmarkStart w:id="87" w:name="_Toc360541788"/>
      <w:bookmarkStart w:id="88" w:name="_Toc180917015"/>
      <w:bookmarkStart w:id="89" w:name="_Toc202284934"/>
      <w:bookmarkEnd w:id="85"/>
      <w:proofErr w:type="gramStart"/>
      <w:r>
        <w:rPr>
          <w:rFonts w:eastAsia="TimesNewRomanPSMT"/>
        </w:rPr>
        <w:t>.</w:t>
      </w:r>
      <w:r w:rsidR="009669D4" w:rsidRPr="00E519F8">
        <w:rPr>
          <w:rFonts w:eastAsia="TimesNewRomanPSMT"/>
        </w:rPr>
        <w:t>Вычислительные</w:t>
      </w:r>
      <w:proofErr w:type="gramEnd"/>
      <w:r w:rsidR="009669D4" w:rsidRPr="00E519F8">
        <w:t xml:space="preserve"> программы</w:t>
      </w:r>
      <w:bookmarkEnd w:id="86"/>
      <w:bookmarkEnd w:id="87"/>
      <w:bookmarkEnd w:id="88"/>
      <w:bookmarkEnd w:id="89"/>
    </w:p>
    <w:p w14:paraId="18DA9778" w14:textId="3A2BDB3C" w:rsidR="009669D4" w:rsidRPr="006B48A2" w:rsidRDefault="008F0CED" w:rsidP="006B48A2">
      <w:pPr>
        <w:spacing w:after="240"/>
        <w:ind w:firstLine="709"/>
      </w:pPr>
      <w:r w:rsidRPr="00E519F8">
        <w:t>Пространственный расчет</w:t>
      </w:r>
      <w:r w:rsidR="00B248FA">
        <w:t xml:space="preserve"> </w:t>
      </w:r>
      <w:r w:rsidRPr="00E519F8">
        <w:t xml:space="preserve">конструкций </w:t>
      </w:r>
      <w:r>
        <w:t>сооружения</w:t>
      </w:r>
      <w:r w:rsidRPr="00E519F8">
        <w:t xml:space="preserve"> выполнен с помощью расчетного комплекса SCAD [9], предназначенного для выполнения конечно-элементных расчетов строительных конструкций, поиска расчетных сочетаний усилий по максимальным напряжениям и армирования в соответствии с СП [4]. В расчетный комплекс SCAD входит программный модуль «ВЕСТ» и «КРОСС» [12], позволяющий перейти от расчета осадок сооружения с использованием модели полупространства с заданными геологическими характеристиками к расчету сооружения на основании Винклера с переменными в плане коэффициентами постели. Метод основан на послойном суммировании с учетом структурной прочности грунта.</w:t>
      </w:r>
    </w:p>
    <w:p w14:paraId="14F1A220" w14:textId="195A0C33" w:rsidR="009669D4" w:rsidRPr="00E519F8" w:rsidRDefault="006B48A2" w:rsidP="00612C2C">
      <w:pPr>
        <w:pStyle w:val="10"/>
        <w:spacing w:after="0"/>
        <w:ind w:left="0" w:firstLine="709"/>
        <w:rPr>
          <w:bCs/>
        </w:rPr>
      </w:pPr>
      <w:bookmarkStart w:id="90" w:name="_Toc360541790"/>
      <w:bookmarkStart w:id="91" w:name="_Toc180917016"/>
      <w:bookmarkStart w:id="92" w:name="_Toc202284935"/>
      <w:proofErr w:type="gramStart"/>
      <w:r>
        <w:rPr>
          <w:rFonts w:eastAsia="TimesNewRomanPSMT"/>
        </w:rPr>
        <w:lastRenderedPageBreak/>
        <w:t>.</w:t>
      </w:r>
      <w:r w:rsidR="009669D4" w:rsidRPr="00E519F8">
        <w:rPr>
          <w:rFonts w:eastAsia="TimesNewRomanPSMT"/>
        </w:rPr>
        <w:t>Результаты</w:t>
      </w:r>
      <w:proofErr w:type="gramEnd"/>
      <w:r w:rsidR="009669D4" w:rsidRPr="00E519F8">
        <w:t xml:space="preserve"> расчетов </w:t>
      </w:r>
      <w:r w:rsidR="00420364">
        <w:t>сооружения</w:t>
      </w:r>
      <w:bookmarkEnd w:id="90"/>
      <w:bookmarkEnd w:id="91"/>
      <w:bookmarkEnd w:id="92"/>
    </w:p>
    <w:p w14:paraId="79ABD8AD" w14:textId="1039D4E5" w:rsidR="008F0CED" w:rsidRPr="00E519F8" w:rsidRDefault="008F0CED" w:rsidP="00022F29">
      <w:pPr>
        <w:ind w:firstLine="709"/>
      </w:pPr>
      <w:r w:rsidRPr="00E519F8">
        <w:t>Для стандартизации конструкции по применению в различных регионах России и упрощения производства результаты расчёта приведены для конструкции, сооружаемой для максимального климатического региона по ветру, и толщине гололеда. Нагрузки для климатического района объекта больше или равны принятым в расчёте для стандартной конструкции.</w:t>
      </w:r>
    </w:p>
    <w:p w14:paraId="330152D8" w14:textId="4CF6C7CF" w:rsidR="009669D4" w:rsidRPr="00E519F8" w:rsidRDefault="008F0CED" w:rsidP="006B48A2">
      <w:pPr>
        <w:spacing w:after="240"/>
        <w:ind w:firstLine="709"/>
      </w:pPr>
      <w:r w:rsidRPr="00E519F8">
        <w:t xml:space="preserve">Результаты расчетов представлены на рисунках, содержащихся в Приложениях. </w:t>
      </w:r>
    </w:p>
    <w:p w14:paraId="54D3E4A3" w14:textId="456D9E2D" w:rsidR="009669D4" w:rsidRPr="00E519F8" w:rsidRDefault="006B48A2" w:rsidP="00612C2C">
      <w:pPr>
        <w:pStyle w:val="10"/>
        <w:spacing w:after="0"/>
        <w:ind w:left="0" w:firstLine="709"/>
      </w:pPr>
      <w:bookmarkStart w:id="93" w:name="_Toc180917017"/>
      <w:bookmarkStart w:id="94" w:name="_Toc202284936"/>
      <w:proofErr w:type="gramStart"/>
      <w:r>
        <w:t>.</w:t>
      </w:r>
      <w:r w:rsidR="009669D4" w:rsidRPr="00E519F8">
        <w:t>Расчет</w:t>
      </w:r>
      <w:proofErr w:type="gramEnd"/>
      <w:r w:rsidR="009669D4" w:rsidRPr="00E519F8">
        <w:t xml:space="preserve"> сопротивления контура заземления</w:t>
      </w:r>
      <w:bookmarkEnd w:id="93"/>
      <w:bookmarkEnd w:id="94"/>
    </w:p>
    <w:p w14:paraId="011ABCC9" w14:textId="06EBBC82" w:rsidR="00074F09" w:rsidRPr="00FF0663" w:rsidRDefault="00A17D6D" w:rsidP="00A17D6D">
      <w:pPr>
        <w:pStyle w:val="aa"/>
        <w:ind w:left="709" w:firstLine="0"/>
        <w:rPr>
          <w:b/>
          <w:bCs/>
          <w:i/>
          <w:color w:val="EE0000"/>
          <w:sz w:val="24"/>
          <w:szCs w:val="18"/>
        </w:rPr>
      </w:pPr>
      <w:bookmarkStart w:id="95" w:name="_Toc360541791"/>
      <w:r w:rsidRPr="00A17D6D">
        <w:rPr>
          <w:b/>
          <w:bCs/>
          <w:i/>
          <w:color w:val="EE0000"/>
          <w:sz w:val="24"/>
          <w:szCs w:val="18"/>
        </w:rPr>
        <w:t>ЗДЕСЬ МОГ БЫ БЫТЬ ВАШ РАСЧЕТ. ЗВОНИТЕ +7</w:t>
      </w:r>
      <w:r>
        <w:rPr>
          <w:b/>
          <w:bCs/>
          <w:i/>
          <w:color w:val="EE0000"/>
          <w:sz w:val="24"/>
          <w:szCs w:val="18"/>
        </w:rPr>
        <w:t>(</w:t>
      </w:r>
      <w:r w:rsidRPr="00A17D6D">
        <w:rPr>
          <w:b/>
          <w:bCs/>
          <w:i/>
          <w:color w:val="EE0000"/>
          <w:sz w:val="24"/>
          <w:szCs w:val="18"/>
        </w:rPr>
        <w:t>777</w:t>
      </w:r>
      <w:r>
        <w:rPr>
          <w:b/>
          <w:bCs/>
          <w:i/>
          <w:color w:val="EE0000"/>
          <w:sz w:val="24"/>
          <w:szCs w:val="18"/>
        </w:rPr>
        <w:t>)-</w:t>
      </w:r>
      <w:r w:rsidRPr="00A17D6D">
        <w:rPr>
          <w:b/>
          <w:bCs/>
          <w:i/>
          <w:color w:val="EE0000"/>
          <w:sz w:val="24"/>
          <w:szCs w:val="18"/>
        </w:rPr>
        <w:t>777</w:t>
      </w:r>
      <w:r>
        <w:rPr>
          <w:b/>
          <w:bCs/>
          <w:i/>
          <w:color w:val="EE0000"/>
          <w:sz w:val="24"/>
          <w:szCs w:val="18"/>
        </w:rPr>
        <w:t>-</w:t>
      </w:r>
      <w:r w:rsidRPr="00A17D6D">
        <w:rPr>
          <w:b/>
          <w:bCs/>
          <w:i/>
          <w:color w:val="EE0000"/>
          <w:sz w:val="24"/>
          <w:szCs w:val="18"/>
        </w:rPr>
        <w:t>77</w:t>
      </w:r>
      <w:r>
        <w:rPr>
          <w:b/>
          <w:bCs/>
          <w:i/>
          <w:color w:val="EE0000"/>
          <w:sz w:val="24"/>
          <w:szCs w:val="18"/>
        </w:rPr>
        <w:t>-</w:t>
      </w:r>
      <w:r w:rsidRPr="00A17D6D">
        <w:rPr>
          <w:b/>
          <w:bCs/>
          <w:i/>
          <w:color w:val="EE0000"/>
          <w:sz w:val="24"/>
          <w:szCs w:val="18"/>
        </w:rPr>
        <w:t>7</w:t>
      </w:r>
      <w:r w:rsidR="00FF0663" w:rsidRPr="00FF0663">
        <w:rPr>
          <w:b/>
          <w:bCs/>
          <w:i/>
          <w:color w:val="EE0000"/>
          <w:sz w:val="24"/>
          <w:szCs w:val="18"/>
        </w:rPr>
        <w:t>8</w:t>
      </w:r>
    </w:p>
    <w:p w14:paraId="633EA4FC" w14:textId="77777777" w:rsidR="00074F09" w:rsidRPr="00074F09" w:rsidRDefault="00074F09" w:rsidP="00074F09">
      <w:pPr>
        <w:pStyle w:val="aa"/>
        <w:ind w:firstLine="709"/>
        <w:rPr>
          <w:iCs/>
        </w:rPr>
      </w:pPr>
      <w:r w:rsidRPr="00074F09">
        <w:rPr>
          <w:iCs/>
        </w:rPr>
        <w:t xml:space="preserve">Полученные значение удовлетворяет необходимым требованиям. Следовательно, допускается присоединение </w:t>
      </w:r>
      <w:r w:rsidRPr="00074F09">
        <w:t>основания металлоконструкции к существующему контуру заземления блока подогрева и фильтра нефти.</w:t>
      </w:r>
    </w:p>
    <w:p w14:paraId="16474029" w14:textId="5A8D322E" w:rsidR="00074F09" w:rsidRDefault="00074F09" w:rsidP="00074F09">
      <w:pPr>
        <w:pStyle w:val="aa"/>
        <w:ind w:firstLine="709"/>
        <w:rPr>
          <w:iCs/>
        </w:rPr>
      </w:pPr>
      <w:r w:rsidRPr="00074F09">
        <w:rPr>
          <w:iCs/>
        </w:rPr>
        <w:t xml:space="preserve">Чертеж заземляющего устройства </w:t>
      </w:r>
      <w:r w:rsidRPr="00FF0663">
        <w:rPr>
          <w:iCs/>
        </w:rPr>
        <w:t>приведен в «</w:t>
      </w:r>
      <w:proofErr w:type="gramStart"/>
      <w:r w:rsidR="00FF0663" w:rsidRPr="00FF0663">
        <w:t xml:space="preserve">{{ </w:t>
      </w:r>
      <w:r w:rsidR="00FF0663" w:rsidRPr="00FF0663">
        <w:rPr>
          <w:lang w:val="en-US"/>
        </w:rPr>
        <w:t>project</w:t>
      </w:r>
      <w:proofErr w:type="gramEnd"/>
      <w:r w:rsidR="00FF0663" w:rsidRPr="00FF0663">
        <w:t>_</w:t>
      </w:r>
      <w:proofErr w:type="gramStart"/>
      <w:r w:rsidR="00FF0663" w:rsidRPr="00FF0663">
        <w:rPr>
          <w:lang w:val="en-US"/>
        </w:rPr>
        <w:t>code</w:t>
      </w:r>
      <w:r w:rsidR="00FF0663" w:rsidRPr="00FF0663">
        <w:t xml:space="preserve"> }}</w:t>
      </w:r>
      <w:r w:rsidRPr="00FF0663">
        <w:t>-</w:t>
      </w:r>
      <w:proofErr w:type="gramEnd"/>
      <w:r w:rsidRPr="00FF0663">
        <w:t>КВП-КЗ</w:t>
      </w:r>
      <w:r w:rsidRPr="00FF0663">
        <w:rPr>
          <w:iCs/>
        </w:rPr>
        <w:t>».</w:t>
      </w:r>
    </w:p>
    <w:p w14:paraId="27A55243" w14:textId="77777777" w:rsidR="00303C54" w:rsidRDefault="00303C54" w:rsidP="00074F09">
      <w:pPr>
        <w:pStyle w:val="aa"/>
        <w:ind w:firstLine="709"/>
        <w:rPr>
          <w:iCs/>
        </w:rPr>
      </w:pPr>
    </w:p>
    <w:p w14:paraId="3714D6A5" w14:textId="77777777" w:rsidR="00303C54" w:rsidRPr="00074F09" w:rsidRDefault="00303C54" w:rsidP="00074F09">
      <w:pPr>
        <w:pStyle w:val="aa"/>
        <w:ind w:firstLine="709"/>
        <w:rPr>
          <w:iCs/>
        </w:rPr>
      </w:pPr>
    </w:p>
    <w:p w14:paraId="225FABEB" w14:textId="3CAC254F" w:rsidR="00AA3261" w:rsidRPr="00612C2C" w:rsidRDefault="00B130DE" w:rsidP="00B130DE">
      <w:pPr>
        <w:pStyle w:val="10"/>
        <w:spacing w:after="0"/>
        <w:ind w:left="709" w:firstLine="709"/>
        <w:jc w:val="both"/>
        <w:rPr>
          <w:rFonts w:eastAsia="TimesNewRomanPSMT"/>
          <w:bCs/>
        </w:rPr>
      </w:pPr>
      <w:bookmarkStart w:id="96" w:name="_Toc180917018"/>
      <w:bookmarkStart w:id="97" w:name="_Toc202284937"/>
      <w:bookmarkEnd w:id="95"/>
      <w:r>
        <w:rPr>
          <w:rFonts w:eastAsia="TimesNewRomanPSMT"/>
        </w:rPr>
        <w:t>.</w:t>
      </w:r>
      <w:r w:rsidRPr="00612C2C">
        <w:rPr>
          <w:rFonts w:eastAsia="TimesNewRomanPSMT"/>
        </w:rPr>
        <w:t xml:space="preserve"> Привязка</w:t>
      </w:r>
      <w:r w:rsidR="00C24032" w:rsidRPr="00612C2C">
        <w:rPr>
          <w:rFonts w:eastAsia="TimesNewRomanPSMT"/>
        </w:rPr>
        <w:t xml:space="preserve"> конструкции на местности</w:t>
      </w:r>
      <w:bookmarkEnd w:id="96"/>
      <w:r w:rsidR="00612C2C">
        <w:rPr>
          <w:rFonts w:eastAsia="TimesNewRomanPSMT"/>
        </w:rPr>
        <w:t xml:space="preserve"> </w:t>
      </w:r>
      <w:r w:rsidR="007D56CE" w:rsidRPr="00612C2C">
        <w:rPr>
          <w:rFonts w:eastAsia="TimesNewRomanPSMT"/>
          <w:bCs/>
        </w:rPr>
        <w:t>БПН</w:t>
      </w:r>
      <w:bookmarkEnd w:id="97"/>
    </w:p>
    <w:p w14:paraId="31F57FF9" w14:textId="77777777" w:rsidR="00C24032" w:rsidRDefault="00C24032" w:rsidP="00022F29">
      <w:pPr>
        <w:ind w:firstLine="709"/>
      </w:pPr>
      <w:bookmarkStart w:id="98" w:name="_Hlk180594799"/>
      <w:r>
        <w:t xml:space="preserve">В данном разделе указывается привязка проектируемых конструкциям к существующим сооружениям. Материалы по существующим сооружениям (облако точек, фото и видео материалы, планы, чертежи, отчёты и иные документы) получены в качестве исходных данных от Заказчика. </w:t>
      </w:r>
    </w:p>
    <w:p w14:paraId="323B5337" w14:textId="77777777" w:rsidR="00C24032" w:rsidRDefault="00C24032" w:rsidP="00022F29">
      <w:pPr>
        <w:ind w:firstLine="709"/>
      </w:pPr>
      <w:r>
        <w:t>Точность указанных привязок обусловлена полнотой и качеством исходных данных, полученных от Заказчика.</w:t>
      </w:r>
    </w:p>
    <w:bookmarkEnd w:id="98"/>
    <w:p w14:paraId="6252186E" w14:textId="4D2B028D" w:rsidR="00BC7A8F" w:rsidRPr="009E4C73" w:rsidRDefault="009E4C73" w:rsidP="001E78E6">
      <w:pPr>
        <w:ind w:firstLine="709"/>
        <w:jc w:val="center"/>
        <w:rPr>
          <w:b/>
          <w:bCs/>
          <w:i/>
          <w:iCs/>
          <w:color w:val="EE0000"/>
          <w:sz w:val="24"/>
          <w:szCs w:val="24"/>
        </w:rPr>
      </w:pPr>
      <w:r w:rsidRPr="009E4C73">
        <w:rPr>
          <w:rFonts w:eastAsia="TimesNewRomanPSMT"/>
          <w:b/>
          <w:bCs/>
          <w:i/>
          <w:iCs/>
          <w:color w:val="EE0000"/>
          <w:sz w:val="24"/>
          <w:szCs w:val="18"/>
        </w:rPr>
        <w:t>ЗДЕСЬ МОГЛИ БЫ БЫТЬ ВАШИ ПРИВЯЗКИ. ЗВОНИТЕ +7(777)-777-77-72</w:t>
      </w:r>
    </w:p>
    <w:p w14:paraId="5D11FCEF" w14:textId="77777777" w:rsidR="00BC7A8F" w:rsidRDefault="00BC7A8F" w:rsidP="00022F29">
      <w:pPr>
        <w:ind w:firstLine="709"/>
        <w:rPr>
          <w:b/>
          <w:bCs/>
          <w:szCs w:val="28"/>
        </w:rPr>
      </w:pPr>
    </w:p>
    <w:p w14:paraId="121EF163" w14:textId="316763E0" w:rsidR="00C24032" w:rsidRPr="00E519F8" w:rsidRDefault="00941450" w:rsidP="00941450">
      <w:pPr>
        <w:pStyle w:val="10"/>
        <w:ind w:left="709" w:firstLine="709"/>
      </w:pPr>
      <w:bookmarkStart w:id="99" w:name="_Toc180917019"/>
      <w:bookmarkStart w:id="100" w:name="_Toc202284938"/>
      <w:r>
        <w:rPr>
          <w:rFonts w:eastAsia="TimesNewRomanPSMT"/>
        </w:rPr>
        <w:t>.</w:t>
      </w:r>
      <w:r w:rsidR="001E3A11">
        <w:rPr>
          <w:rFonts w:eastAsia="TimesNewRomanPSMT"/>
        </w:rPr>
        <w:t xml:space="preserve"> Л</w:t>
      </w:r>
      <w:r w:rsidR="00C24032" w:rsidRPr="00E519F8">
        <w:rPr>
          <w:rFonts w:eastAsia="TimesNewRomanPSMT"/>
        </w:rPr>
        <w:t>итература</w:t>
      </w:r>
      <w:bookmarkEnd w:id="99"/>
      <w:bookmarkEnd w:id="100"/>
    </w:p>
    <w:p w14:paraId="481F0BA7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СП 20.13330.2016. Нагрузки и воздействия. </w:t>
      </w:r>
    </w:p>
    <w:p w14:paraId="6A0ED158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>СП 16.13330.2017. Стальные конструкции</w:t>
      </w:r>
    </w:p>
    <w:p w14:paraId="55820857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lastRenderedPageBreak/>
        <w:t xml:space="preserve">SCAD Office. Вычислительный комплекс SCAD. Москва. Издательство АСВ, 2006. </w:t>
      </w:r>
    </w:p>
    <w:p w14:paraId="7886D69B" w14:textId="13F34926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ЦНИИ Строительных конструкций. Имени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В.А.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Кучеренко ГОССТРОЯ СССР. «Инструкция по расчёту перекрытий на импульсивные нагрузки. Издательство литературы по строительству». Москва-1966, г. </w:t>
      </w:r>
    </w:p>
    <w:p w14:paraId="67E3F2D0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322355">
        <w:rPr>
          <w:rFonts w:ascii="Times New Roman" w:hAnsi="Times New Roman" w:cs="Times New Roman"/>
          <w:sz w:val="28"/>
          <w:szCs w:val="28"/>
        </w:rPr>
        <w:t>Э.Крискунов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А.Перельмутер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М.Перельмутер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А.Семенцов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В.Федоровский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>, «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Кроcс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» - программа для определения коэффициентов постели. Основания, фундаменты и механика грунтов, 2002г., №1,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10-11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EE7152B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СП 88.13330.2014. Защитные сооружения гражданской обороны / Госстрой России. </w:t>
      </w:r>
    </w:p>
    <w:p w14:paraId="7223D2E8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СП 131.13330.2020 «Строительная климатология». </w:t>
      </w:r>
    </w:p>
    <w:p w14:paraId="635F08A3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Style w:val="ac"/>
          <w:rFonts w:ascii="Times New Roman" w:hAnsi="Times New Roman" w:cs="Times New Roman"/>
          <w:color w:val="000000"/>
          <w:sz w:val="28"/>
          <w:szCs w:val="28"/>
          <w:u w:val="none"/>
        </w:rPr>
      </w:pPr>
      <w:r w:rsidRPr="00322355">
        <w:rPr>
          <w:rFonts w:ascii="Times New Roman" w:hAnsi="Times New Roman" w:cs="Times New Roman"/>
          <w:sz w:val="28"/>
          <w:szCs w:val="28"/>
        </w:rPr>
        <w:t>СП 70.13330.2012.</w:t>
      </w:r>
      <w:r w:rsidRPr="00322355">
        <w:rPr>
          <w:rFonts w:ascii="Times New Roman" w:hAnsi="Times New Roman" w:cs="Times New Roman"/>
          <w:color w:val="1A1A1A"/>
          <w:sz w:val="28"/>
          <w:szCs w:val="28"/>
        </w:rPr>
        <w:t xml:space="preserve"> </w:t>
      </w:r>
      <w:hyperlink r:id="rId27" w:tgtFrame="_blank" w:history="1">
        <w:r w:rsidRPr="00B0633D">
          <w:rPr>
            <w:rFonts w:ascii="Times New Roman" w:hAnsi="Times New Roman" w:cs="Times New Roman"/>
            <w:sz w:val="28"/>
            <w:szCs w:val="28"/>
          </w:rPr>
          <w:t>Несущие и ограждающие конструкции.</w:t>
        </w:r>
      </w:hyperlink>
    </w:p>
    <w:p w14:paraId="4B4D9BBF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7798-70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Болты с шестигранной головкой класса точности В.</w:t>
      </w:r>
    </w:p>
    <w:p w14:paraId="2A3B14A2" w14:textId="740A5436" w:rsidR="00C24032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5915-70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Гайки шестигранные класса точности В.</w:t>
      </w:r>
    </w:p>
    <w:p w14:paraId="37935E19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11371-78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Шайбы. Технические условия</w:t>
      </w:r>
    </w:p>
    <w:p w14:paraId="2B8DB75B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9.316-2006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Покрытия термодиффузионные цинковые</w:t>
      </w:r>
    </w:p>
    <w:p w14:paraId="76BFE277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color w:val="1A1A1A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9.307-89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Покрытия цинковые горячие</w:t>
      </w:r>
    </w:p>
    <w:p w14:paraId="03613117" w14:textId="77777777" w:rsidR="00941450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>ГОСТ 27772. Прокат для строительных стальных конструкций</w:t>
      </w:r>
    </w:p>
    <w:p w14:paraId="01BB5653" w14:textId="77777777" w:rsidR="00941450" w:rsidRPr="00322355" w:rsidRDefault="00941450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Style w:val="ac"/>
          <w:rFonts w:ascii="Times New Roman" w:hAnsi="Times New Roman" w:cs="Times New Roman"/>
          <w:color w:val="000000"/>
          <w:sz w:val="28"/>
          <w:szCs w:val="28"/>
          <w:u w:val="none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535, </w:t>
      </w:r>
      <w:hyperlink r:id="rId28" w:tgtFrame="_blank" w:history="1">
        <w:r w:rsidRPr="00B0633D">
          <w:rPr>
            <w:rFonts w:ascii="Times New Roman" w:hAnsi="Times New Roman" w:cs="Times New Roman"/>
            <w:sz w:val="28"/>
            <w:szCs w:val="28"/>
          </w:rPr>
          <w:t>Прокат сортовой и фасонный из стали</w:t>
        </w:r>
      </w:hyperlink>
    </w:p>
    <w:p w14:paraId="52C180FF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>ГОСТ 380. Сталь углеродистая обыкновенного качества. Марки.</w:t>
      </w:r>
    </w:p>
    <w:p w14:paraId="5D8CD921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>ГОСТ 19282. Сталь низколегированная толстолистовая и широкополосная универсальная. Технические условия.</w:t>
      </w:r>
    </w:p>
    <w:p w14:paraId="6F5A4889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>СП 63.13330.2018. Бетонные и железобетонные конструкции</w:t>
      </w:r>
    </w:p>
    <w:p w14:paraId="67573885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8509-93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Уголки стальные горячекатаные равнополочные</w:t>
      </w:r>
    </w:p>
    <w:p w14:paraId="70902371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14771-76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Дуговая сварка в защитном газе. Соединения сварные.</w:t>
      </w:r>
    </w:p>
    <w:p w14:paraId="3E74BD89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9467-75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*.</w:t>
      </w:r>
      <w:r w:rsidRPr="00322355">
        <w:rPr>
          <w:rFonts w:ascii="Times New Roman" w:hAnsi="Times New Roman" w:cs="Times New Roman"/>
          <w:color w:val="1A1A1A"/>
          <w:sz w:val="28"/>
          <w:szCs w:val="28"/>
        </w:rPr>
        <w:t xml:space="preserve">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Электроды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покрытые металлические для ручной дуговой сварки конструкционных и теплоустойчивых сталей.</w:t>
      </w:r>
    </w:p>
    <w:p w14:paraId="67C0CE70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lastRenderedPageBreak/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13603-89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Сетки проволочные крученые с шестиугольными ячейками. Технические условия.</w:t>
      </w:r>
    </w:p>
    <w:p w14:paraId="5E702294" w14:textId="77777777" w:rsidR="00322355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ГОСТ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9.307-2021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>. Единая система защиты от коррозии и старения. Покрытия цинковые горячие.</w:t>
      </w:r>
    </w:p>
    <w:p w14:paraId="57F7CD6C" w14:textId="0FE1A47E" w:rsidR="00C24032" w:rsidRPr="00322355" w:rsidRDefault="00C24032" w:rsidP="00322355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>Федеральный закон от 30 декабря 2009 г. № 384-ФЗ. Технический регламент безопасности зданий и сооружений.</w:t>
      </w:r>
    </w:p>
    <w:p w14:paraId="58908080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Бирбраер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 А. Н. Экстремальные воздействия на сооружения / А. Н.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Бирбраер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, А. Ю.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Роледер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>. – СПб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. :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Изд-во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Политехн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ун-та, 2009. 594 с. </w:t>
      </w:r>
    </w:p>
    <w:p w14:paraId="3A9E874A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Riera J. D. On the Stress Analysis of Structures Subjected to Aircraft </w:t>
      </w:r>
      <w:proofErr w:type="spellStart"/>
      <w:r w:rsidRPr="00322355">
        <w:rPr>
          <w:rFonts w:ascii="Times New Roman" w:hAnsi="Times New Roman" w:cs="Times New Roman"/>
          <w:sz w:val="28"/>
          <w:szCs w:val="28"/>
          <w:lang w:val="en-US"/>
        </w:rPr>
        <w:t>lmpact</w:t>
      </w:r>
      <w:proofErr w:type="spellEnd"/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 Forces // </w:t>
      </w:r>
      <w:proofErr w:type="spellStart"/>
      <w:r w:rsidRPr="00322355">
        <w:rPr>
          <w:rFonts w:ascii="Times New Roman" w:hAnsi="Times New Roman" w:cs="Times New Roman"/>
          <w:sz w:val="28"/>
          <w:szCs w:val="28"/>
          <w:lang w:val="en-US"/>
        </w:rPr>
        <w:t>Nucl</w:t>
      </w:r>
      <w:proofErr w:type="spellEnd"/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Engng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Des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1968.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8. Р.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415-426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6EB90516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322355">
        <w:rPr>
          <w:rFonts w:ascii="Times New Roman" w:hAnsi="Times New Roman" w:cs="Times New Roman"/>
          <w:sz w:val="28"/>
          <w:szCs w:val="28"/>
          <w:lang w:val="en-US"/>
        </w:rPr>
        <w:t>Drittler</w:t>
      </w:r>
      <w:proofErr w:type="spellEnd"/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2355">
        <w:rPr>
          <w:rFonts w:ascii="Times New Roman" w:hAnsi="Times New Roman" w:cs="Times New Roman"/>
          <w:sz w:val="28"/>
          <w:szCs w:val="28"/>
        </w:rPr>
        <w:t>К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., Gruner </w:t>
      </w:r>
      <w:r w:rsidRPr="00322355">
        <w:rPr>
          <w:rFonts w:ascii="Times New Roman" w:hAnsi="Times New Roman" w:cs="Times New Roman"/>
          <w:sz w:val="28"/>
          <w:szCs w:val="28"/>
        </w:rPr>
        <w:t>Р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 Calculation of the Total Force Acting upon </w:t>
      </w:r>
      <w:r w:rsidRPr="00322355">
        <w:rPr>
          <w:rFonts w:ascii="Times New Roman" w:hAnsi="Times New Roman" w:cs="Times New Roman"/>
          <w:sz w:val="28"/>
          <w:szCs w:val="28"/>
        </w:rPr>
        <w:t>а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 Rigid Wall b</w:t>
      </w:r>
      <w:r w:rsidRPr="00322355">
        <w:rPr>
          <w:rFonts w:ascii="Times New Roman" w:hAnsi="Times New Roman" w:cs="Times New Roman"/>
          <w:sz w:val="28"/>
          <w:szCs w:val="28"/>
        </w:rPr>
        <w:t>у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 Projectiles // </w:t>
      </w:r>
      <w:proofErr w:type="spellStart"/>
      <w:r w:rsidRPr="00322355">
        <w:rPr>
          <w:rFonts w:ascii="Times New Roman" w:hAnsi="Times New Roman" w:cs="Times New Roman"/>
          <w:sz w:val="28"/>
          <w:szCs w:val="28"/>
          <w:lang w:val="en-US"/>
        </w:rPr>
        <w:t>Nucl</w:t>
      </w:r>
      <w:proofErr w:type="spellEnd"/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Engng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Des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1976.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37. Р.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231-234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B0509B6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322355">
        <w:rPr>
          <w:rFonts w:ascii="Times New Roman" w:hAnsi="Times New Roman" w:cs="Times New Roman"/>
          <w:sz w:val="28"/>
          <w:szCs w:val="28"/>
          <w:lang w:val="en-US"/>
        </w:rPr>
        <w:t>Drittler</w:t>
      </w:r>
      <w:proofErr w:type="spellEnd"/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22355">
        <w:rPr>
          <w:rFonts w:ascii="Times New Roman" w:hAnsi="Times New Roman" w:cs="Times New Roman"/>
          <w:sz w:val="28"/>
          <w:szCs w:val="28"/>
        </w:rPr>
        <w:t>К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., Gruner </w:t>
      </w:r>
      <w:r w:rsidRPr="00322355">
        <w:rPr>
          <w:rFonts w:ascii="Times New Roman" w:hAnsi="Times New Roman" w:cs="Times New Roman"/>
          <w:sz w:val="28"/>
          <w:szCs w:val="28"/>
        </w:rPr>
        <w:t>Р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 The Force Resulting from Impact of Fast-Flying Military Aircraft upon </w:t>
      </w:r>
      <w:r w:rsidRPr="00322355">
        <w:rPr>
          <w:rFonts w:ascii="Times New Roman" w:hAnsi="Times New Roman" w:cs="Times New Roman"/>
          <w:sz w:val="28"/>
          <w:szCs w:val="28"/>
        </w:rPr>
        <w:t>а</w:t>
      </w: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 Rigid Wall // </w:t>
      </w:r>
      <w:proofErr w:type="spellStart"/>
      <w:r w:rsidRPr="00322355">
        <w:rPr>
          <w:rFonts w:ascii="Times New Roman" w:hAnsi="Times New Roman" w:cs="Times New Roman"/>
          <w:sz w:val="28"/>
          <w:szCs w:val="28"/>
          <w:lang w:val="en-US"/>
        </w:rPr>
        <w:t>Nucl</w:t>
      </w:r>
      <w:proofErr w:type="spellEnd"/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Engng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and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Des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1976. </w:t>
      </w:r>
      <w:proofErr w:type="spellStart"/>
      <w:r w:rsidRPr="00322355">
        <w:rPr>
          <w:rFonts w:ascii="Times New Roman" w:hAnsi="Times New Roman" w:cs="Times New Roman"/>
          <w:sz w:val="28"/>
          <w:szCs w:val="28"/>
        </w:rPr>
        <w:t>Vol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. 37. Р.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245-248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1B527A8A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  <w:lang w:val="en-US"/>
        </w:rPr>
      </w:pPr>
      <w:r w:rsidRPr="00322355">
        <w:rPr>
          <w:rFonts w:ascii="Times New Roman" w:hAnsi="Times New Roman" w:cs="Times New Roman"/>
          <w:sz w:val="28"/>
          <w:szCs w:val="28"/>
          <w:lang w:val="en-US"/>
        </w:rPr>
        <w:t xml:space="preserve">Structural Analysis and Design of Nuclear Plant Facilities / Ed. J. D. Stevenson // ASCE. 1980. </w:t>
      </w:r>
    </w:p>
    <w:p w14:paraId="4633B76E" w14:textId="77777777" w:rsidR="00C24032" w:rsidRPr="00322355" w:rsidRDefault="00C24032" w:rsidP="00941450">
      <w:pPr>
        <w:pStyle w:val="Default"/>
        <w:numPr>
          <w:ilvl w:val="0"/>
          <w:numId w:val="17"/>
        </w:numPr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r w:rsidRPr="00322355">
        <w:rPr>
          <w:rFonts w:ascii="Times New Roman" w:hAnsi="Times New Roman" w:cs="Times New Roman"/>
          <w:sz w:val="28"/>
          <w:szCs w:val="28"/>
        </w:rPr>
        <w:t xml:space="preserve">ВЛИЯНИЕ МАТРИЦЫ НА СВОЙСТВА УГЛЕПЛАСТИКОВ © 2019 г. Н. В. Корнеева, В. В. Кудинов, И. К. Крылов, В. И. Мамонов </w:t>
      </w:r>
    </w:p>
    <w:p w14:paraId="40CA8640" w14:textId="1B8F89DE" w:rsidR="00B10140" w:rsidRPr="00322355" w:rsidRDefault="00B10140" w:rsidP="00941450">
      <w:pPr>
        <w:pStyle w:val="Default"/>
        <w:spacing w:line="360" w:lineRule="auto"/>
        <w:ind w:left="709" w:firstLine="709"/>
        <w:jc w:val="left"/>
        <w:rPr>
          <w:rFonts w:ascii="Times New Roman" w:hAnsi="Times New Roman" w:cs="Times New Roman"/>
          <w:sz w:val="28"/>
          <w:szCs w:val="28"/>
        </w:rPr>
      </w:pPr>
      <w:proofErr w:type="spellStart"/>
      <w:r w:rsidRPr="00322355">
        <w:rPr>
          <w:rFonts w:ascii="Times New Roman" w:hAnsi="Times New Roman" w:cs="Times New Roman"/>
          <w:sz w:val="28"/>
          <w:szCs w:val="28"/>
        </w:rPr>
        <w:t>Инстиут</w:t>
      </w:r>
      <w:proofErr w:type="spellEnd"/>
      <w:r w:rsidRPr="00322355">
        <w:rPr>
          <w:rFonts w:ascii="Times New Roman" w:hAnsi="Times New Roman" w:cs="Times New Roman"/>
          <w:sz w:val="28"/>
          <w:szCs w:val="28"/>
        </w:rPr>
        <w:t xml:space="preserve"> химической физики им.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Н.Н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Семенова Российской академии наук, Россия. Институт металлургии и материаловедения им. </w:t>
      </w:r>
      <w:proofErr w:type="gramStart"/>
      <w:r w:rsidRPr="00322355">
        <w:rPr>
          <w:rFonts w:ascii="Times New Roman" w:hAnsi="Times New Roman" w:cs="Times New Roman"/>
          <w:sz w:val="28"/>
          <w:szCs w:val="28"/>
        </w:rPr>
        <w:t>А.А.</w:t>
      </w:r>
      <w:proofErr w:type="gramEnd"/>
      <w:r w:rsidRPr="00322355">
        <w:rPr>
          <w:rFonts w:ascii="Times New Roman" w:hAnsi="Times New Roman" w:cs="Times New Roman"/>
          <w:sz w:val="28"/>
          <w:szCs w:val="28"/>
        </w:rPr>
        <w:t xml:space="preserve"> Байкова Российской академии наук, Москва, России.</w:t>
      </w:r>
    </w:p>
    <w:p w14:paraId="68A00446" w14:textId="77777777" w:rsidR="00C24032" w:rsidRPr="00322355" w:rsidRDefault="00C24032" w:rsidP="00941450">
      <w:pPr>
        <w:ind w:left="709" w:firstLine="709"/>
        <w:rPr>
          <w:szCs w:val="28"/>
          <w:highlight w:val="green"/>
        </w:rPr>
      </w:pPr>
    </w:p>
    <w:p w14:paraId="36D31E78" w14:textId="18537776" w:rsidR="00B10140" w:rsidRPr="003D33A1" w:rsidRDefault="00B10140" w:rsidP="00022F29">
      <w:pPr>
        <w:ind w:firstLine="709"/>
        <w:rPr>
          <w:highlight w:val="green"/>
        </w:rPr>
        <w:sectPr w:rsidR="00B10140" w:rsidRPr="003D33A1" w:rsidSect="000761C8">
          <w:headerReference w:type="default" r:id="rId29"/>
          <w:footerReference w:type="default" r:id="rId30"/>
          <w:pgSz w:w="11906" w:h="16838" w:code="9"/>
          <w:pgMar w:top="567" w:right="709" w:bottom="1418" w:left="1418" w:header="0" w:footer="476" w:gutter="0"/>
          <w:pgNumType w:start="5"/>
          <w:cols w:space="720"/>
          <w:docGrid w:linePitch="381"/>
        </w:sectPr>
      </w:pPr>
    </w:p>
    <w:p w14:paraId="3C4ACD6D" w14:textId="77777777" w:rsidR="004E6D9B" w:rsidRPr="00E519F8" w:rsidRDefault="004E6D9B" w:rsidP="00022F29">
      <w:pPr>
        <w:pStyle w:val="01"/>
        <w:spacing w:after="0"/>
        <w:ind w:right="0" w:firstLine="709"/>
        <w:jc w:val="center"/>
      </w:pPr>
      <w:bookmarkStart w:id="101" w:name="_Toc180917020"/>
      <w:bookmarkStart w:id="102" w:name="_Toc202284939"/>
      <w:r w:rsidRPr="00E519F8">
        <w:lastRenderedPageBreak/>
        <w:t>Приложение А. Расчет нагрузки от летящих дронов</w:t>
      </w:r>
      <w:bookmarkEnd w:id="101"/>
      <w:bookmarkEnd w:id="102"/>
    </w:p>
    <w:p w14:paraId="1CB7903D" w14:textId="0E3C84EA" w:rsidR="004E6D9B" w:rsidRPr="00E519F8" w:rsidRDefault="004E6D9B" w:rsidP="00322355">
      <w:pPr>
        <w:ind w:firstLine="709"/>
        <w:rPr>
          <w:szCs w:val="28"/>
        </w:rPr>
      </w:pPr>
      <w:bookmarkStart w:id="103" w:name="_Hlk167755736"/>
      <w:bookmarkStart w:id="104" w:name="_Hlk170310574"/>
      <w:bookmarkEnd w:id="103"/>
      <w:r w:rsidRPr="00E519F8">
        <w:rPr>
          <w:szCs w:val="28"/>
        </w:rPr>
        <w:t xml:space="preserve">Данный расчёт нагрузок от летящих тел (дронов) выполнен для </w:t>
      </w:r>
      <w:r w:rsidR="00420364">
        <w:rPr>
          <w:szCs w:val="28"/>
        </w:rPr>
        <w:t>трёх</w:t>
      </w:r>
      <w:r w:rsidRPr="00E519F8">
        <w:rPr>
          <w:szCs w:val="28"/>
        </w:rPr>
        <w:t xml:space="preserve"> вариантов:</w:t>
      </w:r>
    </w:p>
    <w:p w14:paraId="49252C22" w14:textId="77777777" w:rsidR="004E6D9B" w:rsidRPr="00E519F8" w:rsidRDefault="004E6D9B" w:rsidP="00322355">
      <w:pPr>
        <w:numPr>
          <w:ilvl w:val="0"/>
          <w:numId w:val="9"/>
        </w:numPr>
        <w:ind w:firstLine="709"/>
        <w:contextualSpacing w:val="0"/>
        <w:jc w:val="left"/>
        <w:rPr>
          <w:szCs w:val="28"/>
        </w:rPr>
      </w:pPr>
      <w:r w:rsidRPr="00E519F8">
        <w:rPr>
          <w:szCs w:val="28"/>
        </w:rPr>
        <w:t>дрон — 150 км в час и 50 кг (дрон Бобер)</w:t>
      </w:r>
    </w:p>
    <w:p w14:paraId="321AE221" w14:textId="77777777" w:rsidR="004E6D9B" w:rsidRPr="00E519F8" w:rsidRDefault="004E6D9B" w:rsidP="00322355">
      <w:pPr>
        <w:numPr>
          <w:ilvl w:val="0"/>
          <w:numId w:val="9"/>
        </w:numPr>
        <w:spacing w:before="100" w:beforeAutospacing="1" w:after="100" w:afterAutospacing="1"/>
        <w:ind w:firstLine="709"/>
        <w:contextualSpacing w:val="0"/>
        <w:jc w:val="left"/>
        <w:rPr>
          <w:szCs w:val="28"/>
        </w:rPr>
      </w:pPr>
      <w:r w:rsidRPr="00E519F8">
        <w:rPr>
          <w:szCs w:val="28"/>
        </w:rPr>
        <w:t>дрон — 150 км в час и 150 кг (дрон Бобер)</w:t>
      </w:r>
    </w:p>
    <w:p w14:paraId="4C61D44B" w14:textId="77777777" w:rsidR="004E6D9B" w:rsidRPr="00E519F8" w:rsidRDefault="004E6D9B" w:rsidP="00322355">
      <w:pPr>
        <w:numPr>
          <w:ilvl w:val="0"/>
          <w:numId w:val="9"/>
        </w:numPr>
        <w:spacing w:before="100" w:beforeAutospacing="1" w:after="100" w:afterAutospacing="1"/>
        <w:ind w:firstLine="709"/>
        <w:contextualSpacing w:val="0"/>
        <w:jc w:val="left"/>
        <w:rPr>
          <w:szCs w:val="28"/>
        </w:rPr>
      </w:pPr>
      <w:r w:rsidRPr="00E519F8">
        <w:rPr>
          <w:szCs w:val="28"/>
        </w:rPr>
        <w:t>дрон— 200 км в час и 200 кг (дрон Бобер)</w:t>
      </w:r>
    </w:p>
    <w:p w14:paraId="601A25F3" w14:textId="7C3BC62E" w:rsidR="004E6D9B" w:rsidRPr="00E519F8" w:rsidRDefault="00B10140" w:rsidP="00C13A77">
      <w:pPr>
        <w:spacing w:before="100" w:beforeAutospacing="1" w:after="100" w:afterAutospacing="1" w:line="240" w:lineRule="auto"/>
        <w:ind w:left="720" w:firstLine="709"/>
        <w:jc w:val="center"/>
        <w:rPr>
          <w:szCs w:val="28"/>
        </w:rPr>
      </w:pPr>
      <w:r w:rsidRPr="00E519F8">
        <w:rPr>
          <w:noProof/>
          <w:szCs w:val="28"/>
        </w:rPr>
        <w:drawing>
          <wp:inline distT="0" distB="0" distL="0" distR="0" wp14:anchorId="147A8835" wp14:editId="72BB0E6E">
            <wp:extent cx="4058069" cy="2867025"/>
            <wp:effectExtent l="0" t="0" r="0" b="0"/>
            <wp:docPr id="1017" name="Рисунок 758542434" descr="Изображение выглядит как текст, самолет, транспорт, Путешествие по воздуху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2434" name="Рисунок 758542434" descr="Изображение выглядит как текст, самолет, транспорт, Путешествие по воздуху&#10;&#10;Автоматически созданное описание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5428" cy="2886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E6D9B" w:rsidRPr="00E519F8">
        <w:rPr>
          <w:szCs w:val="28"/>
        </w:rPr>
        <w:br/>
      </w:r>
      <w:r w:rsidR="00C13A77" w:rsidRPr="00C13A77">
        <w:rPr>
          <w:bCs/>
          <w:i/>
          <w:iCs/>
          <w:sz w:val="24"/>
          <w:szCs w:val="24"/>
        </w:rPr>
        <w:t>Рис.</w:t>
      </w:r>
      <w:r w:rsidR="00C13A77">
        <w:rPr>
          <w:bCs/>
          <w:i/>
          <w:iCs/>
          <w:sz w:val="24"/>
          <w:szCs w:val="24"/>
        </w:rPr>
        <w:t xml:space="preserve"> А.</w:t>
      </w:r>
      <w:r w:rsidR="00C13A77" w:rsidRPr="00C13A77">
        <w:rPr>
          <w:bCs/>
          <w:i/>
          <w:iCs/>
          <w:sz w:val="24"/>
          <w:szCs w:val="24"/>
        </w:rPr>
        <w:t xml:space="preserve">1 </w:t>
      </w:r>
      <w:r w:rsidR="004E6D9B" w:rsidRPr="00C13A77">
        <w:rPr>
          <w:bCs/>
          <w:i/>
          <w:iCs/>
          <w:sz w:val="24"/>
          <w:szCs w:val="24"/>
        </w:rPr>
        <w:t>Дрон типа «Бобёр»</w:t>
      </w:r>
    </w:p>
    <w:p w14:paraId="662EB9E9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В расчёте принят метод определения нагрузок на строительные конструкции, создаваемых ударами летящих, частично летящих тел, которые при ударе легко деформируются или полностью разрушаются (далее они именуются </w:t>
      </w:r>
      <w:r w:rsidRPr="00E519F8">
        <w:rPr>
          <w:i/>
          <w:iCs/>
          <w:szCs w:val="28"/>
        </w:rPr>
        <w:t>разрушающимися</w:t>
      </w:r>
      <w:r w:rsidRPr="00E519F8">
        <w:rPr>
          <w:szCs w:val="28"/>
        </w:rPr>
        <w:t xml:space="preserve">) [1]. </w:t>
      </w:r>
    </w:p>
    <w:p w14:paraId="07EA940C" w14:textId="77777777" w:rsidR="007658FC" w:rsidRPr="00E519F8" w:rsidRDefault="007658FC" w:rsidP="00322355">
      <w:pPr>
        <w:ind w:firstLine="709"/>
        <w:rPr>
          <w:szCs w:val="28"/>
        </w:rPr>
      </w:pPr>
      <w:r w:rsidRPr="00E519F8">
        <w:rPr>
          <w:szCs w:val="28"/>
        </w:rPr>
        <w:t>К таким телам относят, например, сминаемый фюзеляж самолета, увлекаемые ветром торнадо деревянные брусья и столбы, автомобиль (кузов) и пр. При их ударе кинетическая энергия расходуется, как на их собственное разрушение, так и на деформацию преграды. При этом доля энергии, затраченная на разрушение тела, может оказаться больше, чем на деформацию преграды.</w:t>
      </w:r>
    </w:p>
    <w:p w14:paraId="63CCDD96" w14:textId="77777777" w:rsidR="007658FC" w:rsidRPr="00E519F8" w:rsidRDefault="007658FC" w:rsidP="00322355">
      <w:pPr>
        <w:ind w:firstLine="709"/>
        <w:rPr>
          <w:szCs w:val="28"/>
        </w:rPr>
      </w:pPr>
      <w:r w:rsidRPr="00E519F8">
        <w:rPr>
          <w:szCs w:val="28"/>
        </w:rPr>
        <w:t>Разделение летящих тел на жесткие и легко деформируемые является условным и зависит от свойств преграды и тела.</w:t>
      </w:r>
    </w:p>
    <w:p w14:paraId="5564422A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В данном методе предполагается, что разрушающиеся тела являются жесткопластическими. Они рассматриваются, как одномерные тела, </w:t>
      </w:r>
      <w:proofErr w:type="gramStart"/>
      <w:r w:rsidRPr="00E519F8">
        <w:rPr>
          <w:szCs w:val="28"/>
        </w:rPr>
        <w:t>т.е.</w:t>
      </w:r>
      <w:proofErr w:type="gramEnd"/>
      <w:r w:rsidRPr="00E519F8">
        <w:rPr>
          <w:szCs w:val="28"/>
        </w:rPr>
        <w:t xml:space="preserve"> как стержни с переменными по длине характеристиками (массой и прочностью). </w:t>
      </w:r>
      <w:r w:rsidRPr="00E519F8">
        <w:rPr>
          <w:szCs w:val="28"/>
        </w:rPr>
        <w:lastRenderedPageBreak/>
        <w:t>Другими словами, в каждом сечений стержня заданы средние значения этих параметров, зависящие только от расстояния сечения от начала.</w:t>
      </w:r>
    </w:p>
    <w:p w14:paraId="024B15CF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noProof/>
          <w:szCs w:val="28"/>
        </w:rPr>
        <w:drawing>
          <wp:anchor distT="0" distB="0" distL="114300" distR="114300" simplePos="0" relativeHeight="251634688" behindDoc="0" locked="0" layoutInCell="1" allowOverlap="1" wp14:anchorId="4685E086" wp14:editId="3AA32DEE">
            <wp:simplePos x="0" y="0"/>
            <wp:positionH relativeFrom="margin">
              <wp:align>right</wp:align>
            </wp:positionH>
            <wp:positionV relativeFrom="paragraph">
              <wp:posOffset>770255</wp:posOffset>
            </wp:positionV>
            <wp:extent cx="3413760" cy="3722311"/>
            <wp:effectExtent l="0" t="0" r="0" b="0"/>
            <wp:wrapSquare wrapText="bothSides"/>
            <wp:docPr id="1018" name="Рисунок 758542435" descr="Изображение выглядит как текст, диаграмма, шов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542435" name="Рисунок 758542435" descr="Изображение выглядит как текст, диаграмма, шов&#10;&#10;Автоматически созданное описание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239"/>
                    <a:stretch/>
                  </pic:blipFill>
                  <pic:spPr bwMode="auto">
                    <a:xfrm>
                      <a:off x="0" y="0"/>
                      <a:ext cx="3413760" cy="37223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Pr="00E519F8">
        <w:rPr>
          <w:szCs w:val="28"/>
        </w:rPr>
        <w:t xml:space="preserve">Впервые проблема определения нагрузки на преграду была решена Дж. </w:t>
      </w:r>
      <w:proofErr w:type="spellStart"/>
      <w:r w:rsidRPr="00E519F8">
        <w:rPr>
          <w:szCs w:val="28"/>
        </w:rPr>
        <w:t>Риерой</w:t>
      </w:r>
      <w:proofErr w:type="spellEnd"/>
      <w:r w:rsidRPr="00E519F8">
        <w:rPr>
          <w:szCs w:val="28"/>
        </w:rPr>
        <w:t xml:space="preserve"> применительно к удару самолета по нормали к недеформируемой преграде [2]. Однако все полученные формулы и результаты распространяются также и на разрушающиеся тела иной природы.  </w:t>
      </w:r>
    </w:p>
    <w:p w14:paraId="159063CB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>Поскольку преграда недеформируемая, точка удара неподвижна.</w:t>
      </w:r>
    </w:p>
    <w:p w14:paraId="5F512210" w14:textId="77777777" w:rsidR="004E6D9B" w:rsidRPr="00E519F8" w:rsidRDefault="004E6D9B" w:rsidP="00322355">
      <w:pPr>
        <w:ind w:firstLine="709"/>
        <w:rPr>
          <w:szCs w:val="28"/>
        </w:rPr>
      </w:pPr>
      <w:proofErr w:type="spellStart"/>
      <w:r w:rsidRPr="00E519F8">
        <w:rPr>
          <w:szCs w:val="28"/>
        </w:rPr>
        <w:t>Риера</w:t>
      </w:r>
      <w:proofErr w:type="spellEnd"/>
      <w:r w:rsidRPr="00E519F8">
        <w:rPr>
          <w:szCs w:val="28"/>
        </w:rPr>
        <w:t xml:space="preserve"> схематизировал фюзеляж, как жесткопластический стержень с распределенными по длине погонной массой µ(х) и предельной нагрузкой разрушения Р(х) (рис. параметры истребителя). </w:t>
      </w:r>
    </w:p>
    <w:p w14:paraId="46949CF3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Позднее эта задача решалась с использованием других, более детальных и сложных схематизаций самолета ([3, 4]), однако результаты этих решений мало отличаются от полученных </w:t>
      </w:r>
      <w:proofErr w:type="spellStart"/>
      <w:r w:rsidRPr="00E519F8">
        <w:rPr>
          <w:szCs w:val="28"/>
        </w:rPr>
        <w:t>Риерой</w:t>
      </w:r>
      <w:proofErr w:type="spellEnd"/>
      <w:r w:rsidRPr="00E519F8">
        <w:rPr>
          <w:szCs w:val="28"/>
        </w:rPr>
        <w:t>. Поэтому далее за основу принят его подход, который развит с учетом некоторых дополнительных факторов.</w:t>
      </w:r>
    </w:p>
    <w:p w14:paraId="4E55E7A6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В момент удара вектор скорости направлен по оси стержня (фюзеляжа). При таком предположении нагрузка получается максимальной. В этом случае самолет в процессе разрушения перемещается прямолинейно (вертикальное перемещение самолёта и поворот во время удара под действием силы тяжести, ввиду малости не </w:t>
      </w:r>
      <w:proofErr w:type="gramStart"/>
      <w:r w:rsidRPr="00E519F8">
        <w:rPr>
          <w:szCs w:val="28"/>
        </w:rPr>
        <w:t>учитываются)*</w:t>
      </w:r>
      <w:proofErr w:type="gramEnd"/>
      <w:r w:rsidRPr="00E519F8">
        <w:rPr>
          <w:szCs w:val="28"/>
        </w:rPr>
        <w:t>.</w:t>
      </w:r>
    </w:p>
    <w:p w14:paraId="50A4AF2F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В произвольный момент времени фюзеляж можно разделить на две области примыкающую к преграде смятую часть (1), скорость которой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=0</m:t>
        </m:r>
      </m:oMath>
      <w:r w:rsidRPr="00E519F8">
        <w:rPr>
          <w:szCs w:val="28"/>
        </w:rPr>
        <w:t xml:space="preserve"> </w:t>
      </w:r>
      <w:r w:rsidRPr="00E519F8">
        <w:rPr>
          <w:szCs w:val="28"/>
        </w:rPr>
        <w:br/>
        <w:t xml:space="preserve">и несмятую часть (2), движущуюся со скоростью </w:t>
      </w: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ξ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E519F8">
        <w:rPr>
          <w:szCs w:val="28"/>
        </w:rPr>
        <w:t>.</w:t>
      </w:r>
      <w:r w:rsidRPr="00E519F8">
        <w:rPr>
          <w:noProof/>
          <w:szCs w:val="28"/>
        </w:rPr>
        <w:t xml:space="preserve"> </w:t>
      </w:r>
    </w:p>
    <w:p w14:paraId="58E17CC8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noProof/>
          <w:szCs w:val="28"/>
        </w:rPr>
        <w:lastRenderedPageBreak/>
        <w:drawing>
          <wp:anchor distT="0" distB="0" distL="114300" distR="114300" simplePos="0" relativeHeight="251659264" behindDoc="0" locked="0" layoutInCell="1" allowOverlap="1" wp14:anchorId="2F247346" wp14:editId="6E37E9AB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839720" cy="2233295"/>
            <wp:effectExtent l="0" t="0" r="0" b="0"/>
            <wp:wrapSquare wrapText="bothSides"/>
            <wp:docPr id="1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720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19F8">
        <w:rPr>
          <w:szCs w:val="28"/>
        </w:rPr>
        <w:t>Масса смятой части (1):</w:t>
      </w:r>
    </w:p>
    <w:p w14:paraId="5D7CF546" w14:textId="77777777" w:rsidR="004E6D9B" w:rsidRPr="00E519F8" w:rsidRDefault="004E6D9B" w:rsidP="00322355">
      <w:pPr>
        <w:ind w:firstLine="709"/>
        <w:rPr>
          <w:szCs w:val="28"/>
        </w:rPr>
      </w:pPr>
    </w:p>
    <w:p w14:paraId="1DDA587F" w14:textId="77777777" w:rsidR="004E6D9B" w:rsidRPr="00E519F8" w:rsidRDefault="00000000" w:rsidP="00322355">
      <w:pPr>
        <w:ind w:firstLine="709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m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Cs w:val="28"/>
              </w:rPr>
              <m:t>ξ</m:t>
            </m:r>
          </m:sup>
          <m:e>
            <m:r>
              <w:rPr>
                <w:rFonts w:ascii="Cambria Math" w:hAnsi="Cambria Math"/>
                <w:szCs w:val="28"/>
              </w:rPr>
              <m:t>μ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</m:d>
            <m:r>
              <w:rPr>
                <w:rFonts w:ascii="Cambria Math" w:hAnsi="Cambria Math"/>
                <w:szCs w:val="28"/>
              </w:rPr>
              <m:t>ⅆξ</m:t>
            </m:r>
          </m:e>
        </m:nary>
        <m:r>
          <w:rPr>
            <w:rFonts w:ascii="Cambria Math" w:hAnsi="Cambria Math"/>
            <w:szCs w:val="28"/>
          </w:rPr>
          <m:t>=</m:t>
        </m:r>
        <m:nary>
          <m:naryPr>
            <m:limLoc m:val="undOvr"/>
            <m:grow m:val="1"/>
            <m:ctrlPr>
              <w:rPr>
                <w:rFonts w:ascii="Cambria Math" w:hAnsi="Cambria Math"/>
                <w:i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</w:rPr>
              <m:t>0</m:t>
            </m:r>
          </m:sub>
          <m:sup>
            <m:r>
              <w:rPr>
                <w:rFonts w:ascii="Cambria Math" w:hAnsi="Cambria Math"/>
                <w:szCs w:val="28"/>
              </w:rPr>
              <m:t>t</m:t>
            </m:r>
          </m:sup>
          <m:e>
            <m:r>
              <w:rPr>
                <w:rFonts w:ascii="Cambria Math" w:hAnsi="Cambria Math"/>
                <w:szCs w:val="28"/>
              </w:rPr>
              <m:t>μ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</w:rPr>
                      <m:t>t</m:t>
                    </m:r>
                  </m:e>
                </m:d>
              </m:e>
            </m:d>
            <m:acc>
              <m:accPr>
                <m:chr m:val="̇"/>
                <m:ctrlPr>
                  <w:rPr>
                    <w:rFonts w:ascii="Cambria Math" w:hAnsi="Cambria Math"/>
                    <w:i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</m:acc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</m:d>
            <m:r>
              <w:rPr>
                <w:rFonts w:ascii="Cambria Math" w:hAnsi="Cambria Math"/>
                <w:szCs w:val="28"/>
              </w:rPr>
              <m:t>ⅆt</m:t>
            </m:r>
          </m:e>
        </m:nary>
      </m:oMath>
      <w:r w:rsidR="004E6D9B" w:rsidRPr="00E519F8">
        <w:rPr>
          <w:szCs w:val="28"/>
        </w:rPr>
        <w:t xml:space="preserve">, </w:t>
      </w:r>
      <w:r w:rsidR="004E6D9B" w:rsidRPr="00E519F8">
        <w:rPr>
          <w:szCs w:val="28"/>
        </w:rPr>
        <w:tab/>
        <w:t>(1)</w:t>
      </w:r>
    </w:p>
    <w:p w14:paraId="5C81C059" w14:textId="77777777" w:rsidR="004E6D9B" w:rsidRPr="00E519F8" w:rsidRDefault="004E6D9B" w:rsidP="00322355">
      <w:pPr>
        <w:ind w:firstLine="709"/>
        <w:jc w:val="center"/>
        <w:rPr>
          <w:szCs w:val="28"/>
        </w:rPr>
      </w:pPr>
    </w:p>
    <w:p w14:paraId="78BD09B8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>где ξ(t) - длина, отсчитываемая от носа самолета. Масса части (2):</w:t>
      </w:r>
    </w:p>
    <w:p w14:paraId="072ACD8F" w14:textId="77777777" w:rsidR="004E6D9B" w:rsidRPr="00E519F8" w:rsidRDefault="004E6D9B" w:rsidP="00322355">
      <w:pPr>
        <w:ind w:firstLine="709"/>
        <w:jc w:val="center"/>
        <w:rPr>
          <w:szCs w:val="28"/>
        </w:rPr>
      </w:pPr>
      <w:r w:rsidRPr="00E519F8">
        <w:rPr>
          <w:szCs w:val="28"/>
        </w:rPr>
        <w:t>m</w:t>
      </w:r>
      <w:r w:rsidRPr="00E519F8">
        <w:rPr>
          <w:szCs w:val="28"/>
          <w:vertAlign w:val="subscript"/>
        </w:rPr>
        <w:t>2</w:t>
      </w:r>
      <w:r w:rsidRPr="00E519F8">
        <w:rPr>
          <w:szCs w:val="28"/>
        </w:rPr>
        <w:t xml:space="preserve">(t) = </w:t>
      </w:r>
      <w:r w:rsidRPr="00E519F8">
        <w:rPr>
          <w:szCs w:val="28"/>
          <w:lang w:val="en-US"/>
        </w:rPr>
        <w:t>m</w:t>
      </w:r>
      <w:r w:rsidRPr="00E519F8">
        <w:rPr>
          <w:szCs w:val="28"/>
          <w:vertAlign w:val="subscript"/>
          <w:lang w:val="en-US"/>
        </w:rPr>
        <w:t>c</w:t>
      </w:r>
      <w:r w:rsidRPr="00E519F8">
        <w:rPr>
          <w:szCs w:val="28"/>
        </w:rPr>
        <w:t xml:space="preserve"> - m</w:t>
      </w:r>
      <w:r w:rsidRPr="00E519F8">
        <w:rPr>
          <w:szCs w:val="28"/>
          <w:vertAlign w:val="subscript"/>
        </w:rPr>
        <w:t>1</w:t>
      </w:r>
      <w:r w:rsidRPr="00E519F8">
        <w:rPr>
          <w:szCs w:val="28"/>
        </w:rPr>
        <w:t xml:space="preserve">(t), </w:t>
      </w:r>
      <w:r w:rsidRPr="00E519F8">
        <w:rPr>
          <w:szCs w:val="28"/>
        </w:rPr>
        <w:tab/>
        <w:t>(2)</w:t>
      </w:r>
    </w:p>
    <w:p w14:paraId="101CA837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где </w:t>
      </w:r>
      <w:r w:rsidRPr="00E519F8">
        <w:rPr>
          <w:szCs w:val="28"/>
          <w:lang w:val="en-US"/>
        </w:rPr>
        <w:t>m</w:t>
      </w:r>
      <w:r w:rsidRPr="00E519F8">
        <w:rPr>
          <w:szCs w:val="28"/>
          <w:vertAlign w:val="subscript"/>
          <w:lang w:val="en-US"/>
        </w:rPr>
        <w:t>c</w:t>
      </w:r>
      <w:r w:rsidRPr="00E519F8">
        <w:rPr>
          <w:szCs w:val="28"/>
        </w:rPr>
        <w:t xml:space="preserve"> - общая масса самолета (тела).</w:t>
      </w:r>
    </w:p>
    <w:p w14:paraId="366E0179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>При поступательном движении самолета каждая из этих областей может рассматриваться, как точка переменной массы, движение которой описывается дифференциальным уравнением:</w:t>
      </w:r>
    </w:p>
    <w:p w14:paraId="42120D0A" w14:textId="77777777" w:rsidR="004E6D9B" w:rsidRPr="00E519F8" w:rsidRDefault="00000000" w:rsidP="00322355">
      <w:pPr>
        <w:ind w:firstLine="709"/>
        <w:jc w:val="center"/>
        <w:rPr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acc>
                  <m:accPr>
                    <m:chr m:val="⃗"/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Q</m:t>
                    </m:r>
                  </m:e>
                </m:acc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dt</m:t>
            </m:r>
          </m:den>
        </m:f>
        <m:r>
          <w:rPr>
            <w:rFonts w:ascii="Cambria Math" w:hAnsi="Cambria Math"/>
            <w:szCs w:val="28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sSubSup>
              <m:sSubSup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  <m:sup>
                <m:r>
                  <w:rPr>
                    <w:rFonts w:ascii="Cambria Math" w:hAnsi="Cambria Math"/>
                    <w:szCs w:val="28"/>
                    <w:lang w:val="en-US"/>
                  </w:rPr>
                  <m:t>e</m:t>
                </m:r>
              </m:sup>
            </m:sSubSup>
          </m:e>
        </m:acc>
        <m:r>
          <w:rPr>
            <w:rFonts w:ascii="Cambria Math" w:hAnsi="Cambria Math"/>
            <w:szCs w:val="28"/>
          </w:rPr>
          <m:t>+</m:t>
        </m:r>
        <m:acc>
          <m:accPr>
            <m:chr m:val="⃗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</m:acc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Cs w:val="28"/>
                <w:lang w:val="en-US"/>
              </w:rPr>
              <m:t>dt</m:t>
            </m:r>
          </m:den>
        </m:f>
      </m:oMath>
      <w:r w:rsidR="004E6D9B" w:rsidRPr="00E519F8">
        <w:rPr>
          <w:szCs w:val="28"/>
        </w:rPr>
        <w:t xml:space="preserve">, </w:t>
      </w:r>
      <w:r w:rsidR="004E6D9B" w:rsidRPr="00E519F8">
        <w:rPr>
          <w:szCs w:val="28"/>
        </w:rPr>
        <w:tab/>
        <w:t>(3)</w:t>
      </w:r>
    </w:p>
    <w:p w14:paraId="75D50EB2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где </w:t>
      </w:r>
      <m:oMath>
        <m:acc>
          <m:accPr>
            <m:chr m:val="⃗"/>
            <m:ctrlPr>
              <w:rPr>
                <w:rFonts w:ascii="Cambria Math" w:hAnsi="Cambria Math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Q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i</m:t>
                </m:r>
              </m:sub>
            </m:sSub>
          </m:e>
        </m:acc>
      </m:oMath>
      <w:r w:rsidRPr="00E519F8">
        <w:rPr>
          <w:szCs w:val="28"/>
        </w:rPr>
        <w:t xml:space="preserve"> - количество движения i-й области (i = 1, 2); </w:t>
      </w:r>
    </w:p>
    <w:p w14:paraId="09A1C950" w14:textId="77777777" w:rsidR="004E6D9B" w:rsidRPr="00E519F8" w:rsidRDefault="00000000" w:rsidP="00322355">
      <w:pPr>
        <w:ind w:firstLine="709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szCs w:val="28"/>
              </w:rPr>
            </m:ctrlPr>
          </m:sSubSupPr>
          <m:e>
            <m:acc>
              <m:accPr>
                <m:chr m:val="⃗"/>
                <m:ctrlPr>
                  <w:rPr>
                    <w:rFonts w:ascii="Cambria Math" w:hAnsi="Cambria Math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</w:rPr>
                  <m:t>F</m:t>
                </m:r>
              </m:e>
            </m:acc>
          </m:e>
          <m:sub>
            <m:r>
              <w:rPr>
                <w:rFonts w:ascii="Cambria Math" w:hAnsi="Cambria Math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Cs w:val="28"/>
              </w:rPr>
              <m:t>e</m:t>
            </m:r>
          </m:sup>
        </m:sSubSup>
      </m:oMath>
      <w:r w:rsidR="004E6D9B" w:rsidRPr="00E519F8">
        <w:rPr>
          <w:szCs w:val="28"/>
        </w:rPr>
        <w:t xml:space="preserve"> - главный вектор</w:t>
      </w:r>
      <w:r w:rsidR="004E6D9B" w:rsidRPr="00E519F8">
        <w:rPr>
          <w:szCs w:val="28"/>
        </w:rPr>
        <w:tab/>
        <w:t xml:space="preserve">приложенных к ней внешних сил; </w:t>
      </w:r>
    </w:p>
    <w:p w14:paraId="1EB4C547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  <w:lang w:val="en-US"/>
        </w:rPr>
        <w:t>m</w:t>
      </w:r>
      <w:r w:rsidRPr="00E519F8">
        <w:rPr>
          <w:szCs w:val="28"/>
          <w:vertAlign w:val="subscript"/>
        </w:rPr>
        <w:t>1</w:t>
      </w:r>
      <w:r w:rsidRPr="00E519F8">
        <w:rPr>
          <w:szCs w:val="28"/>
        </w:rPr>
        <w:t xml:space="preserve">(t) - масса </w:t>
      </w:r>
      <w:proofErr w:type="gramStart"/>
      <w:r w:rsidRPr="00E519F8">
        <w:rPr>
          <w:szCs w:val="28"/>
        </w:rPr>
        <w:t>области;</w:t>
      </w:r>
      <w:proofErr w:type="gramEnd"/>
    </w:p>
    <w:p w14:paraId="1800E5A6" w14:textId="77777777" w:rsidR="004E6D9B" w:rsidRPr="00E519F8" w:rsidRDefault="00000000" w:rsidP="00322355">
      <w:pPr>
        <w:ind w:firstLine="709"/>
        <w:rPr>
          <w:szCs w:val="28"/>
        </w:rPr>
      </w:pPr>
      <m:oMath>
        <m:acc>
          <m:accPr>
            <m:chr m:val="⃗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u</m:t>
            </m:r>
          </m:e>
        </m:acc>
      </m:oMath>
      <w:r w:rsidR="004E6D9B" w:rsidRPr="00E519F8">
        <w:rPr>
          <w:szCs w:val="28"/>
        </w:rPr>
        <w:t xml:space="preserve"> – абсолютная скорость присоединяющихся к ней или отделяющихся частиц в момент времени, предшествующий присоединению (отделению).</w:t>
      </w:r>
    </w:p>
    <w:p w14:paraId="7576D543" w14:textId="77777777" w:rsidR="004E6D9B" w:rsidRPr="00E519F8" w:rsidRDefault="004E6D9B" w:rsidP="00322355">
      <w:pPr>
        <w:ind w:firstLine="709"/>
        <w:rPr>
          <w:szCs w:val="28"/>
        </w:rPr>
      </w:pPr>
      <w:r w:rsidRPr="00E519F8">
        <w:rPr>
          <w:noProof/>
          <w:szCs w:val="28"/>
        </w:rPr>
        <w:drawing>
          <wp:anchor distT="0" distB="0" distL="114300" distR="114300" simplePos="0" relativeHeight="251679744" behindDoc="0" locked="0" layoutInCell="1" allowOverlap="1" wp14:anchorId="21774075" wp14:editId="573A6775">
            <wp:simplePos x="0" y="0"/>
            <wp:positionH relativeFrom="margin">
              <wp:posOffset>4685665</wp:posOffset>
            </wp:positionH>
            <wp:positionV relativeFrom="paragraph">
              <wp:posOffset>6985</wp:posOffset>
            </wp:positionV>
            <wp:extent cx="1518920" cy="1864360"/>
            <wp:effectExtent l="0" t="0" r="5080" b="2540"/>
            <wp:wrapSquare wrapText="bothSides"/>
            <wp:docPr id="1020" name="Рисунок 7585424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8920" cy="18643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9F8">
        <w:rPr>
          <w:szCs w:val="28"/>
        </w:rPr>
        <w:t xml:space="preserve">Поскольку скорости точек области (1) равны нулю, проекции величин, входящих в (3), на ось ОХ получаем по формулам  </w:t>
      </w:r>
      <w:r w:rsidRPr="00E519F8">
        <w:rPr>
          <w:noProof/>
          <w:szCs w:val="28"/>
        </w:rPr>
        <w:t xml:space="preserve"> </w:t>
      </w:r>
    </w:p>
    <w:p w14:paraId="6AE061E0" w14:textId="77777777" w:rsidR="004E6D9B" w:rsidRPr="00E519F8" w:rsidRDefault="004E6D9B" w:rsidP="00322355">
      <w:pPr>
        <w:ind w:firstLine="709"/>
        <w:rPr>
          <w:szCs w:val="28"/>
        </w:rPr>
      </w:pPr>
    </w:p>
    <w:p w14:paraId="3D17B600" w14:textId="77777777" w:rsidR="004E6D9B" w:rsidRPr="00E519F8" w:rsidRDefault="004E6D9B" w:rsidP="00322355">
      <w:pPr>
        <w:ind w:firstLine="709"/>
        <w:jc w:val="center"/>
        <w:rPr>
          <w:szCs w:val="28"/>
          <w:lang w:val="en-US"/>
        </w:rPr>
      </w:pPr>
      <w:r w:rsidRPr="00E519F8">
        <w:rPr>
          <w:szCs w:val="28"/>
          <w:lang w:val="en-US"/>
        </w:rPr>
        <w:t>Q</w:t>
      </w:r>
      <w:r w:rsidRPr="00E519F8">
        <w:rPr>
          <w:szCs w:val="28"/>
          <w:vertAlign w:val="subscript"/>
          <w:lang w:val="en-US"/>
        </w:rPr>
        <w:t>1x</w:t>
      </w:r>
      <w:r w:rsidRPr="00E519F8">
        <w:rPr>
          <w:szCs w:val="28"/>
          <w:lang w:val="en-US"/>
        </w:rPr>
        <w:t xml:space="preserve">=0;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ⅈ</m:t>
            </m:r>
            <m:r>
              <w:rPr>
                <w:rFonts w:ascii="Cambria Math" w:hAnsi="Cambria Math"/>
                <w:szCs w:val="28"/>
              </w:rPr>
              <m:t>x</m:t>
            </m:r>
          </m:sub>
          <m:sup>
            <m:r>
              <w:rPr>
                <w:rFonts w:ascii="Cambria Math" w:hAnsi="Cambria Math"/>
                <w:szCs w:val="28"/>
              </w:rPr>
              <m:t>e</m:t>
            </m:r>
          </m:sup>
        </m:sSubSup>
        <m:r>
          <w:rPr>
            <w:rFonts w:ascii="Cambria Math" w:hAnsi="Cambria Math"/>
            <w:szCs w:val="28"/>
            <w:lang w:val="en-US"/>
          </w:rPr>
          <m:t>=R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  <w:lang w:val="en-US"/>
          </w:rPr>
          <m:t>-P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</m:d>
          </m:e>
        </m:d>
      </m:oMath>
      <w:r w:rsidRPr="00E519F8">
        <w:rPr>
          <w:szCs w:val="28"/>
          <w:lang w:val="en-US"/>
        </w:rPr>
        <w:t>; u</w:t>
      </w:r>
      <w:r w:rsidRPr="00E519F8">
        <w:rPr>
          <w:szCs w:val="28"/>
          <w:vertAlign w:val="subscript"/>
          <w:lang w:val="en-US"/>
        </w:rPr>
        <w:t>x</w:t>
      </w:r>
      <w:r w:rsidRPr="00E519F8">
        <w:rPr>
          <w:szCs w:val="28"/>
          <w:lang w:val="en-US"/>
        </w:rPr>
        <w:t>=-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</m:oMath>
      <w:r w:rsidRPr="00E519F8">
        <w:rPr>
          <w:szCs w:val="28"/>
          <w:lang w:val="en-US"/>
        </w:rPr>
        <w:t xml:space="preserve">; </w:t>
      </w:r>
      <m:oMath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Cs w:val="28"/>
                <w:lang w:val="en-US"/>
              </w:rPr>
              <m:t>d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i</m:t>
                </m:r>
              </m:sub>
            </m:sSub>
          </m:num>
          <m:den>
            <m:r>
              <w:rPr>
                <w:rFonts w:ascii="Cambria Math" w:hAnsi="Cambria Math"/>
                <w:szCs w:val="28"/>
                <w:lang w:val="en-US"/>
              </w:rPr>
              <m:t>dt</m:t>
            </m:r>
          </m:den>
        </m:f>
        <m:r>
          <w:rPr>
            <w:rFonts w:ascii="Cambria Math" w:hAnsi="Cambria Math"/>
            <w:szCs w:val="28"/>
            <w:lang w:val="en-US"/>
          </w:rPr>
          <m:t>=</m:t>
        </m:r>
        <m:r>
          <w:rPr>
            <w:rFonts w:ascii="Cambria Math" w:hAnsi="Cambria Math"/>
            <w:szCs w:val="28"/>
          </w:rPr>
          <m:t>μ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ξ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</m:d>
          </m:e>
        </m:d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ξ</m:t>
            </m:r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</m:oMath>
      <w:r w:rsidRPr="00E519F8">
        <w:rPr>
          <w:szCs w:val="28"/>
          <w:lang w:val="en-US"/>
        </w:rPr>
        <w:t>,</w:t>
      </w:r>
      <w:r w:rsidRPr="00E519F8">
        <w:rPr>
          <w:szCs w:val="28"/>
          <w:lang w:val="en-US"/>
        </w:rPr>
        <w:tab/>
        <w:t xml:space="preserve"> (4)</w:t>
      </w:r>
    </w:p>
    <w:p w14:paraId="51ADFFEE" w14:textId="77777777" w:rsidR="004E6D9B" w:rsidRPr="00E519F8" w:rsidRDefault="004E6D9B" w:rsidP="00322355">
      <w:pPr>
        <w:ind w:firstLine="709"/>
        <w:jc w:val="center"/>
        <w:rPr>
          <w:szCs w:val="28"/>
          <w:lang w:val="en-US"/>
        </w:rPr>
      </w:pPr>
    </w:p>
    <w:p w14:paraId="1B4036D0" w14:textId="5844D8FE" w:rsidR="004E6D9B" w:rsidRPr="00E519F8" w:rsidRDefault="004E6D9B" w:rsidP="00322355">
      <w:pPr>
        <w:ind w:firstLine="709"/>
        <w:rPr>
          <w:szCs w:val="28"/>
        </w:rPr>
      </w:pPr>
      <w:r w:rsidRPr="00E519F8">
        <w:rPr>
          <w:szCs w:val="28"/>
        </w:rPr>
        <w:t xml:space="preserve">где R(t) - нагрузка на преграду, </w:t>
      </w:r>
      <m:oMath>
        <m:r>
          <w:rPr>
            <w:rFonts w:ascii="Cambria Math" w:hAnsi="Cambria Math"/>
            <w:szCs w:val="28"/>
            <w:lang w:val="en-US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</m:d>
          </m:e>
        </m:d>
      </m:oMath>
      <w:r w:rsidRPr="00E519F8">
        <w:rPr>
          <w:szCs w:val="28"/>
        </w:rPr>
        <w:t xml:space="preserve"> - сила, действующая со стороны не разрушенной части самолета. Подставив эти значения в (3), получим выражение для нагрузки, которое впервые было выведено Риерой:</w:t>
      </w:r>
    </w:p>
    <w:p w14:paraId="1699E0B3" w14:textId="77777777" w:rsidR="004E6D9B" w:rsidRPr="00E519F8" w:rsidRDefault="004E6D9B" w:rsidP="00322355">
      <w:pPr>
        <w:ind w:firstLine="709"/>
        <w:jc w:val="center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w:lastRenderedPageBreak/>
          <m:t>R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P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t</m:t>
                </m:r>
              </m:e>
            </m:d>
          </m:e>
        </m:d>
        <m:r>
          <w:rPr>
            <w:rFonts w:ascii="Cambria Math" w:hAnsi="Cambria Math"/>
            <w:szCs w:val="28"/>
          </w:rPr>
          <m:t>+</m:t>
        </m:r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sSup>
              <m:s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Cs w:val="28"/>
                  </w:rPr>
                  <m:t>ξ</m:t>
                </m:r>
              </m:e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p>
          </m:e>
        </m:acc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μ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ξ</m:t>
            </m:r>
            <m:d>
              <m:dPr>
                <m:ctrlPr>
                  <w:rPr>
                    <w:rFonts w:ascii="Cambria Math" w:hAnsi="Cambria Math"/>
                    <w:i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Cs w:val="28"/>
                  </w:rPr>
                  <m:t>t</m:t>
                </m:r>
              </m:e>
            </m:d>
          </m:e>
        </m:d>
      </m:oMath>
      <w:r w:rsidRPr="00E519F8">
        <w:rPr>
          <w:szCs w:val="28"/>
        </w:rPr>
        <w:t xml:space="preserve">, </w:t>
      </w:r>
      <w:r w:rsidRPr="00E519F8">
        <w:rPr>
          <w:szCs w:val="28"/>
        </w:rPr>
        <w:tab/>
        <w:t>(5)</w:t>
      </w:r>
    </w:p>
    <w:p w14:paraId="53B284F1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Первый член в правой части представляет собой статическую, а второй - динамическую составляющую нагрузки. Такая нагрузка действует, пока происходит смятие самолета, </w:t>
      </w:r>
      <w:proofErr w:type="gramStart"/>
      <w:r w:rsidRPr="00E519F8">
        <w:rPr>
          <w:szCs w:val="28"/>
        </w:rPr>
        <w:t>т.е.</w:t>
      </w:r>
      <w:proofErr w:type="gramEnd"/>
      <w:r w:rsidRPr="00E519F8">
        <w:rPr>
          <w:szCs w:val="28"/>
        </w:rPr>
        <w:t xml:space="preserve">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ξ</m:t>
            </m:r>
          </m:e>
        </m:acc>
      </m:oMath>
      <w:r w:rsidRPr="00E519F8">
        <w:rPr>
          <w:szCs w:val="28"/>
        </w:rPr>
        <w:t>(t) ≥ 0, после чего обращается в нуль.</w:t>
      </w:r>
    </w:p>
    <w:p w14:paraId="02A2FCED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Удар по нормали к недеформируемой преграде, наклоненной под углом α. </w:t>
      </w:r>
    </w:p>
    <w:p w14:paraId="41CDCEBD" w14:textId="56D72F22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Единственным отличием этой задачи от рассмотренного выше удара в вертикальную преграду является то, что сила веса смятой части самолета (1) направлена не перпендикулярно, а под углом к направлению движения </w:t>
      </w:r>
      <w:r w:rsidRPr="00E519F8">
        <w:rPr>
          <w:i/>
          <w:iCs/>
          <w:szCs w:val="28"/>
          <w:lang w:val="en-US"/>
        </w:rPr>
        <w:t>x</w:t>
      </w:r>
      <w:r w:rsidRPr="00E519F8">
        <w:rPr>
          <w:szCs w:val="28"/>
        </w:rPr>
        <w:t xml:space="preserve">. Поэтому нагрузка на преграду выводится так же, как формула </w:t>
      </w:r>
      <w:proofErr w:type="spellStart"/>
      <w:r w:rsidRPr="00E519F8">
        <w:rPr>
          <w:szCs w:val="28"/>
        </w:rPr>
        <w:t>Риеры</w:t>
      </w:r>
      <w:proofErr w:type="spellEnd"/>
      <w:r w:rsidRPr="00E519F8">
        <w:rPr>
          <w:szCs w:val="28"/>
        </w:rPr>
        <w:t>, но проекция главного вектора внешних сил, действующих на смятую часть, на ось ОХ</w:t>
      </w:r>
      <w:r w:rsidR="00322355">
        <w:rPr>
          <w:szCs w:val="28"/>
        </w:rPr>
        <w:t>:</w:t>
      </w:r>
    </w:p>
    <w:p w14:paraId="626F5B00" w14:textId="77777777" w:rsidR="004E6D9B" w:rsidRPr="00E519F8" w:rsidRDefault="00000000" w:rsidP="00322355">
      <w:pPr>
        <w:autoSpaceDE w:val="0"/>
        <w:autoSpaceDN w:val="0"/>
        <w:adjustRightInd w:val="0"/>
        <w:ind w:firstLine="709"/>
        <w:jc w:val="center"/>
        <w:rPr>
          <w:szCs w:val="28"/>
        </w:rPr>
      </w:pP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ⅈx</m:t>
            </m:r>
          </m:sub>
          <m:sup>
            <m:r>
              <w:rPr>
                <w:rFonts w:ascii="Cambria Math" w:hAnsi="Cambria Math"/>
                <w:szCs w:val="28"/>
              </w:rPr>
              <m:t>e</m:t>
            </m:r>
          </m:sup>
        </m:sSubSup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R</m:t>
        </m:r>
        <m:r>
          <w:rPr>
            <w:rFonts w:ascii="Cambria Math" w:hAnsi="Cambria Math"/>
            <w:szCs w:val="28"/>
          </w:rPr>
          <m:t>-</m:t>
        </m:r>
        <m:r>
          <w:rPr>
            <w:rFonts w:ascii="Cambria Math" w:hAnsi="Cambria Math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</m:e>
        </m:d>
        <m:r>
          <w:rPr>
            <w:rFonts w:ascii="Cambria Math" w:hAnsi="Cambria Math"/>
            <w:szCs w:val="28"/>
          </w:rPr>
          <m:t>-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gm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</m:e>
        </m:d>
        <m:r>
          <w:rPr>
            <w:rFonts w:ascii="Cambria Math" w:hAnsi="Cambria Math"/>
            <w:szCs w:val="28"/>
            <w:lang w:val="en-US"/>
          </w:rPr>
          <m:t>sinα</m:t>
        </m:r>
      </m:oMath>
      <w:r w:rsidR="004E6D9B" w:rsidRPr="00E519F8">
        <w:rPr>
          <w:szCs w:val="28"/>
        </w:rPr>
        <w:t xml:space="preserve">. </w:t>
      </w:r>
      <w:r w:rsidR="004E6D9B" w:rsidRPr="00E519F8">
        <w:rPr>
          <w:szCs w:val="28"/>
        </w:rPr>
        <w:tab/>
        <w:t>(6)</w:t>
      </w:r>
    </w:p>
    <w:p w14:paraId="40EF7520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Эта сила действует в продолжение смятия самолета, </w:t>
      </w:r>
      <w:proofErr w:type="gramStart"/>
      <w:r w:rsidRPr="00E519F8">
        <w:rPr>
          <w:szCs w:val="28"/>
        </w:rPr>
        <w:t>т.е.</w:t>
      </w:r>
      <w:proofErr w:type="gramEnd"/>
      <w:r w:rsidRPr="00E519F8">
        <w:rPr>
          <w:szCs w:val="28"/>
        </w:rPr>
        <w:t xml:space="preserve"> пока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ξ</m:t>
            </m:r>
          </m:e>
        </m:acc>
      </m:oMath>
      <w:r w:rsidRPr="00E519F8">
        <w:rPr>
          <w:szCs w:val="28"/>
        </w:rPr>
        <w:t xml:space="preserve">(t) ≥ 0, после чего становится равной </w:t>
      </w:r>
      <m:oMath>
        <m:sSubSup>
          <m:sSubSupPr>
            <m:ctrlPr>
              <w:rPr>
                <w:rFonts w:ascii="Cambria Math" w:hAnsi="Cambria Math"/>
                <w:i/>
                <w:szCs w:val="28"/>
              </w:rPr>
            </m:ctrlPr>
          </m:sSubSupPr>
          <m:e>
            <m:r>
              <w:rPr>
                <w:rFonts w:ascii="Cambria Math" w:hAnsi="Cambria Math"/>
                <w:szCs w:val="28"/>
              </w:rPr>
              <m:t>F</m:t>
            </m:r>
          </m:e>
          <m:sub>
            <m:r>
              <w:rPr>
                <w:rFonts w:ascii="Cambria Math" w:hAnsi="Cambria Math"/>
                <w:szCs w:val="28"/>
              </w:rPr>
              <m:t>ⅈx</m:t>
            </m:r>
          </m:sub>
          <m:sup>
            <m:r>
              <w:rPr>
                <w:rFonts w:ascii="Cambria Math" w:hAnsi="Cambria Math"/>
                <w:szCs w:val="28"/>
              </w:rPr>
              <m:t>e</m:t>
            </m:r>
          </m:sup>
        </m:sSubSup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gm</m:t>
            </m:r>
          </m:e>
          <m:sub>
            <m:r>
              <w:rPr>
                <w:rFonts w:ascii="Cambria Math" w:hAnsi="Cambria Math"/>
                <w:szCs w:val="28"/>
                <w:lang w:val="en-US"/>
              </w:rPr>
              <m:t>c</m:t>
            </m:r>
          </m:sub>
        </m:sSub>
        <m:r>
          <w:rPr>
            <w:rFonts w:ascii="Cambria Math" w:hAnsi="Cambria Math"/>
            <w:szCs w:val="28"/>
            <w:lang w:val="en-US"/>
          </w:rPr>
          <m:t>sinα</m:t>
        </m:r>
      </m:oMath>
      <w:r w:rsidRPr="00E519F8">
        <w:rPr>
          <w:szCs w:val="28"/>
        </w:rPr>
        <w:t>.</w:t>
      </w:r>
    </w:p>
    <w:p w14:paraId="3D6D1767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Таким образом, нагрузка на преграду</w:t>
      </w:r>
    </w:p>
    <w:p w14:paraId="166D7749" w14:textId="77777777" w:rsidR="004E6D9B" w:rsidRPr="00E519F8" w:rsidRDefault="004E6D9B" w:rsidP="00322355">
      <w:pPr>
        <w:ind w:firstLine="709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R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r>
                    <w:rPr>
                      <w:rFonts w:ascii="Cambria Math" w:hAnsi="Cambria Math"/>
                      <w:szCs w:val="28"/>
                    </w:rPr>
                    <m:t>P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+g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ξ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acc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t</m:t>
                      </m:r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>μ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t</m:t>
                          </m:r>
                        </m:e>
                      </m:d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 xml:space="preserve">     при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(t) ≥ 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 xml:space="preserve">                                                                 при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(t) = 0</m:t>
                  </m:r>
                </m:e>
              </m:mr>
            </m:m>
          </m:e>
        </m:d>
      </m:oMath>
      <w:r w:rsidRPr="00E519F8">
        <w:rPr>
          <w:szCs w:val="28"/>
        </w:rPr>
        <w:t xml:space="preserve">, </w:t>
      </w:r>
      <w:r w:rsidRPr="00E519F8">
        <w:rPr>
          <w:szCs w:val="28"/>
        </w:rPr>
        <w:tab/>
        <w:t>(7)</w:t>
      </w:r>
    </w:p>
    <w:p w14:paraId="2F017DAF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Если удар нанесен не по нормали к преграде, а под углом φ ≤ </w:t>
      </w:r>
      <w:proofErr w:type="spellStart"/>
      <w:r w:rsidRPr="00E519F8">
        <w:rPr>
          <w:szCs w:val="28"/>
        </w:rPr>
        <w:t>φ</w:t>
      </w:r>
      <w:r w:rsidRPr="00E519F8">
        <w:rPr>
          <w:szCs w:val="28"/>
          <w:vertAlign w:val="subscript"/>
        </w:rPr>
        <w:t>тр</w:t>
      </w:r>
      <w:proofErr w:type="spellEnd"/>
      <w:r w:rsidRPr="00E519F8">
        <w:rPr>
          <w:szCs w:val="28"/>
        </w:rPr>
        <w:t xml:space="preserve">, где </w:t>
      </w:r>
      <w:proofErr w:type="spellStart"/>
      <w:r w:rsidRPr="00E519F8">
        <w:rPr>
          <w:szCs w:val="28"/>
        </w:rPr>
        <w:t>φ</w:t>
      </w:r>
      <w:r w:rsidRPr="00E519F8">
        <w:rPr>
          <w:szCs w:val="28"/>
          <w:vertAlign w:val="subscript"/>
        </w:rPr>
        <w:t>тр</w:t>
      </w:r>
      <w:proofErr w:type="spellEnd"/>
      <w:r w:rsidRPr="00E519F8">
        <w:rPr>
          <w:szCs w:val="28"/>
        </w:rPr>
        <w:t xml:space="preserve"> - угол трения между материалами фюзеляжа самолета и преграды, то нагрузка R(t) обычным образом раскладывается на компоненты: нормальную </w:t>
      </w:r>
      <w:proofErr w:type="spellStart"/>
      <w:r w:rsidRPr="00E519F8">
        <w:rPr>
          <w:szCs w:val="28"/>
        </w:rPr>
        <w:t>R</w:t>
      </w:r>
      <w:r w:rsidRPr="00E519F8">
        <w:rPr>
          <w:szCs w:val="28"/>
          <w:vertAlign w:val="subscript"/>
        </w:rPr>
        <w:t>n</w:t>
      </w:r>
      <w:proofErr w:type="spellEnd"/>
      <w:r w:rsidRPr="00E519F8">
        <w:rPr>
          <w:szCs w:val="28"/>
        </w:rPr>
        <w:t>(t) = R(t)</w:t>
      </w:r>
      <w:proofErr w:type="spellStart"/>
      <w:r w:rsidRPr="00E519F8">
        <w:rPr>
          <w:szCs w:val="28"/>
        </w:rPr>
        <w:t>cosφ</w:t>
      </w:r>
      <w:proofErr w:type="spellEnd"/>
      <w:r w:rsidRPr="00E519F8">
        <w:rPr>
          <w:szCs w:val="28"/>
        </w:rPr>
        <w:t xml:space="preserve"> и касательную</w:t>
      </w:r>
    </w:p>
    <w:p w14:paraId="673F6CFA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proofErr w:type="spellStart"/>
      <w:r w:rsidRPr="00E519F8">
        <w:rPr>
          <w:szCs w:val="28"/>
        </w:rPr>
        <w:t>R</w:t>
      </w:r>
      <w:r w:rsidRPr="00E519F8">
        <w:rPr>
          <w:szCs w:val="28"/>
          <w:vertAlign w:val="subscript"/>
        </w:rPr>
        <w:t>τ</w:t>
      </w:r>
      <w:proofErr w:type="spellEnd"/>
      <w:r w:rsidRPr="00E519F8">
        <w:rPr>
          <w:szCs w:val="28"/>
        </w:rPr>
        <w:t>(t) = R(t)</w:t>
      </w:r>
      <w:proofErr w:type="spellStart"/>
      <w:r w:rsidRPr="00E519F8">
        <w:rPr>
          <w:szCs w:val="28"/>
        </w:rPr>
        <w:t>sinφ</w:t>
      </w:r>
      <w:proofErr w:type="spellEnd"/>
      <w:r w:rsidRPr="00E519F8">
        <w:rPr>
          <w:szCs w:val="28"/>
        </w:rPr>
        <w:t>.</w:t>
      </w:r>
    </w:p>
    <w:p w14:paraId="0744A653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Если же начальный угол удара </w:t>
      </w:r>
      <w:proofErr w:type="gramStart"/>
      <w:r w:rsidRPr="00E519F8">
        <w:rPr>
          <w:szCs w:val="28"/>
        </w:rPr>
        <w:t>φ &gt;</w:t>
      </w:r>
      <w:proofErr w:type="gramEnd"/>
      <w:r w:rsidRPr="00E519F8">
        <w:rPr>
          <w:szCs w:val="28"/>
        </w:rPr>
        <w:t xml:space="preserve"> </w:t>
      </w:r>
      <w:proofErr w:type="spellStart"/>
      <w:r w:rsidRPr="00E519F8">
        <w:rPr>
          <w:szCs w:val="28"/>
        </w:rPr>
        <w:t>φ</w:t>
      </w:r>
      <w:r w:rsidRPr="00E519F8">
        <w:rPr>
          <w:szCs w:val="28"/>
          <w:vertAlign w:val="subscript"/>
        </w:rPr>
        <w:t>тр</w:t>
      </w:r>
      <w:proofErr w:type="spellEnd"/>
      <w:r w:rsidRPr="00E519F8">
        <w:rPr>
          <w:szCs w:val="28"/>
        </w:rPr>
        <w:t>, то одновременно с разрушением самолет будет проскальзывать относительно преграды.</w:t>
      </w:r>
    </w:p>
    <w:p w14:paraId="6EC9FE2E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При ударе тела с постоянной по длине массой и прочностью формула (7) в квадратурах будет выглядеть следующим образом:</w:t>
      </w:r>
    </w:p>
    <w:p w14:paraId="56291B7A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m:oMath>
        <m:r>
          <w:rPr>
            <w:rFonts w:ascii="Cambria Math" w:hAnsi="Cambria Math"/>
            <w:szCs w:val="28"/>
            <w:lang w:val="en-US"/>
          </w:rPr>
          <m:t>P</m:t>
        </m:r>
        <m:d>
          <m:d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const</m:t>
        </m:r>
      </m:oMath>
      <w:r w:rsidRPr="00E519F8">
        <w:rPr>
          <w:szCs w:val="28"/>
        </w:rPr>
        <w:t>,</w:t>
      </w:r>
      <w:r w:rsidRPr="00E519F8">
        <w:rPr>
          <w:szCs w:val="28"/>
        </w:rPr>
        <w:tab/>
      </w:r>
      <m:oMath>
        <m:r>
          <w:rPr>
            <w:rFonts w:ascii="Cambria Math" w:hAnsi="Cambria Math"/>
            <w:szCs w:val="28"/>
          </w:rPr>
          <m:t>μ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ξ</m:t>
            </m:r>
          </m:e>
        </m:d>
        <m:r>
          <w:rPr>
            <w:rFonts w:ascii="Cambria Math" w:hAnsi="Cambria Math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</w:rPr>
              <m:t>μ</m:t>
            </m:r>
          </m:e>
          <m:sub>
            <m:r>
              <w:rPr>
                <w:rFonts w:ascii="Cambria Math" w:hAnsi="Cambria Math"/>
                <w:szCs w:val="28"/>
              </w:rPr>
              <m:t>1</m:t>
            </m:r>
          </m:sub>
        </m:sSub>
        <m:r>
          <w:rPr>
            <w:rFonts w:ascii="Cambria Math" w:hAnsi="Cambria Math"/>
            <w:szCs w:val="28"/>
          </w:rPr>
          <m:t>=</m:t>
        </m:r>
        <m:r>
          <w:rPr>
            <w:rFonts w:ascii="Cambria Math" w:hAnsi="Cambria Math"/>
            <w:szCs w:val="28"/>
            <w:lang w:val="en-US"/>
          </w:rPr>
          <m:t>const</m:t>
        </m:r>
      </m:oMath>
      <w:r w:rsidRPr="00E519F8">
        <w:rPr>
          <w:szCs w:val="28"/>
        </w:rPr>
        <w:t>,</w:t>
      </w:r>
      <w:r w:rsidRPr="00E519F8">
        <w:rPr>
          <w:szCs w:val="28"/>
        </w:rPr>
        <w:tab/>
      </w:r>
      <w:r w:rsidRPr="00E519F8">
        <w:rPr>
          <w:szCs w:val="28"/>
          <w:lang w:val="en-US"/>
        </w:rPr>
        <w:t>m</w:t>
      </w:r>
      <w:r w:rsidRPr="00E519F8">
        <w:rPr>
          <w:szCs w:val="28"/>
          <w:vertAlign w:val="subscript"/>
        </w:rPr>
        <w:t>1</w:t>
      </w:r>
      <w:r w:rsidRPr="00E519F8">
        <w:rPr>
          <w:szCs w:val="28"/>
        </w:rPr>
        <w:t>=µ</w:t>
      </w:r>
      <w:r w:rsidRPr="00E519F8">
        <w:rPr>
          <w:szCs w:val="28"/>
          <w:vertAlign w:val="subscript"/>
        </w:rPr>
        <w:t>1</w:t>
      </w:r>
      <w:r w:rsidRPr="00E519F8">
        <w:rPr>
          <w:szCs w:val="28"/>
        </w:rPr>
        <w:t>ξ,</w:t>
      </w:r>
      <w:r w:rsidRPr="00E519F8">
        <w:rPr>
          <w:szCs w:val="28"/>
        </w:rPr>
        <w:tab/>
      </w:r>
      <w:r w:rsidRPr="00E519F8">
        <w:rPr>
          <w:szCs w:val="28"/>
          <w:lang w:val="en-US"/>
        </w:rPr>
        <w:t>m</w:t>
      </w:r>
      <w:r w:rsidRPr="00E519F8">
        <w:rPr>
          <w:szCs w:val="28"/>
          <w:vertAlign w:val="subscript"/>
          <w:lang w:val="en-US"/>
        </w:rPr>
        <w:t>c</w:t>
      </w:r>
      <w:r w:rsidRPr="00E519F8">
        <w:rPr>
          <w:szCs w:val="28"/>
        </w:rPr>
        <w:t>= µ</w:t>
      </w:r>
      <w:r w:rsidRPr="00E519F8">
        <w:rPr>
          <w:szCs w:val="28"/>
          <w:vertAlign w:val="subscript"/>
        </w:rPr>
        <w:t>1</w:t>
      </w:r>
      <w:r w:rsidRPr="00E519F8">
        <w:rPr>
          <w:i/>
          <w:iCs/>
          <w:szCs w:val="28"/>
          <w:lang w:val="en-US"/>
        </w:rPr>
        <w:t>l</w:t>
      </w:r>
      <w:r w:rsidRPr="00E519F8">
        <w:rPr>
          <w:szCs w:val="28"/>
        </w:rPr>
        <w:t>,</w:t>
      </w:r>
      <w:r w:rsidRPr="00E519F8">
        <w:rPr>
          <w:szCs w:val="28"/>
        </w:rPr>
        <w:tab/>
      </w:r>
      <m:oMath>
        <m:r>
          <w:rPr>
            <w:rFonts w:ascii="Cambria Math" w:hAnsi="Cambria Math"/>
            <w:szCs w:val="28"/>
            <w:lang w:val="en-US"/>
          </w:rPr>
          <m:t>a</m:t>
        </m:r>
        <m:r>
          <w:rPr>
            <w:rFonts w:ascii="Cambria Math" w:hAnsi="Cambria Math"/>
            <w:szCs w:val="28"/>
          </w:rPr>
          <m:t>=(</m:t>
        </m:r>
        <m:r>
          <w:rPr>
            <w:rFonts w:ascii="Cambria Math" w:hAnsi="Cambria Math"/>
            <w:szCs w:val="28"/>
            <w:lang w:val="en-US"/>
          </w:rPr>
          <m:t>gsinα</m:t>
        </m:r>
        <m:r>
          <w:rPr>
            <w:rFonts w:ascii="Cambria Math" w:hAnsi="Cambria Math"/>
            <w:szCs w:val="28"/>
          </w:rPr>
          <m:t>-</m:t>
        </m:r>
        <m:f>
          <m:fP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</m:sub>
            </m:sSub>
          </m:den>
        </m:f>
      </m:oMath>
      <w:r w:rsidRPr="00E519F8">
        <w:rPr>
          <w:szCs w:val="28"/>
        </w:rPr>
        <w:t>)</w:t>
      </w:r>
    </w:p>
    <w:p w14:paraId="4C3DC24B" w14:textId="77777777" w:rsidR="004E6D9B" w:rsidRPr="00E519F8" w:rsidRDefault="004E6D9B" w:rsidP="00322355">
      <w:pPr>
        <w:ind w:firstLine="709"/>
        <w:jc w:val="center"/>
        <w:rPr>
          <w:szCs w:val="28"/>
        </w:rPr>
      </w:pPr>
      <m:oMath>
        <m:r>
          <w:rPr>
            <w:rFonts w:ascii="Cambria Math" w:hAnsi="Cambria Math"/>
            <w:szCs w:val="28"/>
          </w:rPr>
          <m:t>R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</w:rPr>
              <m:t>t</m:t>
            </m:r>
          </m:e>
        </m:d>
        <m:r>
          <w:rPr>
            <w:rFonts w:ascii="Cambria Math" w:hAnsi="Cambria Math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szCs w:val="28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μ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1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den>
                  </m:f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t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(</m:t>
                      </m:r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at</m:t>
                      </m:r>
                      <m:r>
                        <w:rPr>
                          <w:rFonts w:ascii="Cambria Math" w:hAnsi="Cambria Math"/>
                          <w:szCs w:val="28"/>
                        </w:rPr>
                        <m:t>+2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  <w:lang w:val="en-US"/>
                            </w:rPr>
                            <m:t>v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)g</m:t>
                      </m:r>
                      <m:func>
                        <m:func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  <w:szCs w:val="28"/>
                            </w:rPr>
                            <m:t>sin</m:t>
                          </m:r>
                        </m:fName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α</m:t>
                          </m:r>
                        </m:e>
                      </m:func>
                      <m:r>
                        <w:rPr>
                          <w:rFonts w:ascii="Cambria Math" w:hAnsi="Cambria Math"/>
                          <w:szCs w:val="28"/>
                        </w:rPr>
                        <m:t>+2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Cs w:val="28"/>
                                </w:rPr>
                                <m:t>at+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i/>
                                      <w:szCs w:val="28"/>
                                      <w:lang w:val="en-US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szCs w:val="28"/>
                                      <w:lang w:val="en-US"/>
                                    </w:rPr>
                                    <m:t>v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szCs w:val="28"/>
                                    </w:rP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  <w:szCs w:val="28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szCs w:val="28"/>
                    </w:rPr>
                    <m:t xml:space="preserve">     при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(t) ≥ 0</m:t>
                  </m:r>
                </m:e>
              </m:mr>
              <m:mr>
                <m:e>
                  <m:r>
                    <w:rPr>
                      <w:rFonts w:ascii="Cambria Math" w:hAnsi="Cambria Math"/>
                      <w:szCs w:val="28"/>
                    </w:rPr>
                    <m:t>g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Cs w:val="28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α</m:t>
                      </m:r>
                    </m:e>
                  </m:func>
                  <m:r>
                    <w:rPr>
                      <w:rFonts w:ascii="Cambria Math" w:hAnsi="Cambria Math"/>
                      <w:szCs w:val="28"/>
                    </w:rPr>
                    <m:t xml:space="preserve">                                                                 при </m:t>
                  </m:r>
                  <m:acc>
                    <m:accPr>
                      <m:chr m:val="̇"/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ξ</m:t>
                      </m:r>
                    </m:e>
                  </m:acc>
                  <m:r>
                    <m:rPr>
                      <m:sty m:val="p"/>
                    </m:rPr>
                    <w:rPr>
                      <w:rFonts w:ascii="Cambria Math" w:hAnsi="Cambria Math"/>
                      <w:szCs w:val="28"/>
                    </w:rPr>
                    <m:t>(t) = 0</m:t>
                  </m:r>
                </m:e>
              </m:mr>
            </m:m>
          </m:e>
        </m:d>
      </m:oMath>
      <w:r w:rsidRPr="00E519F8">
        <w:rPr>
          <w:szCs w:val="28"/>
        </w:rPr>
        <w:t xml:space="preserve">, </w:t>
      </w:r>
      <w:r w:rsidRPr="00E519F8">
        <w:rPr>
          <w:szCs w:val="28"/>
        </w:rPr>
        <w:tab/>
        <w:t>(8)</w:t>
      </w:r>
    </w:p>
    <w:p w14:paraId="785396ED" w14:textId="77777777" w:rsidR="004E6D9B" w:rsidRPr="00E519F8" w:rsidRDefault="004E6D9B" w:rsidP="00322355">
      <w:pPr>
        <w:ind w:firstLine="709"/>
        <w:rPr>
          <w:szCs w:val="28"/>
        </w:rPr>
      </w:pPr>
    </w:p>
    <w:p w14:paraId="39D20094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lastRenderedPageBreak/>
        <w:t xml:space="preserve">Длительность нагрузки из условия </w:t>
      </w:r>
      <m:oMath>
        <m:acc>
          <m:accPr>
            <m:chr m:val="̇"/>
            <m:ctrlPr>
              <w:rPr>
                <w:rFonts w:ascii="Cambria Math" w:hAnsi="Cambria Math"/>
                <w:i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</w:rPr>
              <m:t>ξ</m:t>
            </m:r>
          </m:e>
        </m:acc>
        <m:r>
          <m:rPr>
            <m:sty m:val="p"/>
          </m:rPr>
          <w:rPr>
            <w:rFonts w:ascii="Cambria Math" w:hAnsi="Cambria Math"/>
            <w:szCs w:val="28"/>
          </w:rPr>
          <m:t>(t) = 0</m:t>
        </m:r>
      </m:oMath>
      <w:r w:rsidRPr="00E519F8">
        <w:rPr>
          <w:szCs w:val="28"/>
        </w:rPr>
        <w:t>:</w:t>
      </w:r>
    </w:p>
    <w:p w14:paraId="178AB0D9" w14:textId="77777777" w:rsidR="004E6D9B" w:rsidRPr="00E519F8" w:rsidRDefault="00000000" w:rsidP="00322355">
      <w:pPr>
        <w:ind w:firstLine="709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Cs w:val="28"/>
              </w:rPr>
              <m:t>max</m:t>
            </m:r>
          </m:sub>
        </m:sSub>
        <m:r>
          <w:rPr>
            <w:rFonts w:ascii="Cambria Math" w:hAnsi="Cambria Math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0</m:t>
                </m:r>
              </m:sub>
            </m:sSub>
          </m:num>
          <m:den>
            <m:r>
              <w:rPr>
                <w:rFonts w:ascii="Cambria Math" w:hAnsi="Cambria Math"/>
                <w:szCs w:val="28"/>
              </w:rPr>
              <m:t>a</m:t>
            </m:r>
          </m:den>
        </m:f>
      </m:oMath>
      <w:r w:rsidR="004E6D9B" w:rsidRPr="00E519F8">
        <w:rPr>
          <w:szCs w:val="28"/>
        </w:rPr>
        <w:t xml:space="preserve">, </w:t>
      </w:r>
      <w:r w:rsidR="004E6D9B" w:rsidRPr="00E519F8">
        <w:rPr>
          <w:szCs w:val="28"/>
        </w:rPr>
        <w:tab/>
        <w:t>(9)</w:t>
      </w:r>
    </w:p>
    <w:p w14:paraId="3EAF3A71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Максимальное перемещение при этом равно:</w:t>
      </w:r>
    </w:p>
    <w:p w14:paraId="3A9E9F71" w14:textId="77777777" w:rsidR="004E6D9B" w:rsidRPr="00E519F8" w:rsidRDefault="00000000" w:rsidP="00322355">
      <w:pPr>
        <w:autoSpaceDE w:val="0"/>
        <w:autoSpaceDN w:val="0"/>
        <w:adjustRightInd w:val="0"/>
        <w:ind w:firstLine="709"/>
        <w:jc w:val="center"/>
        <w:rPr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Cs w:val="28"/>
              </w:rPr>
            </m:ctrlPr>
          </m:sSubPr>
          <m:e>
            <m:r>
              <w:rPr>
                <w:rFonts w:ascii="Cambria Math" w:hAnsi="Cambria Math"/>
                <w:szCs w:val="28"/>
                <w:lang w:val="en-US"/>
              </w:rPr>
              <m:t>ξ</m:t>
            </m:r>
          </m:e>
          <m:sub>
            <m:r>
              <w:rPr>
                <w:rFonts w:ascii="Cambria Math" w:hAnsi="Cambria Math"/>
                <w:szCs w:val="28"/>
              </w:rPr>
              <m:t>max</m:t>
            </m:r>
          </m:sub>
        </m:sSub>
        <m:r>
          <w:rPr>
            <w:rFonts w:ascii="Cambria Math" w:hAnsi="Cambria Math"/>
            <w:szCs w:val="28"/>
          </w:rPr>
          <m:t>=-</m:t>
        </m:r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szCs w:val="28"/>
              </w:rPr>
              <m:t>2a</m:t>
            </m:r>
          </m:den>
        </m:f>
      </m:oMath>
      <w:r w:rsidR="004E6D9B" w:rsidRPr="00E519F8">
        <w:rPr>
          <w:szCs w:val="28"/>
        </w:rPr>
        <w:t xml:space="preserve">, </w:t>
      </w:r>
      <w:r w:rsidR="004E6D9B" w:rsidRPr="00E519F8">
        <w:rPr>
          <w:szCs w:val="28"/>
        </w:rPr>
        <w:tab/>
        <w:t>(10)</w:t>
      </w:r>
    </w:p>
    <w:p w14:paraId="23F7977E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Дроны мы рассматриваем, как легко деформируемое тело из композитного материала (КМ) в соответствии с [6]. Данный метод достаточно консервативен и исходит из разрушения с самого дрона. Если дрон сделан из достаточно прочного материала, то нагрузка получается достаточно большой. Здесь не учитываются Закон изменения нагрузки при ударе по нормали к вертикальной неподвижной преграде дрона </w:t>
      </w:r>
    </w:p>
    <w:p w14:paraId="6C7B8993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i/>
          <w:szCs w:val="28"/>
        </w:rPr>
      </w:pPr>
      <m:oMathPara>
        <m:oMath>
          <m:r>
            <w:rPr>
              <w:rFonts w:ascii="Cambria Math" w:hAnsi="Cambria Math"/>
              <w:szCs w:val="28"/>
            </w:rPr>
            <m:t>R</m:t>
          </m:r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Cs w:val="28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r>
            <w:rPr>
              <w:rFonts w:ascii="Cambria Math" w:hAnsi="Cambria Math"/>
              <w:szCs w:val="28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μ</m:t>
              </m:r>
            </m:e>
            <m:sub>
              <m:r>
                <w:rPr>
                  <w:rFonts w:ascii="Cambria Math" w:hAnsi="Cambria Math"/>
                  <w:szCs w:val="28"/>
                </w:rPr>
                <m:t>1</m:t>
              </m:r>
            </m:sub>
          </m:sSub>
          <m:sSup>
            <m:sSupPr>
              <m:ctrlPr>
                <w:rPr>
                  <w:rFonts w:ascii="Cambria Math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hAnsi="Cambria Math"/>
                  <w:szCs w:val="28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c</m:t>
                      </m:r>
                    </m:sub>
                  </m:sSub>
                </m:den>
              </m:f>
              <m:r>
                <w:rPr>
                  <w:rFonts w:ascii="Cambria Math" w:hAnsi="Cambria Math"/>
                  <w:szCs w:val="28"/>
                </w:rPr>
                <m:t>t)</m:t>
              </m:r>
            </m:e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p>
        </m:oMath>
      </m:oMathPara>
    </w:p>
    <w:p w14:paraId="3D56BE2B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noProof/>
          <w:szCs w:val="28"/>
        </w:rPr>
        <w:drawing>
          <wp:anchor distT="0" distB="0" distL="114300" distR="114300" simplePos="0" relativeHeight="251689984" behindDoc="0" locked="0" layoutInCell="1" allowOverlap="1" wp14:anchorId="06DECF2C" wp14:editId="769FE89D">
            <wp:simplePos x="0" y="0"/>
            <wp:positionH relativeFrom="margin">
              <wp:posOffset>4511040</wp:posOffset>
            </wp:positionH>
            <wp:positionV relativeFrom="paragraph">
              <wp:posOffset>318135</wp:posOffset>
            </wp:positionV>
            <wp:extent cx="1774825" cy="2284095"/>
            <wp:effectExtent l="0" t="0" r="0" b="1905"/>
            <wp:wrapSquare wrapText="bothSides"/>
            <wp:docPr id="1021" name="Рисунок 21" descr="Изображение выглядит как текст, снимок экрана, самоле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 descr="Изображение выглядит как текст, снимок экрана, самолет, диаграмма&#10;&#10;Автоматически созданное описание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4825" cy="2284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519F8">
        <w:rPr>
          <w:szCs w:val="28"/>
        </w:rPr>
        <w:t xml:space="preserve">В соответствии с [6] разрушающее напряжение при ударе КМ </w:t>
      </w:r>
      <m:oMath>
        <m:r>
          <w:rPr>
            <w:rFonts w:ascii="Cambria Math" w:hAnsi="Cambria Math"/>
            <w:szCs w:val="28"/>
          </w:rPr>
          <m:t>σ=496 МПа</m:t>
        </m:r>
      </m:oMath>
      <w:r w:rsidRPr="00E519F8">
        <w:rPr>
          <w:szCs w:val="28"/>
        </w:rPr>
        <w:t xml:space="preserve">; </w:t>
      </w:r>
    </w:p>
    <w:p w14:paraId="43CA5163" w14:textId="4CBEFCBC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Плотност</w:t>
      </w:r>
      <w:r w:rsidR="00322355">
        <w:rPr>
          <w:szCs w:val="28"/>
        </w:rPr>
        <w:t>ь</w:t>
      </w:r>
      <w:r w:rsidRPr="00E519F8">
        <w:rPr>
          <w:szCs w:val="28"/>
        </w:rPr>
        <w:t xml:space="preserve"> КМ ρ = 1770 кг/м</w:t>
      </w:r>
      <w:r w:rsidRPr="00E519F8">
        <w:rPr>
          <w:szCs w:val="28"/>
          <w:vertAlign w:val="superscript"/>
        </w:rPr>
        <w:t>3</w:t>
      </w:r>
      <w:r w:rsidRPr="00E519F8">
        <w:rPr>
          <w:szCs w:val="28"/>
        </w:rPr>
        <w:t>;</w:t>
      </w:r>
    </w:p>
    <w:p w14:paraId="43A10DAB" w14:textId="55F298A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Длина 2 метра; </w:t>
      </w:r>
    </w:p>
    <w:p w14:paraId="149636A2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Масса 150 кг;</w:t>
      </w:r>
    </w:p>
    <w:p w14:paraId="61BAB2B3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Погонная масса μ = 75 кг/м. </w:t>
      </w:r>
    </w:p>
    <w:p w14:paraId="526672AA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Площадь поперечного сечения корпуса дрона в различных частях приведена ниже в таблице, с учётом того, что крылья и оперение выполнены из того же КМ, что и сам корпус. Толщина КМ корпуса принята равной 5 мм. Сечения, для которых рассчитывалась нагрузка приведена на рисунке.</w:t>
      </w:r>
    </w:p>
    <w:p w14:paraId="0BFE1C9E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Считаем, что удар нанесен торцом со скоростью v0 = 150 км/ч = 42 м/с.</w:t>
      </w:r>
    </w:p>
    <w:p w14:paraId="2E9C992A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Разрушающая сила составляет Р = </w:t>
      </w:r>
      <w:proofErr w:type="spellStart"/>
      <w:r w:rsidRPr="00E519F8">
        <w:rPr>
          <w:szCs w:val="28"/>
        </w:rPr>
        <w:t>Aσ</w:t>
      </w:r>
      <w:proofErr w:type="spellEnd"/>
      <w:r w:rsidRPr="00E519F8">
        <w:rPr>
          <w:szCs w:val="28"/>
        </w:rPr>
        <w:t xml:space="preserve"> Н.</w:t>
      </w:r>
    </w:p>
    <w:p w14:paraId="48ACA9D6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Время действия нагрузки вычислялось исходя из скорости и расстояния сечения от начала фюзеляжа.</w:t>
      </w:r>
    </w:p>
    <w:p w14:paraId="22FC5ED2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При ударе расчёт будем производить для консервативного варианта в вертикальную преграду (угол ее наклона α = 0) при условии:</w:t>
      </w:r>
    </w:p>
    <w:p w14:paraId="46CE5D3B" w14:textId="77777777" w:rsidR="004E6D9B" w:rsidRPr="00E519F8" w:rsidRDefault="00000000" w:rsidP="00322355">
      <w:pPr>
        <w:autoSpaceDE w:val="0"/>
        <w:autoSpaceDN w:val="0"/>
        <w:adjustRightInd w:val="0"/>
        <w:ind w:firstLine="709"/>
        <w:jc w:val="center"/>
        <w:rPr>
          <w:szCs w:val="28"/>
        </w:rPr>
      </w:pPr>
      <m:oMath>
        <m:f>
          <m:fPr>
            <m:ctrlPr>
              <w:rPr>
                <w:rFonts w:ascii="Cambria Math" w:hAnsi="Cambria Math"/>
                <w:i/>
                <w:szCs w:val="28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szCs w:val="28"/>
                  </w:rPr>
                </m:ctrlPr>
              </m:sSubSup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v</m:t>
                </m:r>
              </m:e>
              <m:sub>
                <m:r>
                  <w:rPr>
                    <w:rFonts w:ascii="Cambria Math" w:hAnsi="Cambria Math"/>
                    <w:szCs w:val="28"/>
                  </w:rPr>
                  <m:t>0</m:t>
                </m:r>
              </m:sub>
              <m:sup>
                <m:r>
                  <w:rPr>
                    <w:rFonts w:ascii="Cambria Math" w:hAnsi="Cambria Math"/>
                    <w:szCs w:val="28"/>
                  </w:rPr>
                  <m:t>2</m:t>
                </m:r>
              </m:sup>
            </m:sSubSup>
            <m:r>
              <w:rPr>
                <w:rFonts w:ascii="Cambria Math" w:hAnsi="Cambria Math"/>
                <w:szCs w:val="28"/>
              </w:rPr>
              <m:t>µ</m:t>
            </m:r>
          </m:num>
          <m:den>
            <m:r>
              <w:rPr>
                <w:rFonts w:ascii="Cambria Math" w:hAnsi="Cambria Math"/>
                <w:szCs w:val="28"/>
              </w:rPr>
              <m:t>2</m:t>
            </m:r>
            <m:r>
              <w:rPr>
                <w:rFonts w:ascii="Cambria Math" w:hAnsi="Cambria Math"/>
                <w:szCs w:val="28"/>
                <w:lang w:val="en-US"/>
              </w:rPr>
              <m:t>P</m:t>
            </m:r>
          </m:den>
        </m:f>
        <m:r>
          <w:rPr>
            <w:rFonts w:ascii="Cambria Math" w:hAnsi="Cambria Math"/>
            <w:szCs w:val="28"/>
          </w:rPr>
          <m:t>=0.003≪1</m:t>
        </m:r>
      </m:oMath>
      <w:r w:rsidR="004E6D9B" w:rsidRPr="00E519F8">
        <w:rPr>
          <w:szCs w:val="28"/>
        </w:rPr>
        <w:t xml:space="preserve"> – условие выполняется.</w:t>
      </w:r>
    </w:p>
    <w:p w14:paraId="7D81BD08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lastRenderedPageBreak/>
        <w:t>Длительность удара</w:t>
      </w:r>
    </w:p>
    <w:p w14:paraId="753DE399" w14:textId="7220D7D7" w:rsidR="004E6D9B" w:rsidRPr="00C13A77" w:rsidRDefault="00000000" w:rsidP="00322355">
      <w:pPr>
        <w:autoSpaceDE w:val="0"/>
        <w:autoSpaceDN w:val="0"/>
        <w:adjustRightInd w:val="0"/>
        <w:ind w:firstLine="709"/>
        <w:rPr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Cs w:val="28"/>
                  <w:vertAlign w:val="subscript"/>
                  <w:lang w:val="en-US"/>
                </w:rPr>
                <m:t>max</m:t>
              </m:r>
            </m:sub>
          </m:sSub>
          <m:r>
            <w:rPr>
              <w:rFonts w:ascii="Cambria Math" w:hAnsi="Cambria Math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  <w:szCs w:val="28"/>
                      <w:lang w:val="en-US"/>
                    </w:rPr>
                    <m:t>c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Cs w:val="28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/>
              <w:szCs w:val="28"/>
            </w:rPr>
            <m:t xml:space="preserve"> 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150∙42</m:t>
              </m:r>
            </m:num>
            <m:den>
              <m:r>
                <w:rPr>
                  <w:rFonts w:ascii="Cambria Math" w:hAnsi="Cambria Math"/>
                  <w:szCs w:val="28"/>
                </w:rPr>
                <m:t>2.13∙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Cs w:val="28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szCs w:val="28"/>
                    </w:rPr>
                    <m:t>7</m:t>
                  </m:r>
                </m:sup>
              </m:sSup>
            </m:den>
          </m:f>
          <m:r>
            <w:rPr>
              <w:rFonts w:ascii="Cambria Math" w:hAnsi="Cambria Math"/>
              <w:szCs w:val="28"/>
            </w:rPr>
            <m:t>=0,0003</m:t>
          </m:r>
          <m:r>
            <w:rPr>
              <w:rFonts w:ascii="Cambria Math" w:hAnsi="Cambria Math"/>
              <w:szCs w:val="28"/>
              <w:lang w:val="en-US"/>
            </w:rPr>
            <m:t>c</m:t>
          </m:r>
        </m:oMath>
      </m:oMathPara>
    </w:p>
    <w:p w14:paraId="625162FC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>Соответственно нагрузка в разных сечения рассчитана и приведена в таблицах ниже.</w:t>
      </w:r>
    </w:p>
    <w:p w14:paraId="5A6B7780" w14:textId="3C4D9E24" w:rsidR="00322355" w:rsidRPr="00322355" w:rsidRDefault="00322355" w:rsidP="00322355">
      <w:pPr>
        <w:spacing w:line="240" w:lineRule="auto"/>
        <w:ind w:firstLine="709"/>
        <w:jc w:val="right"/>
        <w:rPr>
          <w:i/>
          <w:iCs/>
          <w:sz w:val="24"/>
          <w:szCs w:val="24"/>
        </w:rPr>
      </w:pPr>
      <w:r w:rsidRPr="00322355">
        <w:rPr>
          <w:i/>
          <w:iCs/>
          <w:sz w:val="24"/>
          <w:szCs w:val="24"/>
        </w:rPr>
        <w:t xml:space="preserve">Таблица А. </w:t>
      </w:r>
      <w:r w:rsidRPr="00322355">
        <w:rPr>
          <w:i/>
          <w:iCs/>
          <w:sz w:val="24"/>
          <w:szCs w:val="24"/>
        </w:rPr>
        <w:fldChar w:fldCharType="begin"/>
      </w:r>
      <w:r w:rsidRPr="00322355">
        <w:rPr>
          <w:i/>
          <w:iCs/>
          <w:sz w:val="24"/>
          <w:szCs w:val="24"/>
        </w:rPr>
        <w:instrText xml:space="preserve"> SEQ Таблица_А. \* ARABIC </w:instrText>
      </w:r>
      <w:r w:rsidRPr="00322355">
        <w:rPr>
          <w:i/>
          <w:iCs/>
          <w:sz w:val="24"/>
          <w:szCs w:val="24"/>
        </w:rPr>
        <w:fldChar w:fldCharType="separate"/>
      </w:r>
      <w:r w:rsidR="00630E62">
        <w:rPr>
          <w:i/>
          <w:iCs/>
          <w:noProof/>
          <w:sz w:val="24"/>
          <w:szCs w:val="24"/>
        </w:rPr>
        <w:t>1</w:t>
      </w:r>
      <w:r w:rsidRPr="00322355">
        <w:rPr>
          <w:i/>
          <w:iCs/>
          <w:sz w:val="24"/>
          <w:szCs w:val="24"/>
        </w:rPr>
        <w:fldChar w:fldCharType="end"/>
      </w:r>
      <w:r w:rsidRPr="00322355">
        <w:rPr>
          <w:i/>
          <w:iCs/>
          <w:sz w:val="24"/>
          <w:szCs w:val="24"/>
        </w:rPr>
        <w:t xml:space="preserve"> Расчёт закона изменения нагрузки </w:t>
      </w:r>
      <w:r w:rsidRPr="00322355">
        <w:rPr>
          <w:i/>
          <w:iCs/>
          <w:sz w:val="24"/>
          <w:szCs w:val="24"/>
          <w:lang w:val="en-US"/>
        </w:rPr>
        <w:t>R</w:t>
      </w:r>
      <w:r w:rsidRPr="00322355">
        <w:rPr>
          <w:i/>
          <w:iCs/>
          <w:sz w:val="24"/>
          <w:szCs w:val="24"/>
        </w:rPr>
        <w:t xml:space="preserve"> для дрона типа Бобёр</w:t>
      </w:r>
    </w:p>
    <w:p w14:paraId="67D45219" w14:textId="77777777" w:rsidR="00322355" w:rsidRPr="00322355" w:rsidRDefault="00322355" w:rsidP="00322355">
      <w:pPr>
        <w:autoSpaceDE w:val="0"/>
        <w:autoSpaceDN w:val="0"/>
        <w:adjustRightInd w:val="0"/>
        <w:spacing w:line="240" w:lineRule="auto"/>
        <w:ind w:firstLine="709"/>
        <w:jc w:val="right"/>
        <w:rPr>
          <w:sz w:val="24"/>
          <w:szCs w:val="24"/>
        </w:rPr>
      </w:pPr>
      <w:r w:rsidRPr="00322355">
        <w:rPr>
          <w:i/>
          <w:iCs/>
          <w:sz w:val="24"/>
          <w:szCs w:val="24"/>
        </w:rPr>
        <w:t xml:space="preserve">дрон — 150 км в час и 150 кг </w:t>
      </w:r>
    </w:p>
    <w:tbl>
      <w:tblPr>
        <w:tblW w:w="9135" w:type="dxa"/>
        <w:tblInd w:w="567" w:type="dxa"/>
        <w:tblLook w:val="04A0" w:firstRow="1" w:lastRow="0" w:firstColumn="1" w:lastColumn="0" w:noHBand="0" w:noVBand="1"/>
      </w:tblPr>
      <w:tblGrid>
        <w:gridCol w:w="3700"/>
        <w:gridCol w:w="960"/>
        <w:gridCol w:w="1163"/>
        <w:gridCol w:w="1104"/>
        <w:gridCol w:w="1104"/>
        <w:gridCol w:w="1104"/>
      </w:tblGrid>
      <w:tr w:rsidR="004E6D9B" w:rsidRPr="00322355" w14:paraId="52DE2788" w14:textId="77777777" w:rsidTr="00322355">
        <w:trPr>
          <w:trHeight w:val="288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F6270B3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Сечение фюзеляжа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E8A6F13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D4030C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85A05A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86570FD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AC8102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4E6D9B" w:rsidRPr="00E519F8" w14:paraId="6339328B" w14:textId="77777777" w:rsidTr="00322355">
        <w:trPr>
          <w:trHeight w:val="288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F6559" w14:textId="362C9379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 xml:space="preserve">расстояние до сечения </w:t>
            </w:r>
            <w:proofErr w:type="spellStart"/>
            <w:proofErr w:type="gramStart"/>
            <w:r w:rsidRPr="00322355">
              <w:rPr>
                <w:color w:val="000000"/>
                <w:sz w:val="22"/>
                <w:szCs w:val="22"/>
              </w:rPr>
              <w:t>фюзеляжа</w:t>
            </w:r>
            <w:r w:rsidR="00322355">
              <w:rPr>
                <w:color w:val="000000"/>
                <w:sz w:val="22"/>
                <w:szCs w:val="22"/>
              </w:rPr>
              <w:t>,</w:t>
            </w:r>
            <w:r w:rsidRPr="00322355">
              <w:rPr>
                <w:color w:val="000000"/>
                <w:sz w:val="22"/>
                <w:szCs w:val="22"/>
              </w:rPr>
              <w:t>м</w:t>
            </w:r>
            <w:proofErr w:type="spellEnd"/>
            <w:proofErr w:type="gram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FD21D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322355">
              <w:rPr>
                <w:color w:val="000000"/>
                <w:sz w:val="22"/>
                <w:szCs w:val="22"/>
              </w:rPr>
              <w:t>Δl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C60A7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0,14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B065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0,38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08B5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0,8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ABE74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1,66</w:t>
            </w:r>
          </w:p>
        </w:tc>
      </w:tr>
      <w:tr w:rsidR="004E6D9B" w:rsidRPr="00E519F8" w14:paraId="7509CD01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4E680" w14:textId="6722650B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 xml:space="preserve">время </w:t>
            </w:r>
            <w:proofErr w:type="spellStart"/>
            <w:r w:rsidRPr="00322355">
              <w:rPr>
                <w:color w:val="000000"/>
                <w:sz w:val="22"/>
                <w:szCs w:val="22"/>
              </w:rPr>
              <w:t>ействия</w:t>
            </w:r>
            <w:proofErr w:type="spellEnd"/>
            <w:r w:rsidRPr="00322355">
              <w:rPr>
                <w:color w:val="000000"/>
                <w:sz w:val="22"/>
                <w:szCs w:val="22"/>
              </w:rPr>
              <w:t xml:space="preserve"> нагрузки 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7478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013BD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0,0033333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DB9B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0,009048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287A7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0,019048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AD854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0,039524</w:t>
            </w:r>
          </w:p>
        </w:tc>
      </w:tr>
      <w:tr w:rsidR="004E6D9B" w:rsidRPr="00E519F8" w14:paraId="744771BB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A8BF0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322355">
              <w:rPr>
                <w:color w:val="000000"/>
                <w:sz w:val="22"/>
                <w:szCs w:val="22"/>
              </w:rPr>
              <w:t>сечечине</w:t>
            </w:r>
            <w:proofErr w:type="spellEnd"/>
            <w:r w:rsidRPr="00322355">
              <w:rPr>
                <w:color w:val="000000"/>
                <w:sz w:val="22"/>
                <w:szCs w:val="22"/>
              </w:rPr>
              <w:t xml:space="preserve"> фюзеляжа/диаметр 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314E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d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B633C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AF632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0,36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3D0AD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0,48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67FE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0,3</w:t>
            </w:r>
          </w:p>
        </w:tc>
      </w:tr>
      <w:tr w:rsidR="004E6D9B" w:rsidRPr="00E519F8" w14:paraId="660E0A57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19E0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Площадь поперечного сечения 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4ABD2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08476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0,0190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66F4C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0,0039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87494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0,0052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0D8F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0,0411</w:t>
            </w:r>
          </w:p>
        </w:tc>
      </w:tr>
      <w:tr w:rsidR="004E6D9B" w:rsidRPr="00E519F8" w14:paraId="1873FDA4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F969A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скорость м/с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17A78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v0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43657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5A543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1C659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2F0FD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7979BB2F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64D5A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масса кг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24832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8591F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150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F9B29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01D67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4F5E2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2C9B65C3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F0358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длина фюзеляжа 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017D1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l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E8663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67F86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6FF64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04C48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03E02FAC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BAA34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распределённая масса кг/м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67DA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µ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603AB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75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7790E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C084A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08FA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12F7EB80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18C96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разрушающее напряжение Па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B2BAF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σ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C692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4,96E+08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99B65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B28B1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4CE37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6210DD38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46F8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разрушающая сила 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7E25" w14:textId="77777777" w:rsidR="004E6D9B" w:rsidRPr="00322355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P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93A6A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9,40E+06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2E0C7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1,94E+06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61E31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2,60E+06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106DB" w14:textId="77777777" w:rsidR="004E6D9B" w:rsidRPr="00322355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322355">
              <w:rPr>
                <w:color w:val="000000"/>
                <w:sz w:val="22"/>
                <w:szCs w:val="22"/>
              </w:rPr>
              <w:t>2,04E+07</w:t>
            </w:r>
          </w:p>
        </w:tc>
      </w:tr>
      <w:tr w:rsidR="004E6D9B" w:rsidRPr="00E519F8" w14:paraId="18D4400F" w14:textId="77777777" w:rsidTr="00322355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38922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Нагрузка 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0A462" w14:textId="77777777" w:rsidR="004E6D9B" w:rsidRPr="00322355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F24F0" w14:textId="77777777" w:rsidR="004E6D9B" w:rsidRPr="00322355" w:rsidRDefault="004E6D9B" w:rsidP="00322355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1,15E+07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8BCDE" w14:textId="77777777" w:rsidR="004E6D9B" w:rsidRPr="00322355" w:rsidRDefault="004E6D9B" w:rsidP="00322B5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2,37E+06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25489" w14:textId="77777777" w:rsidR="004E6D9B" w:rsidRPr="00322355" w:rsidRDefault="004E6D9B" w:rsidP="00322B5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8,81E+06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1D4FA" w14:textId="77777777" w:rsidR="004E6D9B" w:rsidRPr="00322355" w:rsidRDefault="004E6D9B" w:rsidP="00322B58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322355">
              <w:rPr>
                <w:b/>
                <w:bCs/>
                <w:color w:val="000000"/>
                <w:sz w:val="22"/>
                <w:szCs w:val="22"/>
              </w:rPr>
              <w:t>2,15E+09</w:t>
            </w:r>
          </w:p>
        </w:tc>
      </w:tr>
    </w:tbl>
    <w:p w14:paraId="21AA2CA2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i/>
          <w:szCs w:val="28"/>
        </w:rPr>
      </w:pPr>
    </w:p>
    <w:p w14:paraId="76961132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i/>
          <w:szCs w:val="28"/>
        </w:rPr>
      </w:pPr>
    </w:p>
    <w:p w14:paraId="44B15552" w14:textId="77777777" w:rsidR="00CE02DF" w:rsidRDefault="00CE02DF">
      <w:pPr>
        <w:spacing w:line="276" w:lineRule="auto"/>
        <w:ind w:left="425" w:firstLine="142"/>
        <w:contextualSpacing w:val="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br w:type="page"/>
      </w:r>
    </w:p>
    <w:p w14:paraId="22017D5E" w14:textId="308FBCBE" w:rsidR="00CE02DF" w:rsidRPr="00CE02DF" w:rsidRDefault="00CE02DF" w:rsidP="00CE02DF">
      <w:pPr>
        <w:autoSpaceDE w:val="0"/>
        <w:autoSpaceDN w:val="0"/>
        <w:adjustRightInd w:val="0"/>
        <w:spacing w:line="240" w:lineRule="auto"/>
        <w:ind w:firstLine="709"/>
        <w:jc w:val="right"/>
        <w:rPr>
          <w:i/>
          <w:iCs/>
          <w:sz w:val="24"/>
          <w:szCs w:val="24"/>
        </w:rPr>
      </w:pPr>
      <w:r w:rsidRPr="00CE02DF">
        <w:rPr>
          <w:i/>
          <w:iCs/>
          <w:sz w:val="24"/>
          <w:szCs w:val="24"/>
        </w:rPr>
        <w:lastRenderedPageBreak/>
        <w:t xml:space="preserve">Таблица А. </w:t>
      </w:r>
      <w:r w:rsidRPr="00CE02DF">
        <w:rPr>
          <w:i/>
          <w:iCs/>
          <w:sz w:val="24"/>
          <w:szCs w:val="24"/>
        </w:rPr>
        <w:fldChar w:fldCharType="begin"/>
      </w:r>
      <w:r w:rsidRPr="00CE02DF">
        <w:rPr>
          <w:i/>
          <w:iCs/>
          <w:sz w:val="24"/>
          <w:szCs w:val="24"/>
        </w:rPr>
        <w:instrText xml:space="preserve"> SEQ Таблица_А. \* ARABIC </w:instrText>
      </w:r>
      <w:r w:rsidRPr="00CE02DF">
        <w:rPr>
          <w:i/>
          <w:iCs/>
          <w:sz w:val="24"/>
          <w:szCs w:val="24"/>
        </w:rPr>
        <w:fldChar w:fldCharType="separate"/>
      </w:r>
      <w:r w:rsidR="00630E62">
        <w:rPr>
          <w:i/>
          <w:iCs/>
          <w:noProof/>
          <w:sz w:val="24"/>
          <w:szCs w:val="24"/>
        </w:rPr>
        <w:t>2</w:t>
      </w:r>
      <w:r w:rsidRPr="00CE02DF">
        <w:rPr>
          <w:i/>
          <w:iCs/>
          <w:sz w:val="24"/>
          <w:szCs w:val="24"/>
        </w:rPr>
        <w:fldChar w:fldCharType="end"/>
      </w:r>
      <w:r w:rsidRPr="00CE02DF">
        <w:rPr>
          <w:i/>
          <w:iCs/>
          <w:sz w:val="24"/>
          <w:szCs w:val="24"/>
        </w:rPr>
        <w:t xml:space="preserve"> Расчёт закона изменения нагрузки </w:t>
      </w:r>
      <w:r w:rsidRPr="00CE02DF">
        <w:rPr>
          <w:i/>
          <w:iCs/>
          <w:sz w:val="24"/>
          <w:szCs w:val="24"/>
          <w:lang w:val="en-US"/>
        </w:rPr>
        <w:t>R</w:t>
      </w:r>
      <w:r w:rsidRPr="00CE02DF">
        <w:rPr>
          <w:i/>
          <w:iCs/>
          <w:sz w:val="24"/>
          <w:szCs w:val="24"/>
        </w:rPr>
        <w:t xml:space="preserve"> для дрона типа Бобёр</w:t>
      </w:r>
    </w:p>
    <w:p w14:paraId="18AC2C69" w14:textId="2E334402" w:rsidR="00CE02DF" w:rsidRPr="00CE02DF" w:rsidRDefault="00CE02DF" w:rsidP="00CE02DF">
      <w:pPr>
        <w:pStyle w:val="aff2"/>
        <w:keepNext/>
        <w:spacing w:line="240" w:lineRule="auto"/>
        <w:jc w:val="right"/>
        <w:rPr>
          <w:b w:val="0"/>
          <w:bCs w:val="0"/>
          <w:i/>
          <w:iCs/>
        </w:rPr>
      </w:pPr>
      <w:r w:rsidRPr="00CE02DF">
        <w:rPr>
          <w:b w:val="0"/>
          <w:bCs w:val="0"/>
          <w:i/>
          <w:iCs/>
        </w:rPr>
        <w:t>дрон — 150 км в час и 50 кг</w:t>
      </w:r>
    </w:p>
    <w:tbl>
      <w:tblPr>
        <w:tblW w:w="9135" w:type="dxa"/>
        <w:tblInd w:w="567" w:type="dxa"/>
        <w:tblLook w:val="04A0" w:firstRow="1" w:lastRow="0" w:firstColumn="1" w:lastColumn="0" w:noHBand="0" w:noVBand="1"/>
      </w:tblPr>
      <w:tblGrid>
        <w:gridCol w:w="3700"/>
        <w:gridCol w:w="960"/>
        <w:gridCol w:w="1163"/>
        <w:gridCol w:w="1104"/>
        <w:gridCol w:w="1104"/>
        <w:gridCol w:w="1104"/>
      </w:tblGrid>
      <w:tr w:rsidR="004E6D9B" w:rsidRPr="00E519F8" w14:paraId="53AF0ACD" w14:textId="77777777" w:rsidTr="00CE02DF">
        <w:trPr>
          <w:trHeight w:val="288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61E9230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Сечение фюзеляжа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DDB325A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2D27645D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B420A11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F89168E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932FA0A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4E6D9B" w:rsidRPr="00E519F8" w14:paraId="13276A3B" w14:textId="77777777" w:rsidTr="00CE02DF">
        <w:trPr>
          <w:trHeight w:val="288"/>
        </w:trPr>
        <w:tc>
          <w:tcPr>
            <w:tcW w:w="3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E4B03" w14:textId="2A82F305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расстояние до сечения фюзеляжа</w:t>
            </w:r>
            <w:r w:rsidR="00322355" w:rsidRPr="00CE02DF">
              <w:rPr>
                <w:color w:val="000000"/>
                <w:sz w:val="22"/>
                <w:szCs w:val="22"/>
              </w:rPr>
              <w:t>,</w:t>
            </w:r>
            <w:r w:rsidRPr="00CE02DF">
              <w:rPr>
                <w:color w:val="000000"/>
                <w:sz w:val="22"/>
                <w:szCs w:val="22"/>
              </w:rPr>
              <w:t xml:space="preserve"> м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0AB8C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CE02DF">
              <w:rPr>
                <w:color w:val="000000"/>
                <w:sz w:val="22"/>
                <w:szCs w:val="22"/>
              </w:rPr>
              <w:t>Δl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204A2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0,14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88E79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0,38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E86B4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0,8</w:t>
            </w:r>
          </w:p>
        </w:tc>
        <w:tc>
          <w:tcPr>
            <w:tcW w:w="11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2A3ED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1,66</w:t>
            </w:r>
          </w:p>
        </w:tc>
      </w:tr>
      <w:tr w:rsidR="004E6D9B" w:rsidRPr="00E519F8" w14:paraId="6A3E6EEC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1693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время действия нагрузки 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5E7A2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410B6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0,0033333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1EE50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0,009048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01E86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0,019048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FBBA4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0,039524</w:t>
            </w:r>
          </w:p>
        </w:tc>
      </w:tr>
      <w:tr w:rsidR="004E6D9B" w:rsidRPr="00E519F8" w14:paraId="15EBDB4E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24699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CE02DF">
              <w:rPr>
                <w:color w:val="000000"/>
                <w:sz w:val="22"/>
                <w:szCs w:val="22"/>
              </w:rPr>
              <w:t>сечечине</w:t>
            </w:r>
            <w:proofErr w:type="spellEnd"/>
            <w:r w:rsidRPr="00CE02DF">
              <w:rPr>
                <w:color w:val="000000"/>
                <w:sz w:val="22"/>
                <w:szCs w:val="22"/>
              </w:rPr>
              <w:t xml:space="preserve"> фюзеляжа/диаметр 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B46E1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d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B03C7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C9B32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0,36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AA5F4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0,48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D7059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0,3</w:t>
            </w:r>
          </w:p>
        </w:tc>
      </w:tr>
      <w:tr w:rsidR="004E6D9B" w:rsidRPr="00E519F8" w14:paraId="037F1CE3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8F211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Площадь поперечного сечения м2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B2887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A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9F49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0,0081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157A2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0,0017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BD0D3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0,0023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6E294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0,0176</w:t>
            </w:r>
          </w:p>
        </w:tc>
      </w:tr>
      <w:tr w:rsidR="004E6D9B" w:rsidRPr="00E519F8" w14:paraId="066135F8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F121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скорость м/с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C64F76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v0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3EDA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42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F1AFF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B6E65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6F6A6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06C0A35E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021B7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масса кг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5348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m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9B6EB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50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0CF8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D5764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E8B3E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5BF090CB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7F875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длина фюзеляжа 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79E6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l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8146A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4189F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17E2E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26C46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2499429B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FB402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распределённая масса кг/м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978A9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µ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6AD42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189DB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257F8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B4E3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7737637E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CFB7E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разрушающее напряжение Па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8D9AD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σ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3B7F0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4,96E+08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42FDB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CAAD7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2E27B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0A14A74F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DEAC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разрушающая сила 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B36BE" w14:textId="77777777" w:rsidR="004E6D9B" w:rsidRPr="00CE02DF" w:rsidRDefault="004E6D9B" w:rsidP="00322355">
            <w:pPr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P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CABA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4,03E+06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01C9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8,38E+05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490C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1,12E+06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520B6" w14:textId="77777777" w:rsidR="004E6D9B" w:rsidRPr="00CE02DF" w:rsidRDefault="004E6D9B" w:rsidP="00322355">
            <w:pPr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8,73E+06</w:t>
            </w:r>
          </w:p>
        </w:tc>
      </w:tr>
      <w:tr w:rsidR="004E6D9B" w:rsidRPr="00E519F8" w14:paraId="553B4BCD" w14:textId="77777777" w:rsidTr="00CE02DF">
        <w:trPr>
          <w:trHeight w:val="288"/>
        </w:trPr>
        <w:tc>
          <w:tcPr>
            <w:tcW w:w="3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3639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Реакция Н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40F35" w14:textId="77777777" w:rsidR="004E6D9B" w:rsidRPr="00CE02DF" w:rsidRDefault="004E6D9B" w:rsidP="00322355">
            <w:pPr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850AD" w14:textId="77777777" w:rsidR="004E6D9B" w:rsidRPr="00CE02DF" w:rsidRDefault="004E6D9B" w:rsidP="00322355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5,32E+06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BD052" w14:textId="77777777" w:rsidR="004E6D9B" w:rsidRPr="00CE02DF" w:rsidRDefault="004E6D9B" w:rsidP="00322355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1,14E+06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39A9B" w14:textId="77777777" w:rsidR="004E6D9B" w:rsidRPr="00CE02DF" w:rsidRDefault="004E6D9B" w:rsidP="00322355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4,80E+06</w:t>
            </w:r>
          </w:p>
        </w:tc>
        <w:tc>
          <w:tcPr>
            <w:tcW w:w="11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E45B" w14:textId="77777777" w:rsidR="004E6D9B" w:rsidRPr="00CE02DF" w:rsidRDefault="004E6D9B" w:rsidP="00322355">
            <w:pPr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1,19E+09</w:t>
            </w:r>
          </w:p>
        </w:tc>
      </w:tr>
    </w:tbl>
    <w:p w14:paraId="2C477000" w14:textId="77777777" w:rsidR="00CE02DF" w:rsidRDefault="00CE02DF" w:rsidP="00CE02DF">
      <w:pPr>
        <w:autoSpaceDE w:val="0"/>
        <w:autoSpaceDN w:val="0"/>
        <w:adjustRightInd w:val="0"/>
        <w:spacing w:line="240" w:lineRule="auto"/>
        <w:ind w:firstLine="709"/>
        <w:jc w:val="right"/>
        <w:rPr>
          <w:i/>
          <w:szCs w:val="28"/>
        </w:rPr>
      </w:pPr>
    </w:p>
    <w:p w14:paraId="486E57A3" w14:textId="082629AE" w:rsidR="00CE02DF" w:rsidRPr="00CE02DF" w:rsidRDefault="00CE02DF" w:rsidP="00CE02DF">
      <w:pPr>
        <w:autoSpaceDE w:val="0"/>
        <w:autoSpaceDN w:val="0"/>
        <w:adjustRightInd w:val="0"/>
        <w:spacing w:line="240" w:lineRule="auto"/>
        <w:ind w:firstLine="709"/>
        <w:jc w:val="right"/>
        <w:rPr>
          <w:i/>
          <w:sz w:val="24"/>
          <w:szCs w:val="24"/>
        </w:rPr>
      </w:pPr>
      <w:r w:rsidRPr="00CE02DF">
        <w:rPr>
          <w:i/>
          <w:iCs/>
          <w:sz w:val="24"/>
          <w:szCs w:val="24"/>
        </w:rPr>
        <w:t xml:space="preserve">Таблица А. </w:t>
      </w:r>
      <w:r w:rsidRPr="00CE02DF">
        <w:rPr>
          <w:i/>
          <w:iCs/>
          <w:sz w:val="24"/>
          <w:szCs w:val="24"/>
        </w:rPr>
        <w:fldChar w:fldCharType="begin"/>
      </w:r>
      <w:r w:rsidRPr="00CE02DF">
        <w:rPr>
          <w:i/>
          <w:iCs/>
          <w:sz w:val="24"/>
          <w:szCs w:val="24"/>
        </w:rPr>
        <w:instrText xml:space="preserve"> SEQ Таблица_А. \* ARABIC </w:instrText>
      </w:r>
      <w:r w:rsidRPr="00CE02DF">
        <w:rPr>
          <w:i/>
          <w:iCs/>
          <w:sz w:val="24"/>
          <w:szCs w:val="24"/>
        </w:rPr>
        <w:fldChar w:fldCharType="separate"/>
      </w:r>
      <w:r w:rsidR="00630E62">
        <w:rPr>
          <w:i/>
          <w:iCs/>
          <w:noProof/>
          <w:sz w:val="24"/>
          <w:szCs w:val="24"/>
        </w:rPr>
        <w:t>3</w:t>
      </w:r>
      <w:r w:rsidRPr="00CE02DF">
        <w:rPr>
          <w:i/>
          <w:iCs/>
          <w:sz w:val="24"/>
          <w:szCs w:val="24"/>
        </w:rPr>
        <w:fldChar w:fldCharType="end"/>
      </w:r>
      <w:r w:rsidRPr="00CE02DF">
        <w:rPr>
          <w:sz w:val="24"/>
          <w:szCs w:val="24"/>
        </w:rPr>
        <w:t xml:space="preserve"> </w:t>
      </w:r>
      <w:r w:rsidRPr="00CE02DF">
        <w:rPr>
          <w:i/>
          <w:sz w:val="24"/>
          <w:szCs w:val="24"/>
        </w:rPr>
        <w:t xml:space="preserve">Расчёт закона изменения нагрузки </w:t>
      </w:r>
      <w:r w:rsidRPr="00CE02DF">
        <w:rPr>
          <w:i/>
          <w:sz w:val="24"/>
          <w:szCs w:val="24"/>
          <w:lang w:val="en-US"/>
        </w:rPr>
        <w:t>R</w:t>
      </w:r>
      <w:r w:rsidRPr="00CE02DF">
        <w:rPr>
          <w:i/>
          <w:sz w:val="24"/>
          <w:szCs w:val="24"/>
        </w:rPr>
        <w:t xml:space="preserve"> для дрона типа Бобёр</w:t>
      </w:r>
    </w:p>
    <w:p w14:paraId="1F57A82A" w14:textId="25053C2F" w:rsidR="00CE02DF" w:rsidRPr="00CE02DF" w:rsidRDefault="00CE02DF" w:rsidP="00CE02DF">
      <w:pPr>
        <w:autoSpaceDE w:val="0"/>
        <w:autoSpaceDN w:val="0"/>
        <w:adjustRightInd w:val="0"/>
        <w:spacing w:line="240" w:lineRule="auto"/>
        <w:ind w:firstLine="709"/>
        <w:jc w:val="right"/>
        <w:rPr>
          <w:i/>
          <w:sz w:val="24"/>
          <w:szCs w:val="24"/>
        </w:rPr>
      </w:pPr>
      <w:r w:rsidRPr="00CE02DF">
        <w:rPr>
          <w:i/>
          <w:sz w:val="24"/>
          <w:szCs w:val="24"/>
        </w:rPr>
        <w:t>дрон— 200 км в час и 200 кг</w:t>
      </w:r>
    </w:p>
    <w:tbl>
      <w:tblPr>
        <w:tblW w:w="0" w:type="auto"/>
        <w:tblInd w:w="567" w:type="dxa"/>
        <w:tblLayout w:type="fixed"/>
        <w:tblLook w:val="0000" w:firstRow="0" w:lastRow="0" w:firstColumn="0" w:lastColumn="0" w:noHBand="0" w:noVBand="0"/>
      </w:tblPr>
      <w:tblGrid>
        <w:gridCol w:w="3716"/>
        <w:gridCol w:w="850"/>
        <w:gridCol w:w="1134"/>
        <w:gridCol w:w="1134"/>
        <w:gridCol w:w="1134"/>
        <w:gridCol w:w="1178"/>
      </w:tblGrid>
      <w:tr w:rsidR="004E6D9B" w:rsidRPr="00E519F8" w14:paraId="62BA4B3A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D8FC5E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Сечение фюзеляжа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E56A42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CE4255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1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77944CA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250A644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3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0750F9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4</w:t>
            </w:r>
          </w:p>
        </w:tc>
      </w:tr>
      <w:tr w:rsidR="004E6D9B" w:rsidRPr="00E519F8" w14:paraId="7C1FD26A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FE4EA21" w14:textId="187093BE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расстояние до сечения фюзеляжа</w:t>
            </w:r>
            <w:r w:rsidR="00322355" w:rsidRPr="00CE02DF">
              <w:rPr>
                <w:color w:val="000000"/>
                <w:sz w:val="22"/>
                <w:szCs w:val="22"/>
              </w:rPr>
              <w:t>,</w:t>
            </w:r>
            <w:r w:rsidRPr="00CE02DF">
              <w:rPr>
                <w:color w:val="000000"/>
                <w:sz w:val="22"/>
                <w:szCs w:val="22"/>
              </w:rPr>
              <w:t xml:space="preserve"> м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BF6C9B5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CE02DF">
              <w:rPr>
                <w:color w:val="000000"/>
                <w:sz w:val="22"/>
                <w:szCs w:val="22"/>
              </w:rPr>
              <w:t>Δl</w:t>
            </w:r>
            <w:proofErr w:type="spellEnd"/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5A4F6CD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0,14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49CEC58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0,38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323A59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0,8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945F7B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1,66</w:t>
            </w:r>
          </w:p>
        </w:tc>
      </w:tr>
      <w:tr w:rsidR="004E6D9B" w:rsidRPr="00E519F8" w14:paraId="2269BB82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BD81974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время действия нагрузки с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C55552D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t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0B177B0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0,0025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3497AB2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0,006786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4F4DDBF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0,014286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EBD57B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0,029643</w:t>
            </w:r>
          </w:p>
        </w:tc>
      </w:tr>
      <w:tr w:rsidR="004E6D9B" w:rsidRPr="00E519F8" w14:paraId="5AB52D0B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4B2C63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proofErr w:type="spellStart"/>
            <w:r w:rsidRPr="00CE02DF">
              <w:rPr>
                <w:color w:val="000000"/>
                <w:sz w:val="22"/>
                <w:szCs w:val="22"/>
              </w:rPr>
              <w:t>сечечине</w:t>
            </w:r>
            <w:proofErr w:type="spellEnd"/>
            <w:r w:rsidRPr="00CE02DF">
              <w:rPr>
                <w:color w:val="000000"/>
                <w:sz w:val="22"/>
                <w:szCs w:val="22"/>
              </w:rPr>
              <w:t xml:space="preserve"> фюзеляжа/диаметр м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F2BAB7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d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5F1D5C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9A2D7DB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0,36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73FDEF9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0,48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859DE61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0,3</w:t>
            </w:r>
          </w:p>
        </w:tc>
      </w:tr>
      <w:tr w:rsidR="004E6D9B" w:rsidRPr="00E519F8" w14:paraId="2A9F0A61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38DD7DC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Площадь поперечного сечения м2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39EFD19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A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5606A65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0,0190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EDE7503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0,0039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3BE981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0,0052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079C59E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0,0411</w:t>
            </w:r>
          </w:p>
        </w:tc>
      </w:tr>
      <w:tr w:rsidR="004E6D9B" w:rsidRPr="00E519F8" w14:paraId="16A41DA4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5DE5C2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скорость м/с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74417FF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v0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A596747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56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2DC003D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D01D7C9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C019A1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515F3364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111E27D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масса кг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62A9AF2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m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B86FEF7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200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F04DC2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E3C10E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971E4B0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4F39CF21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C435C0B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длина фюзеляжа м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F2EEE3B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l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6763E4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2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13FF267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D430D44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60DE37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74D0C5EA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7CBF53C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распределённая масса кг/м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68BED3D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µ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1193379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100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ED87B87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207CA54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FE9BBA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34577E61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8459088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разрушающее напряжение Па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6FC661E2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σ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8A608F3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4,96E+08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4B210D9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E3CFBA5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448EC63A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 </w:t>
            </w:r>
          </w:p>
        </w:tc>
      </w:tr>
      <w:tr w:rsidR="004E6D9B" w:rsidRPr="00E519F8" w14:paraId="50654EE8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1B982AE1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разрушающая сила Н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B1B2D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P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37267EF4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9,40E+06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AE12DDB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1,94E+06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BA914E3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2,60E+06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092F24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color w:val="000000"/>
                <w:sz w:val="22"/>
                <w:szCs w:val="22"/>
              </w:rPr>
            </w:pPr>
            <w:r w:rsidRPr="00CE02DF">
              <w:rPr>
                <w:color w:val="000000"/>
                <w:sz w:val="22"/>
                <w:szCs w:val="22"/>
              </w:rPr>
              <w:t>2,04E+07</w:t>
            </w:r>
          </w:p>
        </w:tc>
      </w:tr>
      <w:tr w:rsidR="004E6D9B" w:rsidRPr="00E519F8" w14:paraId="391F6319" w14:textId="77777777" w:rsidTr="00322355">
        <w:trPr>
          <w:trHeight w:val="290"/>
        </w:trPr>
        <w:tc>
          <w:tcPr>
            <w:tcW w:w="371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990EE4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Реакция Н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2811E506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17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518BD8BE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9,78E+06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D06C863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1,95E+06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0842763A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4,28E+06</w:t>
            </w:r>
          </w:p>
        </w:tc>
        <w:tc>
          <w:tcPr>
            <w:tcW w:w="11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</w:tcPr>
          <w:p w14:paraId="78BE5713" w14:textId="77777777" w:rsidR="004E6D9B" w:rsidRPr="00CE02DF" w:rsidRDefault="004E6D9B" w:rsidP="00322355">
            <w:pPr>
              <w:autoSpaceDE w:val="0"/>
              <w:autoSpaceDN w:val="0"/>
              <w:adjustRightInd w:val="0"/>
              <w:ind w:firstLine="0"/>
              <w:jc w:val="left"/>
              <w:rPr>
                <w:b/>
                <w:bCs/>
                <w:color w:val="000000"/>
                <w:sz w:val="22"/>
                <w:szCs w:val="22"/>
              </w:rPr>
            </w:pPr>
            <w:r w:rsidRPr="00CE02DF">
              <w:rPr>
                <w:b/>
                <w:bCs/>
                <w:color w:val="000000"/>
                <w:sz w:val="22"/>
                <w:szCs w:val="22"/>
              </w:rPr>
              <w:t>8,98E+08</w:t>
            </w:r>
          </w:p>
        </w:tc>
      </w:tr>
    </w:tbl>
    <w:p w14:paraId="4C7CCAB4" w14:textId="77777777" w:rsidR="00CE02DF" w:rsidRDefault="00CE02DF" w:rsidP="00CE02DF">
      <w:pPr>
        <w:autoSpaceDE w:val="0"/>
        <w:autoSpaceDN w:val="0"/>
        <w:adjustRightInd w:val="0"/>
        <w:spacing w:before="240"/>
        <w:ind w:firstLine="0"/>
        <w:rPr>
          <w:szCs w:val="28"/>
        </w:rPr>
      </w:pPr>
    </w:p>
    <w:p w14:paraId="10157A1A" w14:textId="59F2A3A5" w:rsidR="004E6D9B" w:rsidRPr="00CE02DF" w:rsidRDefault="004E6D9B" w:rsidP="00CE02DF">
      <w:pPr>
        <w:autoSpaceDE w:val="0"/>
        <w:autoSpaceDN w:val="0"/>
        <w:adjustRightInd w:val="0"/>
        <w:spacing w:before="240"/>
        <w:ind w:firstLine="709"/>
        <w:rPr>
          <w:szCs w:val="28"/>
        </w:rPr>
      </w:pPr>
      <w:r w:rsidRPr="00E519F8">
        <w:rPr>
          <w:szCs w:val="28"/>
        </w:rPr>
        <w:t xml:space="preserve">При рассмотрении критерия расчёта нагрузки как передачу удара от импульса, при сохранении целостности конструкции БПЛА нагрузка получается существенно меньше: </w:t>
      </w:r>
    </w:p>
    <w:p w14:paraId="22F9FCFB" w14:textId="67835F8D" w:rsidR="004E6D9B" w:rsidRPr="00E519F8" w:rsidRDefault="004E6D9B" w:rsidP="00322355">
      <w:pPr>
        <w:autoSpaceDE w:val="0"/>
        <w:autoSpaceDN w:val="0"/>
        <w:adjustRightInd w:val="0"/>
        <w:ind w:firstLine="709"/>
        <w:rPr>
          <w:i/>
          <w:szCs w:val="28"/>
        </w:rPr>
      </w:pPr>
      <w:r w:rsidRPr="00E519F8">
        <w:rPr>
          <w:i/>
          <w:szCs w:val="28"/>
        </w:rPr>
        <w:t xml:space="preserve">Для дрона 1: M х V=F х t F=m х V/t =150 кг *50 км в час </w:t>
      </w:r>
      <w:proofErr w:type="gramStart"/>
      <w:r w:rsidRPr="00E519F8">
        <w:rPr>
          <w:i/>
          <w:szCs w:val="28"/>
        </w:rPr>
        <w:t>/(</w:t>
      </w:r>
      <w:proofErr w:type="gramEnd"/>
      <w:r w:rsidRPr="00E519F8">
        <w:rPr>
          <w:i/>
          <w:szCs w:val="28"/>
        </w:rPr>
        <w:t>0,05*3,6) =41,6 кН</w:t>
      </w:r>
      <w:r w:rsidR="00CE02DF">
        <w:rPr>
          <w:i/>
          <w:szCs w:val="28"/>
        </w:rPr>
        <w:t xml:space="preserve"> </w:t>
      </w:r>
      <w:r w:rsidRPr="00E519F8">
        <w:rPr>
          <w:i/>
          <w:szCs w:val="28"/>
        </w:rPr>
        <w:t>или 4,16 тонны </w:t>
      </w:r>
    </w:p>
    <w:p w14:paraId="6B6AF23D" w14:textId="35F5840F" w:rsidR="004E6D9B" w:rsidRPr="00E519F8" w:rsidRDefault="004E6D9B" w:rsidP="00322355">
      <w:pPr>
        <w:autoSpaceDE w:val="0"/>
        <w:autoSpaceDN w:val="0"/>
        <w:adjustRightInd w:val="0"/>
        <w:ind w:firstLine="709"/>
        <w:rPr>
          <w:i/>
          <w:szCs w:val="28"/>
        </w:rPr>
      </w:pPr>
      <w:r w:rsidRPr="00E519F8">
        <w:rPr>
          <w:i/>
          <w:szCs w:val="28"/>
        </w:rPr>
        <w:lastRenderedPageBreak/>
        <w:t xml:space="preserve">Для дрона 2: M х V=F х t F=m х V/t =150 кг *150 км в час </w:t>
      </w:r>
      <w:proofErr w:type="gramStart"/>
      <w:r w:rsidRPr="00E519F8">
        <w:rPr>
          <w:i/>
          <w:szCs w:val="28"/>
        </w:rPr>
        <w:t>/(</w:t>
      </w:r>
      <w:proofErr w:type="gramEnd"/>
      <w:r w:rsidRPr="00E519F8">
        <w:rPr>
          <w:i/>
          <w:szCs w:val="28"/>
        </w:rPr>
        <w:t>0,05*3,6) =125 кН или 12,5 тонны </w:t>
      </w:r>
    </w:p>
    <w:p w14:paraId="0FF2B33B" w14:textId="41546A23" w:rsidR="004E6D9B" w:rsidRPr="00E519F8" w:rsidRDefault="004E6D9B" w:rsidP="00CE02DF">
      <w:pPr>
        <w:autoSpaceDE w:val="0"/>
        <w:autoSpaceDN w:val="0"/>
        <w:adjustRightInd w:val="0"/>
        <w:ind w:firstLine="709"/>
        <w:rPr>
          <w:i/>
          <w:szCs w:val="28"/>
        </w:rPr>
      </w:pPr>
      <w:r w:rsidRPr="00E519F8">
        <w:rPr>
          <w:i/>
          <w:szCs w:val="28"/>
        </w:rPr>
        <w:t xml:space="preserve">Для дрона 3: M х V=F х t F=m х V/t =200 кг *200 км в час </w:t>
      </w:r>
      <w:proofErr w:type="gramStart"/>
      <w:r w:rsidRPr="00E519F8">
        <w:rPr>
          <w:i/>
          <w:szCs w:val="28"/>
        </w:rPr>
        <w:t>/(</w:t>
      </w:r>
      <w:proofErr w:type="gramEnd"/>
      <w:r w:rsidRPr="00E519F8">
        <w:rPr>
          <w:i/>
          <w:szCs w:val="28"/>
        </w:rPr>
        <w:t>0,05*3,6) =222 кН или 22 тонны </w:t>
      </w:r>
    </w:p>
    <w:p w14:paraId="6CD28D0A" w14:textId="02513F71" w:rsidR="004E6D9B" w:rsidRPr="00CE02DF" w:rsidRDefault="004E6D9B" w:rsidP="00CE02DF">
      <w:pPr>
        <w:autoSpaceDE w:val="0"/>
        <w:autoSpaceDN w:val="0"/>
        <w:adjustRightInd w:val="0"/>
        <w:ind w:left="992" w:firstLine="709"/>
        <w:rPr>
          <w:b/>
          <w:bCs/>
          <w:szCs w:val="28"/>
        </w:rPr>
      </w:pPr>
      <w:r w:rsidRPr="00CE02DF">
        <w:rPr>
          <w:b/>
          <w:bCs/>
          <w:szCs w:val="28"/>
        </w:rPr>
        <w:t>Вывод</w:t>
      </w:r>
    </w:p>
    <w:p w14:paraId="64799D39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  <w:r w:rsidRPr="00E519F8">
        <w:rPr>
          <w:szCs w:val="28"/>
        </w:rPr>
        <w:t xml:space="preserve">Данный метод достаточно консервативен и исходит, что нагрузка от дрона должна разрушить сам дрон. В расчёте, из-за отсутствия исходных данных, не учитываются характеристики конкретных материалов, из которых дрон изготавливается, крепления внутренних и наружных деталей дрона (двигатель, микросхема, аккумулятор, крылья и др.), отделение которых тоже приводит к разрушению дрона. </w:t>
      </w:r>
    </w:p>
    <w:p w14:paraId="28917B2F" w14:textId="77777777" w:rsidR="004E6D9B" w:rsidRPr="00E519F8" w:rsidRDefault="004E6D9B" w:rsidP="00322355">
      <w:pPr>
        <w:autoSpaceDE w:val="0"/>
        <w:autoSpaceDN w:val="0"/>
        <w:adjustRightInd w:val="0"/>
        <w:ind w:firstLine="709"/>
        <w:rPr>
          <w:szCs w:val="28"/>
        </w:rPr>
      </w:pPr>
    </w:p>
    <w:p w14:paraId="4A770204" w14:textId="77777777" w:rsidR="00CE02DF" w:rsidRDefault="00CE02DF">
      <w:pPr>
        <w:spacing w:line="276" w:lineRule="auto"/>
        <w:ind w:left="425" w:firstLine="142"/>
        <w:contextualSpacing w:val="0"/>
        <w:rPr>
          <w:szCs w:val="28"/>
        </w:rPr>
      </w:pPr>
      <w:r>
        <w:rPr>
          <w:szCs w:val="28"/>
        </w:rPr>
        <w:br w:type="page"/>
      </w:r>
    </w:p>
    <w:p w14:paraId="702F8DFE" w14:textId="40232A83" w:rsidR="004E6D9B" w:rsidRPr="00CE02DF" w:rsidRDefault="00CE02DF" w:rsidP="00CE02DF">
      <w:pPr>
        <w:autoSpaceDE w:val="0"/>
        <w:autoSpaceDN w:val="0"/>
        <w:adjustRightInd w:val="0"/>
        <w:ind w:firstLine="709"/>
        <w:jc w:val="center"/>
        <w:rPr>
          <w:b/>
          <w:bCs/>
          <w:szCs w:val="28"/>
        </w:rPr>
      </w:pPr>
      <w:r w:rsidRPr="00CE02DF">
        <w:rPr>
          <w:b/>
          <w:bCs/>
          <w:szCs w:val="28"/>
        </w:rPr>
        <w:lastRenderedPageBreak/>
        <w:t>Л</w:t>
      </w:r>
      <w:r w:rsidR="004E6D9B" w:rsidRPr="00CE02DF">
        <w:rPr>
          <w:b/>
          <w:bCs/>
          <w:szCs w:val="28"/>
        </w:rPr>
        <w:t>итература:</w:t>
      </w:r>
    </w:p>
    <w:p w14:paraId="6B6733E5" w14:textId="77777777" w:rsidR="004E6D9B" w:rsidRPr="00E519F8" w:rsidRDefault="004E6D9B" w:rsidP="00CE02DF">
      <w:pPr>
        <w:pStyle w:val="afff1"/>
        <w:numPr>
          <w:ilvl w:val="1"/>
          <w:numId w:val="9"/>
        </w:numPr>
        <w:tabs>
          <w:tab w:val="clear" w:pos="1440"/>
        </w:tabs>
        <w:autoSpaceDE w:val="0"/>
        <w:autoSpaceDN w:val="0"/>
        <w:adjustRightInd w:val="0"/>
        <w:spacing w:before="0"/>
        <w:ind w:left="567" w:firstLine="709"/>
        <w:jc w:val="left"/>
        <w:rPr>
          <w:rFonts w:eastAsia="Times New Roman" w:cs="Times New Roman"/>
          <w:szCs w:val="28"/>
          <w:lang w:val="en-US"/>
        </w:rPr>
      </w:pPr>
      <w:proofErr w:type="spellStart"/>
      <w:r w:rsidRPr="00E519F8">
        <w:rPr>
          <w:rFonts w:eastAsia="Times New Roman" w:cs="Times New Roman"/>
          <w:szCs w:val="28"/>
        </w:rPr>
        <w:t>Бирбраер</w:t>
      </w:r>
      <w:proofErr w:type="spellEnd"/>
      <w:r w:rsidRPr="00E519F8">
        <w:rPr>
          <w:rFonts w:eastAsia="Times New Roman" w:cs="Times New Roman"/>
          <w:szCs w:val="28"/>
        </w:rPr>
        <w:t xml:space="preserve"> А. Н. Экстремальные воздействия на сооружения / А. Н. </w:t>
      </w:r>
      <w:proofErr w:type="spellStart"/>
      <w:r w:rsidRPr="00E519F8">
        <w:rPr>
          <w:rFonts w:eastAsia="Times New Roman" w:cs="Times New Roman"/>
          <w:szCs w:val="28"/>
        </w:rPr>
        <w:t>Бирбраер</w:t>
      </w:r>
      <w:proofErr w:type="spellEnd"/>
      <w:r w:rsidRPr="00E519F8">
        <w:rPr>
          <w:rFonts w:eastAsia="Times New Roman" w:cs="Times New Roman"/>
          <w:szCs w:val="28"/>
        </w:rPr>
        <w:t xml:space="preserve">, А. Ю. </w:t>
      </w:r>
      <w:proofErr w:type="spellStart"/>
      <w:r w:rsidRPr="00E519F8">
        <w:rPr>
          <w:rFonts w:eastAsia="Times New Roman" w:cs="Times New Roman"/>
          <w:szCs w:val="28"/>
        </w:rPr>
        <w:t>Роледер</w:t>
      </w:r>
      <w:proofErr w:type="spellEnd"/>
      <w:r w:rsidRPr="00E519F8">
        <w:rPr>
          <w:rFonts w:eastAsia="Times New Roman" w:cs="Times New Roman"/>
          <w:szCs w:val="28"/>
        </w:rPr>
        <w:t>. – СПб</w:t>
      </w:r>
      <w:proofErr w:type="gramStart"/>
      <w:r w:rsidRPr="00E519F8">
        <w:rPr>
          <w:rFonts w:eastAsia="Times New Roman" w:cs="Times New Roman"/>
          <w:szCs w:val="28"/>
        </w:rPr>
        <w:t>. :</w:t>
      </w:r>
      <w:proofErr w:type="gramEnd"/>
      <w:r w:rsidRPr="00E519F8">
        <w:rPr>
          <w:rFonts w:eastAsia="Times New Roman" w:cs="Times New Roman"/>
          <w:szCs w:val="28"/>
        </w:rPr>
        <w:t xml:space="preserve"> Изд-во </w:t>
      </w:r>
      <w:proofErr w:type="spellStart"/>
      <w:r w:rsidRPr="00E519F8">
        <w:rPr>
          <w:rFonts w:eastAsia="Times New Roman" w:cs="Times New Roman"/>
          <w:szCs w:val="28"/>
        </w:rPr>
        <w:t>Политехн</w:t>
      </w:r>
      <w:proofErr w:type="spellEnd"/>
      <w:r w:rsidRPr="00E519F8">
        <w:rPr>
          <w:rFonts w:eastAsia="Times New Roman" w:cs="Times New Roman"/>
          <w:szCs w:val="28"/>
        </w:rPr>
        <w:t xml:space="preserve">. ун-та, 2009. </w:t>
      </w:r>
      <w:r w:rsidRPr="00E519F8">
        <w:rPr>
          <w:rFonts w:eastAsia="Times New Roman" w:cs="Times New Roman"/>
          <w:szCs w:val="28"/>
          <w:lang w:val="en-US"/>
        </w:rPr>
        <w:t>594 с.</w:t>
      </w:r>
    </w:p>
    <w:p w14:paraId="713EC44F" w14:textId="77777777" w:rsidR="004E6D9B" w:rsidRPr="00E519F8" w:rsidRDefault="004E6D9B" w:rsidP="00CE02DF">
      <w:pPr>
        <w:pStyle w:val="afff1"/>
        <w:numPr>
          <w:ilvl w:val="1"/>
          <w:numId w:val="9"/>
        </w:numPr>
        <w:tabs>
          <w:tab w:val="clear" w:pos="1440"/>
        </w:tabs>
        <w:autoSpaceDE w:val="0"/>
        <w:autoSpaceDN w:val="0"/>
        <w:adjustRightInd w:val="0"/>
        <w:spacing w:before="0"/>
        <w:ind w:left="567" w:firstLine="709"/>
        <w:jc w:val="left"/>
        <w:rPr>
          <w:rFonts w:eastAsia="Times New Roman" w:cs="Times New Roman"/>
          <w:szCs w:val="28"/>
        </w:rPr>
      </w:pPr>
      <w:r w:rsidRPr="00E519F8">
        <w:rPr>
          <w:rFonts w:eastAsia="Times New Roman" w:cs="Times New Roman"/>
          <w:szCs w:val="28"/>
          <w:lang w:val="en-US"/>
        </w:rPr>
        <w:t xml:space="preserve">Riera J. D. On the Stress Analysis of Structures Subjected to Aircraft </w:t>
      </w:r>
      <w:proofErr w:type="spellStart"/>
      <w:r w:rsidRPr="00E519F8">
        <w:rPr>
          <w:rFonts w:eastAsia="Times New Roman" w:cs="Times New Roman"/>
          <w:szCs w:val="28"/>
          <w:lang w:val="en-US"/>
        </w:rPr>
        <w:t>lmpact</w:t>
      </w:r>
      <w:proofErr w:type="spellEnd"/>
      <w:r w:rsidRPr="00E519F8">
        <w:rPr>
          <w:rFonts w:eastAsia="Times New Roman" w:cs="Times New Roman"/>
          <w:szCs w:val="28"/>
          <w:lang w:val="en-US"/>
        </w:rPr>
        <w:t xml:space="preserve"> Forces // </w:t>
      </w:r>
      <w:proofErr w:type="spellStart"/>
      <w:r w:rsidRPr="00E519F8">
        <w:rPr>
          <w:rFonts w:eastAsia="Times New Roman" w:cs="Times New Roman"/>
          <w:szCs w:val="28"/>
          <w:lang w:val="en-US"/>
        </w:rPr>
        <w:t>Nucl</w:t>
      </w:r>
      <w:proofErr w:type="spellEnd"/>
      <w:r w:rsidRPr="00E519F8">
        <w:rPr>
          <w:rFonts w:eastAsia="Times New Roman" w:cs="Times New Roman"/>
          <w:szCs w:val="28"/>
          <w:lang w:val="en-US"/>
        </w:rPr>
        <w:t xml:space="preserve">. </w:t>
      </w:r>
      <w:proofErr w:type="spellStart"/>
      <w:r w:rsidRPr="00E519F8">
        <w:rPr>
          <w:rFonts w:eastAsia="Times New Roman" w:cs="Times New Roman"/>
          <w:szCs w:val="28"/>
        </w:rPr>
        <w:t>Engng</w:t>
      </w:r>
      <w:proofErr w:type="spellEnd"/>
      <w:r w:rsidRPr="00E519F8">
        <w:rPr>
          <w:rFonts w:eastAsia="Times New Roman" w:cs="Times New Roman"/>
          <w:szCs w:val="28"/>
        </w:rPr>
        <w:t xml:space="preserve">. </w:t>
      </w:r>
      <w:proofErr w:type="spellStart"/>
      <w:r w:rsidRPr="00E519F8">
        <w:rPr>
          <w:rFonts w:eastAsia="Times New Roman" w:cs="Times New Roman"/>
          <w:szCs w:val="28"/>
        </w:rPr>
        <w:t>and</w:t>
      </w:r>
      <w:proofErr w:type="spellEnd"/>
      <w:r w:rsidRPr="00E519F8">
        <w:rPr>
          <w:rFonts w:eastAsia="Times New Roman" w:cs="Times New Roman"/>
          <w:szCs w:val="28"/>
        </w:rPr>
        <w:t xml:space="preserve"> </w:t>
      </w:r>
      <w:proofErr w:type="spellStart"/>
      <w:r w:rsidRPr="00E519F8">
        <w:rPr>
          <w:rFonts w:eastAsia="Times New Roman" w:cs="Times New Roman"/>
          <w:szCs w:val="28"/>
        </w:rPr>
        <w:t>Des</w:t>
      </w:r>
      <w:proofErr w:type="spellEnd"/>
      <w:r w:rsidRPr="00E519F8">
        <w:rPr>
          <w:rFonts w:eastAsia="Times New Roman" w:cs="Times New Roman"/>
          <w:szCs w:val="28"/>
        </w:rPr>
        <w:t xml:space="preserve">. 1968. </w:t>
      </w:r>
      <w:proofErr w:type="spellStart"/>
      <w:r w:rsidRPr="00E519F8">
        <w:rPr>
          <w:rFonts w:eastAsia="Times New Roman" w:cs="Times New Roman"/>
          <w:szCs w:val="28"/>
        </w:rPr>
        <w:t>Vol</w:t>
      </w:r>
      <w:proofErr w:type="spellEnd"/>
      <w:r w:rsidRPr="00E519F8">
        <w:rPr>
          <w:rFonts w:eastAsia="Times New Roman" w:cs="Times New Roman"/>
          <w:szCs w:val="28"/>
        </w:rPr>
        <w:t xml:space="preserve">. 8. Р. </w:t>
      </w:r>
      <w:proofErr w:type="gramStart"/>
      <w:r w:rsidRPr="00E519F8">
        <w:rPr>
          <w:rFonts w:eastAsia="Times New Roman" w:cs="Times New Roman"/>
          <w:szCs w:val="28"/>
        </w:rPr>
        <w:t>415-426</w:t>
      </w:r>
      <w:proofErr w:type="gramEnd"/>
      <w:r w:rsidRPr="00E519F8">
        <w:rPr>
          <w:rFonts w:eastAsia="Times New Roman" w:cs="Times New Roman"/>
          <w:szCs w:val="28"/>
        </w:rPr>
        <w:t>.</w:t>
      </w:r>
    </w:p>
    <w:p w14:paraId="0FFE0F1A" w14:textId="77777777" w:rsidR="004E6D9B" w:rsidRPr="00E519F8" w:rsidRDefault="004E6D9B" w:rsidP="00CE02DF">
      <w:pPr>
        <w:pStyle w:val="afff1"/>
        <w:numPr>
          <w:ilvl w:val="1"/>
          <w:numId w:val="9"/>
        </w:numPr>
        <w:tabs>
          <w:tab w:val="clear" w:pos="1440"/>
        </w:tabs>
        <w:autoSpaceDE w:val="0"/>
        <w:autoSpaceDN w:val="0"/>
        <w:adjustRightInd w:val="0"/>
        <w:spacing w:before="0"/>
        <w:ind w:left="567" w:firstLine="709"/>
        <w:jc w:val="left"/>
        <w:rPr>
          <w:rFonts w:eastAsia="Times New Roman" w:cs="Times New Roman"/>
          <w:szCs w:val="28"/>
        </w:rPr>
      </w:pPr>
      <w:proofErr w:type="spellStart"/>
      <w:r w:rsidRPr="00E519F8">
        <w:rPr>
          <w:rFonts w:eastAsia="Times New Roman" w:cs="Times New Roman"/>
          <w:szCs w:val="28"/>
          <w:lang w:val="en-US"/>
        </w:rPr>
        <w:t>Drittler</w:t>
      </w:r>
      <w:proofErr w:type="spellEnd"/>
      <w:r w:rsidRPr="00E519F8">
        <w:rPr>
          <w:rFonts w:eastAsia="Times New Roman" w:cs="Times New Roman"/>
          <w:szCs w:val="28"/>
          <w:lang w:val="en-US"/>
        </w:rPr>
        <w:t xml:space="preserve"> </w:t>
      </w:r>
      <w:r w:rsidRPr="00E519F8">
        <w:rPr>
          <w:rFonts w:eastAsia="Times New Roman" w:cs="Times New Roman"/>
          <w:szCs w:val="28"/>
        </w:rPr>
        <w:t>К</w:t>
      </w:r>
      <w:r w:rsidRPr="00E519F8">
        <w:rPr>
          <w:rFonts w:eastAsia="Times New Roman" w:cs="Times New Roman"/>
          <w:szCs w:val="28"/>
          <w:lang w:val="en-US"/>
        </w:rPr>
        <w:t xml:space="preserve">., Gruner </w:t>
      </w:r>
      <w:r w:rsidRPr="00E519F8">
        <w:rPr>
          <w:rFonts w:eastAsia="Times New Roman" w:cs="Times New Roman"/>
          <w:szCs w:val="28"/>
        </w:rPr>
        <w:t>Р</w:t>
      </w:r>
      <w:r w:rsidRPr="00E519F8">
        <w:rPr>
          <w:rFonts w:eastAsia="Times New Roman" w:cs="Times New Roman"/>
          <w:szCs w:val="28"/>
          <w:lang w:val="en-US"/>
        </w:rPr>
        <w:t xml:space="preserve">. Calculation of the Total Force Acting upon </w:t>
      </w:r>
      <w:r w:rsidRPr="00E519F8">
        <w:rPr>
          <w:rFonts w:eastAsia="Times New Roman" w:cs="Times New Roman"/>
          <w:szCs w:val="28"/>
        </w:rPr>
        <w:t>а</w:t>
      </w:r>
      <w:r w:rsidRPr="00E519F8">
        <w:rPr>
          <w:rFonts w:eastAsia="Times New Roman" w:cs="Times New Roman"/>
          <w:szCs w:val="28"/>
          <w:lang w:val="en-US"/>
        </w:rPr>
        <w:t xml:space="preserve"> Rigid Wall b</w:t>
      </w:r>
      <w:r w:rsidRPr="00E519F8">
        <w:rPr>
          <w:rFonts w:eastAsia="Times New Roman" w:cs="Times New Roman"/>
          <w:szCs w:val="28"/>
        </w:rPr>
        <w:t>у</w:t>
      </w:r>
      <w:r w:rsidRPr="00E519F8">
        <w:rPr>
          <w:rFonts w:eastAsia="Times New Roman" w:cs="Times New Roman"/>
          <w:szCs w:val="28"/>
          <w:lang w:val="en-US"/>
        </w:rPr>
        <w:t xml:space="preserve"> Projectiles // </w:t>
      </w:r>
      <w:proofErr w:type="spellStart"/>
      <w:r w:rsidRPr="00E519F8">
        <w:rPr>
          <w:rFonts w:eastAsia="Times New Roman" w:cs="Times New Roman"/>
          <w:szCs w:val="28"/>
          <w:lang w:val="en-US"/>
        </w:rPr>
        <w:t>Nucl</w:t>
      </w:r>
      <w:proofErr w:type="spellEnd"/>
      <w:r w:rsidRPr="00E519F8">
        <w:rPr>
          <w:rFonts w:eastAsia="Times New Roman" w:cs="Times New Roman"/>
          <w:szCs w:val="28"/>
          <w:lang w:val="en-US"/>
        </w:rPr>
        <w:t xml:space="preserve">. </w:t>
      </w:r>
      <w:proofErr w:type="spellStart"/>
      <w:r w:rsidRPr="00E519F8">
        <w:rPr>
          <w:rFonts w:eastAsia="Times New Roman" w:cs="Times New Roman"/>
          <w:szCs w:val="28"/>
        </w:rPr>
        <w:t>Engng</w:t>
      </w:r>
      <w:proofErr w:type="spellEnd"/>
      <w:r w:rsidRPr="00E519F8">
        <w:rPr>
          <w:rFonts w:eastAsia="Times New Roman" w:cs="Times New Roman"/>
          <w:szCs w:val="28"/>
        </w:rPr>
        <w:t xml:space="preserve">. </w:t>
      </w:r>
      <w:proofErr w:type="spellStart"/>
      <w:r w:rsidRPr="00E519F8">
        <w:rPr>
          <w:rFonts w:eastAsia="Times New Roman" w:cs="Times New Roman"/>
          <w:szCs w:val="28"/>
        </w:rPr>
        <w:t>and</w:t>
      </w:r>
      <w:proofErr w:type="spellEnd"/>
      <w:r w:rsidRPr="00E519F8">
        <w:rPr>
          <w:rFonts w:eastAsia="Times New Roman" w:cs="Times New Roman"/>
          <w:szCs w:val="28"/>
        </w:rPr>
        <w:t xml:space="preserve"> </w:t>
      </w:r>
      <w:proofErr w:type="spellStart"/>
      <w:r w:rsidRPr="00E519F8">
        <w:rPr>
          <w:rFonts w:eastAsia="Times New Roman" w:cs="Times New Roman"/>
          <w:szCs w:val="28"/>
        </w:rPr>
        <w:t>Des</w:t>
      </w:r>
      <w:proofErr w:type="spellEnd"/>
      <w:r w:rsidRPr="00E519F8">
        <w:rPr>
          <w:rFonts w:eastAsia="Times New Roman" w:cs="Times New Roman"/>
          <w:szCs w:val="28"/>
        </w:rPr>
        <w:t xml:space="preserve">. 1976. </w:t>
      </w:r>
      <w:proofErr w:type="spellStart"/>
      <w:r w:rsidRPr="00E519F8">
        <w:rPr>
          <w:rFonts w:eastAsia="Times New Roman" w:cs="Times New Roman"/>
          <w:szCs w:val="28"/>
        </w:rPr>
        <w:t>Vol</w:t>
      </w:r>
      <w:proofErr w:type="spellEnd"/>
      <w:r w:rsidRPr="00E519F8">
        <w:rPr>
          <w:rFonts w:eastAsia="Times New Roman" w:cs="Times New Roman"/>
          <w:szCs w:val="28"/>
        </w:rPr>
        <w:t xml:space="preserve">. 37. Р. </w:t>
      </w:r>
      <w:proofErr w:type="gramStart"/>
      <w:r w:rsidRPr="00E519F8">
        <w:rPr>
          <w:rFonts w:eastAsia="Times New Roman" w:cs="Times New Roman"/>
          <w:szCs w:val="28"/>
        </w:rPr>
        <w:t>231-234</w:t>
      </w:r>
      <w:proofErr w:type="gramEnd"/>
      <w:r w:rsidRPr="00E519F8">
        <w:rPr>
          <w:rFonts w:eastAsia="Times New Roman" w:cs="Times New Roman"/>
          <w:szCs w:val="28"/>
        </w:rPr>
        <w:t>.</w:t>
      </w:r>
    </w:p>
    <w:p w14:paraId="20960A6D" w14:textId="77777777" w:rsidR="004E6D9B" w:rsidRPr="00E519F8" w:rsidRDefault="004E6D9B" w:rsidP="00CE02DF">
      <w:pPr>
        <w:pStyle w:val="afff1"/>
        <w:numPr>
          <w:ilvl w:val="1"/>
          <w:numId w:val="9"/>
        </w:numPr>
        <w:tabs>
          <w:tab w:val="clear" w:pos="1440"/>
        </w:tabs>
        <w:autoSpaceDE w:val="0"/>
        <w:autoSpaceDN w:val="0"/>
        <w:adjustRightInd w:val="0"/>
        <w:spacing w:before="0"/>
        <w:ind w:left="567" w:firstLine="709"/>
        <w:jc w:val="left"/>
        <w:rPr>
          <w:rFonts w:eastAsia="Times New Roman" w:cs="Times New Roman"/>
          <w:szCs w:val="28"/>
          <w:lang w:val="en-US"/>
        </w:rPr>
      </w:pPr>
      <w:proofErr w:type="spellStart"/>
      <w:r w:rsidRPr="00E519F8">
        <w:rPr>
          <w:rFonts w:eastAsia="Times New Roman" w:cs="Times New Roman"/>
          <w:szCs w:val="28"/>
          <w:lang w:val="en-US"/>
        </w:rPr>
        <w:t>Drittler</w:t>
      </w:r>
      <w:proofErr w:type="spellEnd"/>
      <w:r w:rsidRPr="00E519F8">
        <w:rPr>
          <w:rFonts w:eastAsia="Times New Roman" w:cs="Times New Roman"/>
          <w:szCs w:val="28"/>
          <w:lang w:val="en-US"/>
        </w:rPr>
        <w:t xml:space="preserve"> К., Gruner Р. The Force Resulting from Impact of Fast-Flying Military Aircraft upon а Rigid Wall // </w:t>
      </w:r>
      <w:proofErr w:type="spellStart"/>
      <w:r w:rsidRPr="00E519F8">
        <w:rPr>
          <w:rFonts w:eastAsia="Times New Roman" w:cs="Times New Roman"/>
          <w:szCs w:val="28"/>
          <w:lang w:val="en-US"/>
        </w:rPr>
        <w:t>Nucl</w:t>
      </w:r>
      <w:proofErr w:type="spellEnd"/>
      <w:r w:rsidRPr="00E519F8">
        <w:rPr>
          <w:rFonts w:eastAsia="Times New Roman" w:cs="Times New Roman"/>
          <w:szCs w:val="28"/>
          <w:lang w:val="en-US"/>
        </w:rPr>
        <w:t xml:space="preserve">. </w:t>
      </w:r>
      <w:proofErr w:type="spellStart"/>
      <w:r w:rsidRPr="00E519F8">
        <w:rPr>
          <w:rFonts w:eastAsia="Times New Roman" w:cs="Times New Roman"/>
          <w:szCs w:val="28"/>
          <w:lang w:val="en-US"/>
        </w:rPr>
        <w:t>Engng</w:t>
      </w:r>
      <w:proofErr w:type="spellEnd"/>
      <w:r w:rsidRPr="00E519F8">
        <w:rPr>
          <w:rFonts w:eastAsia="Times New Roman" w:cs="Times New Roman"/>
          <w:szCs w:val="28"/>
          <w:lang w:val="en-US"/>
        </w:rPr>
        <w:t>. and Des. 1976. Vol. 37. Р. 245-248.</w:t>
      </w:r>
    </w:p>
    <w:p w14:paraId="371AB0FE" w14:textId="77777777" w:rsidR="004E6D9B" w:rsidRPr="00E519F8" w:rsidRDefault="004E6D9B" w:rsidP="00CE02DF">
      <w:pPr>
        <w:pStyle w:val="afff1"/>
        <w:numPr>
          <w:ilvl w:val="1"/>
          <w:numId w:val="9"/>
        </w:numPr>
        <w:tabs>
          <w:tab w:val="clear" w:pos="1440"/>
        </w:tabs>
        <w:autoSpaceDE w:val="0"/>
        <w:autoSpaceDN w:val="0"/>
        <w:adjustRightInd w:val="0"/>
        <w:spacing w:before="0"/>
        <w:ind w:left="567" w:firstLine="709"/>
        <w:jc w:val="left"/>
        <w:rPr>
          <w:rFonts w:eastAsia="Times New Roman" w:cs="Times New Roman"/>
          <w:szCs w:val="28"/>
          <w:lang w:val="en-US"/>
        </w:rPr>
      </w:pPr>
      <w:r w:rsidRPr="00E519F8">
        <w:rPr>
          <w:rFonts w:eastAsia="Times New Roman" w:cs="Times New Roman"/>
          <w:szCs w:val="28"/>
          <w:lang w:val="en-US"/>
        </w:rPr>
        <w:t>Structural Analysis and Design of Nuclear Plant Facilities / Ed. J. D. Stevenson // ASCE. 1980.</w:t>
      </w:r>
    </w:p>
    <w:p w14:paraId="1604DF5C" w14:textId="77777777" w:rsidR="004E6D9B" w:rsidRPr="00E519F8" w:rsidRDefault="004E6D9B" w:rsidP="00CE02DF">
      <w:pPr>
        <w:pStyle w:val="afff1"/>
        <w:numPr>
          <w:ilvl w:val="1"/>
          <w:numId w:val="9"/>
        </w:numPr>
        <w:tabs>
          <w:tab w:val="clear" w:pos="1440"/>
        </w:tabs>
        <w:autoSpaceDE w:val="0"/>
        <w:autoSpaceDN w:val="0"/>
        <w:adjustRightInd w:val="0"/>
        <w:spacing w:before="0"/>
        <w:ind w:left="567" w:firstLine="709"/>
        <w:jc w:val="left"/>
        <w:rPr>
          <w:rFonts w:eastAsia="Times New Roman" w:cs="Times New Roman"/>
          <w:szCs w:val="28"/>
        </w:rPr>
      </w:pPr>
      <w:r w:rsidRPr="00E519F8">
        <w:rPr>
          <w:rFonts w:eastAsia="Times New Roman" w:cs="Times New Roman"/>
          <w:szCs w:val="28"/>
        </w:rPr>
        <w:t>ВЛИЯНИЕ МАТРИЦЫ НА СВОЙСТВА УГЛЕПЛАСТИКОВ © 2019 г. Н. В. Корнеева, В. В. Кудинов, И. К. Крылов, В. И. Мамонов</w:t>
      </w:r>
    </w:p>
    <w:p w14:paraId="53F99327" w14:textId="77777777" w:rsidR="004E6D9B" w:rsidRPr="00E519F8" w:rsidRDefault="004E6D9B" w:rsidP="00CE02DF">
      <w:pPr>
        <w:ind w:firstLine="709"/>
        <w:rPr>
          <w:szCs w:val="28"/>
        </w:rPr>
      </w:pPr>
      <w:r w:rsidRPr="00E519F8">
        <w:rPr>
          <w:szCs w:val="28"/>
        </w:rPr>
        <w:t xml:space="preserve">Институт химической физики им. </w:t>
      </w:r>
      <w:proofErr w:type="gramStart"/>
      <w:r w:rsidRPr="00E519F8">
        <w:rPr>
          <w:szCs w:val="28"/>
        </w:rPr>
        <w:t>Н.Н.</w:t>
      </w:r>
      <w:proofErr w:type="gramEnd"/>
      <w:r w:rsidRPr="00E519F8">
        <w:rPr>
          <w:szCs w:val="28"/>
        </w:rPr>
        <w:t xml:space="preserve"> Семёнова Российской академии наук, Москва, </w:t>
      </w:r>
      <w:proofErr w:type="spellStart"/>
      <w:r w:rsidRPr="00E519F8">
        <w:rPr>
          <w:szCs w:val="28"/>
        </w:rPr>
        <w:t>Россия.Институт</w:t>
      </w:r>
      <w:proofErr w:type="spellEnd"/>
      <w:r w:rsidRPr="00E519F8">
        <w:rPr>
          <w:szCs w:val="28"/>
        </w:rPr>
        <w:t xml:space="preserve"> металлургии и материаловедения им. </w:t>
      </w:r>
      <w:proofErr w:type="gramStart"/>
      <w:r w:rsidRPr="00E519F8">
        <w:rPr>
          <w:szCs w:val="28"/>
        </w:rPr>
        <w:t>А.А.</w:t>
      </w:r>
      <w:proofErr w:type="gramEnd"/>
      <w:r w:rsidRPr="00E519F8">
        <w:rPr>
          <w:szCs w:val="28"/>
        </w:rPr>
        <w:t xml:space="preserve"> Байкова Российской академии наук, Москва, Россия</w:t>
      </w:r>
      <w:bookmarkEnd w:id="104"/>
    </w:p>
    <w:p w14:paraId="288F2AFE" w14:textId="77777777" w:rsidR="004E6D9B" w:rsidRPr="00E519F8" w:rsidRDefault="004E6D9B" w:rsidP="00022F29">
      <w:pPr>
        <w:spacing w:line="276" w:lineRule="auto"/>
        <w:ind w:left="425" w:firstLine="709"/>
        <w:contextualSpacing w:val="0"/>
        <w:rPr>
          <w:szCs w:val="28"/>
        </w:rPr>
      </w:pPr>
      <w:r w:rsidRPr="00E519F8">
        <w:rPr>
          <w:szCs w:val="28"/>
        </w:rPr>
        <w:br w:type="page"/>
      </w:r>
    </w:p>
    <w:p w14:paraId="1771145D" w14:textId="6223FFE4" w:rsidR="004E6D9B" w:rsidRPr="00E519F8" w:rsidRDefault="004E6D9B" w:rsidP="00022F29">
      <w:pPr>
        <w:pStyle w:val="01"/>
        <w:spacing w:after="0"/>
        <w:ind w:right="0" w:firstLine="709"/>
        <w:jc w:val="center"/>
      </w:pPr>
      <w:bookmarkStart w:id="105" w:name="_Toc180917021"/>
      <w:bookmarkStart w:id="106" w:name="_Toc202284940"/>
      <w:r w:rsidRPr="00154FDF">
        <w:lastRenderedPageBreak/>
        <w:t>Приложение Б. Расчет модель</w:t>
      </w:r>
      <w:bookmarkEnd w:id="105"/>
      <w:bookmarkEnd w:id="106"/>
    </w:p>
    <w:p w14:paraId="6826EF33" w14:textId="39B71A3A" w:rsidR="004E6D9B" w:rsidRPr="003D33A1" w:rsidRDefault="00154FDF" w:rsidP="007A700E">
      <w:pPr>
        <w:ind w:firstLine="0"/>
        <w:jc w:val="center"/>
        <w:rPr>
          <w:szCs w:val="28"/>
          <w:highlight w:val="green"/>
        </w:rPr>
      </w:pPr>
      <w:r w:rsidRPr="00154FDF">
        <w:rPr>
          <w:noProof/>
        </w:rPr>
        <w:t>{</w:t>
      </w:r>
      <w:r w:rsidRPr="00400574">
        <w:rPr>
          <w:noProof/>
        </w:rPr>
        <w:t xml:space="preserve">{ </w:t>
      </w:r>
      <w:r>
        <w:rPr>
          <w:noProof/>
          <w:lang w:val="en-US"/>
        </w:rPr>
        <w:t>raschet</w:t>
      </w:r>
      <w:r w:rsidRPr="00400574">
        <w:rPr>
          <w:noProof/>
        </w:rPr>
        <w:t>_</w:t>
      </w:r>
      <w:r>
        <w:rPr>
          <w:noProof/>
          <w:lang w:val="en-US"/>
        </w:rPr>
        <w:t>model</w:t>
      </w:r>
      <w:r w:rsidRPr="00400574">
        <w:rPr>
          <w:noProof/>
        </w:rPr>
        <w:t xml:space="preserve"> }}</w:t>
      </w:r>
      <w:r w:rsidR="007A700E">
        <w:rPr>
          <w:szCs w:val="28"/>
          <w:highlight w:val="green"/>
        </w:rPr>
        <w:br/>
      </w:r>
      <w:r w:rsidR="007A700E" w:rsidRPr="00154FDF">
        <w:rPr>
          <w:szCs w:val="28"/>
        </w:rPr>
        <w:t>Рис. Б1. Расчёт модель</w:t>
      </w:r>
    </w:p>
    <w:p w14:paraId="38B3794E" w14:textId="77777777" w:rsidR="004E6D9B" w:rsidRPr="003D33A1" w:rsidRDefault="004E6D9B" w:rsidP="00022F29">
      <w:pPr>
        <w:ind w:firstLine="709"/>
        <w:jc w:val="left"/>
        <w:rPr>
          <w:szCs w:val="28"/>
          <w:highlight w:val="green"/>
        </w:rPr>
      </w:pPr>
    </w:p>
    <w:p w14:paraId="58416FE3" w14:textId="77777777" w:rsidR="004E6D9B" w:rsidRPr="003D33A1" w:rsidRDefault="004E6D9B" w:rsidP="00022F29">
      <w:pPr>
        <w:ind w:firstLine="709"/>
        <w:jc w:val="left"/>
        <w:rPr>
          <w:szCs w:val="28"/>
          <w:highlight w:val="green"/>
        </w:rPr>
      </w:pPr>
      <w:r w:rsidRPr="003D33A1">
        <w:rPr>
          <w:szCs w:val="28"/>
          <w:highlight w:val="green"/>
        </w:rPr>
        <w:br/>
      </w:r>
    </w:p>
    <w:p w14:paraId="616E4D66" w14:textId="77777777" w:rsidR="004E6D9B" w:rsidRPr="003D33A1" w:rsidRDefault="004E6D9B" w:rsidP="00022F29">
      <w:pPr>
        <w:spacing w:line="276" w:lineRule="auto"/>
        <w:ind w:left="425" w:firstLine="709"/>
        <w:contextualSpacing w:val="0"/>
        <w:rPr>
          <w:szCs w:val="28"/>
          <w:highlight w:val="green"/>
        </w:rPr>
      </w:pPr>
      <w:r w:rsidRPr="003D33A1">
        <w:rPr>
          <w:szCs w:val="28"/>
          <w:highlight w:val="green"/>
        </w:rPr>
        <w:br w:type="page"/>
      </w:r>
    </w:p>
    <w:p w14:paraId="5D2A5927" w14:textId="7D1AF4D6" w:rsidR="004E6D9B" w:rsidRPr="00E519F8" w:rsidRDefault="004E6D9B" w:rsidP="00022F29">
      <w:pPr>
        <w:pStyle w:val="01"/>
        <w:spacing w:after="0"/>
        <w:ind w:right="0" w:firstLine="709"/>
        <w:jc w:val="center"/>
      </w:pPr>
      <w:bookmarkStart w:id="107" w:name="_Toc180917022"/>
      <w:bookmarkStart w:id="108" w:name="_Toc202284941"/>
      <w:r w:rsidRPr="00B2159A">
        <w:rPr>
          <w:highlight w:val="green"/>
        </w:rPr>
        <w:lastRenderedPageBreak/>
        <w:t xml:space="preserve">Приложение </w:t>
      </w:r>
      <w:r w:rsidR="00E519F8" w:rsidRPr="00B2159A">
        <w:rPr>
          <w:highlight w:val="green"/>
        </w:rPr>
        <w:t>В</w:t>
      </w:r>
      <w:r w:rsidRPr="00B2159A">
        <w:rPr>
          <w:highlight w:val="green"/>
        </w:rPr>
        <w:t xml:space="preserve">. </w:t>
      </w:r>
      <w:bookmarkEnd w:id="107"/>
      <w:r w:rsidR="007658FC" w:rsidRPr="00B2159A">
        <w:rPr>
          <w:highlight w:val="green"/>
        </w:rPr>
        <w:t>Усилия</w:t>
      </w:r>
      <w:r w:rsidR="00B2159A">
        <w:t xml:space="preserve"> </w:t>
      </w:r>
      <w:r w:rsidR="00B2159A" w:rsidRPr="00B2159A">
        <w:rPr>
          <w:color w:val="FF0000"/>
        </w:rPr>
        <w:t>Рисунк</w:t>
      </w:r>
      <w:r w:rsidR="00B2159A">
        <w:rPr>
          <w:color w:val="FF0000"/>
        </w:rPr>
        <w:t>и</w:t>
      </w:r>
      <w:bookmarkEnd w:id="108"/>
    </w:p>
    <w:p w14:paraId="3CAB1E4F" w14:textId="715CA314" w:rsidR="004E6D9B" w:rsidRPr="00E519F8" w:rsidRDefault="007658FC" w:rsidP="00022F29">
      <w:pPr>
        <w:ind w:firstLine="709"/>
        <w:rPr>
          <w:szCs w:val="28"/>
        </w:rPr>
      </w:pPr>
      <w:r>
        <w:rPr>
          <w:noProof/>
        </w:rPr>
        <w:drawing>
          <wp:inline distT="0" distB="0" distL="0" distR="0" wp14:anchorId="09E92E28" wp14:editId="519C599F">
            <wp:extent cx="5511800" cy="3742486"/>
            <wp:effectExtent l="0" t="0" r="0" b="0"/>
            <wp:docPr id="1967783655" name="Рисунок 1" descr="Изображение выглядит как снимок экрана, текст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83655" name="Рисунок 1" descr="Изображение выглядит как снимок экрана, текст, диаграмма, линия&#10;&#10;Автоматически созданное описание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18126" cy="3746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29F88" w14:textId="77777777" w:rsidR="007658FC" w:rsidRDefault="007658FC" w:rsidP="00022F29">
      <w:pPr>
        <w:ind w:firstLine="709"/>
        <w:jc w:val="center"/>
      </w:pPr>
      <w:r w:rsidRPr="00E519F8">
        <w:t xml:space="preserve">Продольное усилие </w:t>
      </w:r>
      <w:r w:rsidRPr="00E519F8">
        <w:rPr>
          <w:lang w:val="en-US"/>
        </w:rPr>
        <w:t>N</w:t>
      </w:r>
      <w:r w:rsidRPr="00E519F8">
        <w:t xml:space="preserve"> от эксплуатационного сочетания нагрузок, т</w:t>
      </w:r>
    </w:p>
    <w:p w14:paraId="323B8B9D" w14:textId="3167DCBA" w:rsidR="007658FC" w:rsidRDefault="007658FC" w:rsidP="00022F29">
      <w:pPr>
        <w:ind w:firstLine="709"/>
        <w:jc w:val="center"/>
      </w:pPr>
      <w:r>
        <w:rPr>
          <w:noProof/>
        </w:rPr>
        <w:drawing>
          <wp:inline distT="0" distB="0" distL="0" distR="0" wp14:anchorId="788BAB7A" wp14:editId="213E5458">
            <wp:extent cx="5490546" cy="3607151"/>
            <wp:effectExtent l="0" t="0" r="0" b="0"/>
            <wp:docPr id="2087244030" name="Рисунок 1" descr="Изображение выглядит как текст, снимок экрана, диаграмма, Параллельн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244030" name="Рисунок 1" descr="Изображение выглядит как текст, снимок экрана, диаграмма, Параллельный&#10;&#10;Автоматически созданное описание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10401" cy="362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B04D" w14:textId="066B24ED" w:rsidR="007658FC" w:rsidRDefault="007658FC" w:rsidP="00022F29">
      <w:pPr>
        <w:ind w:firstLine="709"/>
        <w:jc w:val="center"/>
      </w:pPr>
      <w:r w:rsidRPr="00E519F8">
        <w:t xml:space="preserve">Момент </w:t>
      </w:r>
      <w:r w:rsidRPr="00E519F8">
        <w:rPr>
          <w:lang w:val="en-US"/>
        </w:rPr>
        <w:t>M</w:t>
      </w:r>
      <w:r w:rsidRPr="00CE02DF">
        <w:rPr>
          <w:vertAlign w:val="subscript"/>
          <w:lang w:val="en-US"/>
        </w:rPr>
        <w:t>y</w:t>
      </w:r>
      <w:r w:rsidRPr="00E519F8">
        <w:t>, т</w:t>
      </w:r>
      <m:oMath>
        <m:r>
          <w:rPr>
            <w:rFonts w:ascii="Cambria Math" w:hAnsi="Cambria Math"/>
          </w:rPr>
          <m:t>∙</m:t>
        </m:r>
      </m:oMath>
      <w:r w:rsidRPr="00E519F8">
        <w:t>м</w:t>
      </w:r>
    </w:p>
    <w:p w14:paraId="0418ABA9" w14:textId="77777777" w:rsidR="007658FC" w:rsidRDefault="007658FC" w:rsidP="00022F29">
      <w:pPr>
        <w:ind w:firstLine="709"/>
        <w:jc w:val="center"/>
      </w:pPr>
    </w:p>
    <w:p w14:paraId="215158BC" w14:textId="77777777" w:rsidR="007658FC" w:rsidRDefault="007658FC" w:rsidP="00022F29">
      <w:pPr>
        <w:ind w:firstLine="709"/>
        <w:jc w:val="center"/>
      </w:pPr>
    </w:p>
    <w:p w14:paraId="6C51F1CD" w14:textId="1EB63C89" w:rsidR="007658FC" w:rsidRPr="00E519F8" w:rsidRDefault="007658FC" w:rsidP="00022F29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503D1F5F" wp14:editId="53E963EA">
            <wp:extent cx="5473700" cy="3609541"/>
            <wp:effectExtent l="0" t="0" r="0" b="0"/>
            <wp:docPr id="291722452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22452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0668" cy="361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E1A25" w14:textId="53659894" w:rsidR="007658FC" w:rsidRDefault="007658FC" w:rsidP="00022F29">
      <w:pPr>
        <w:ind w:firstLine="709"/>
        <w:jc w:val="center"/>
      </w:pPr>
      <w:r w:rsidRPr="00E519F8">
        <w:t xml:space="preserve">Момент </w:t>
      </w:r>
      <w:proofErr w:type="spellStart"/>
      <w:r w:rsidRPr="00E519F8">
        <w:rPr>
          <w:lang w:val="en-US"/>
        </w:rPr>
        <w:t>M</w:t>
      </w:r>
      <w:r w:rsidRPr="00CE02DF">
        <w:rPr>
          <w:vertAlign w:val="subscript"/>
          <w:lang w:val="en-US"/>
        </w:rPr>
        <w:t>z</w:t>
      </w:r>
      <w:proofErr w:type="spellEnd"/>
      <w:r w:rsidRPr="00E519F8">
        <w:t xml:space="preserve"> от эксплуатационного сочетания нагрузок, </w:t>
      </w:r>
      <w:r w:rsidR="00CE02DF" w:rsidRPr="00E519F8">
        <w:t>т</w:t>
      </w:r>
      <m:oMath>
        <m:r>
          <w:rPr>
            <w:rFonts w:ascii="Cambria Math" w:hAnsi="Cambria Math"/>
          </w:rPr>
          <m:t>∙</m:t>
        </m:r>
      </m:oMath>
      <w:r w:rsidR="00CE02DF" w:rsidRPr="00E519F8">
        <w:t>м</w:t>
      </w:r>
    </w:p>
    <w:p w14:paraId="237D4800" w14:textId="77777777" w:rsidR="007658FC" w:rsidRDefault="007658FC" w:rsidP="00022F29">
      <w:pPr>
        <w:ind w:firstLine="709"/>
        <w:jc w:val="center"/>
      </w:pPr>
    </w:p>
    <w:p w14:paraId="69BEB058" w14:textId="53801DC6" w:rsidR="007658FC" w:rsidRPr="00E519F8" w:rsidRDefault="007658FC" w:rsidP="00022F29">
      <w:pPr>
        <w:ind w:firstLine="709"/>
        <w:jc w:val="center"/>
      </w:pPr>
      <w:r>
        <w:rPr>
          <w:noProof/>
        </w:rPr>
        <w:drawing>
          <wp:inline distT="0" distB="0" distL="0" distR="0" wp14:anchorId="75030DCB" wp14:editId="11350EEC">
            <wp:extent cx="5670535" cy="3802380"/>
            <wp:effectExtent l="0" t="0" r="6985" b="7620"/>
            <wp:docPr id="1825630041" name="Рисунок 1" descr="Изображение выглядит как текст, снимок экрана, диаграмм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630041" name="Рисунок 1" descr="Изображение выглядит как текст, снимок экрана, диаграмма, дизайн&#10;&#10;Автоматически созданное описание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4288" cy="3804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5B9BD" w14:textId="77777777" w:rsidR="007658FC" w:rsidRDefault="007658FC" w:rsidP="00022F29">
      <w:pPr>
        <w:ind w:firstLine="709"/>
        <w:jc w:val="center"/>
      </w:pPr>
      <w:r w:rsidRPr="00E519F8">
        <w:t xml:space="preserve">Поперечная сила </w:t>
      </w:r>
      <w:proofErr w:type="spellStart"/>
      <w:r w:rsidRPr="00E519F8">
        <w:rPr>
          <w:lang w:val="en-US"/>
        </w:rPr>
        <w:t>Qz</w:t>
      </w:r>
      <w:proofErr w:type="spellEnd"/>
      <w:r w:rsidRPr="00E519F8">
        <w:t>, т</w:t>
      </w:r>
    </w:p>
    <w:p w14:paraId="16BDD224" w14:textId="77777777" w:rsidR="007658FC" w:rsidRDefault="007658FC" w:rsidP="00022F29">
      <w:pPr>
        <w:ind w:firstLine="709"/>
        <w:jc w:val="center"/>
      </w:pPr>
    </w:p>
    <w:p w14:paraId="4C19A19D" w14:textId="0E59DA81" w:rsidR="007658FC" w:rsidRPr="00E519F8" w:rsidRDefault="007658FC" w:rsidP="00022F29">
      <w:pPr>
        <w:ind w:firstLine="709"/>
        <w:jc w:val="center"/>
      </w:pPr>
      <w:r>
        <w:rPr>
          <w:noProof/>
        </w:rPr>
        <w:lastRenderedPageBreak/>
        <w:drawing>
          <wp:inline distT="0" distB="0" distL="0" distR="0" wp14:anchorId="282051DE" wp14:editId="7AF184AA">
            <wp:extent cx="5557933" cy="3736975"/>
            <wp:effectExtent l="0" t="0" r="5080" b="0"/>
            <wp:docPr id="454370078" name="Рисунок 1" descr="Изображение выглядит как текст, снимок экрана, диаграмма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0078" name="Рисунок 1" descr="Изображение выглядит как текст, снимок экрана, диаграмма, линия&#10;&#10;Автоматически созданное описание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62427" cy="3739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A4B9" w14:textId="77777777" w:rsidR="007658FC" w:rsidRPr="00E519F8" w:rsidRDefault="007658FC" w:rsidP="00022F29">
      <w:pPr>
        <w:ind w:firstLine="709"/>
        <w:jc w:val="center"/>
      </w:pPr>
      <w:r w:rsidRPr="00E519F8">
        <w:t xml:space="preserve">Поперечная сила </w:t>
      </w:r>
      <w:proofErr w:type="spellStart"/>
      <w:r w:rsidRPr="00E519F8">
        <w:rPr>
          <w:lang w:val="en-US"/>
        </w:rPr>
        <w:t>Qy</w:t>
      </w:r>
      <w:proofErr w:type="spellEnd"/>
      <w:r w:rsidRPr="00E519F8">
        <w:t>, т</w:t>
      </w:r>
    </w:p>
    <w:p w14:paraId="2977E83E" w14:textId="13F49B4E" w:rsidR="007658FC" w:rsidRPr="00E519F8" w:rsidRDefault="00CE02DF" w:rsidP="00CE02DF">
      <w:pPr>
        <w:ind w:firstLine="0"/>
        <w:jc w:val="left"/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Заключение</w:t>
      </w:r>
      <w:r w:rsidR="007658FC" w:rsidRPr="00E519F8">
        <w:rPr>
          <w:b/>
          <w:bCs/>
        </w:rPr>
        <w:t xml:space="preserve"> </w:t>
      </w:r>
    </w:p>
    <w:p w14:paraId="4215FF7A" w14:textId="35315436" w:rsidR="00901408" w:rsidRPr="00901408" w:rsidRDefault="007658FC" w:rsidP="00022F29">
      <w:pPr>
        <w:ind w:firstLine="709"/>
        <w:rPr>
          <w:bCs/>
          <w:szCs w:val="28"/>
        </w:rPr>
      </w:pPr>
      <w:r w:rsidRPr="00E519F8">
        <w:t>Результатом расчета являются подобранные сечения элементов конструкций удовлетворяющие требованиям прочности на воздействие климатических и эксплуатационных нагрузок. При расчете на особые воздействия (удар БПЛА) основным критерием удовлетворительной работы конструкции является: сохранение общей целостности конструкции без прогрессирующего разрушения, при этом допускаются локальные повреждения конструкции - деформации и повреждения части элементов. Данный подход с учетом повреждения КОЗ-У-</w:t>
      </w:r>
      <w:r>
        <w:t>П</w:t>
      </w:r>
      <w:r w:rsidRPr="00E519F8">
        <w:t xml:space="preserve"> при ударе БПЛА обеспечивает сохранность защищаемого объекта</w:t>
      </w:r>
      <w:r>
        <w:t>.</w:t>
      </w:r>
      <w:r w:rsidR="00901408" w:rsidRPr="00901408">
        <w:rPr>
          <w:rFonts w:ascii="Arial" w:hAnsi="Arial" w:cs="Arial"/>
          <w:b/>
          <w:bCs/>
          <w:sz w:val="40"/>
          <w:szCs w:val="40"/>
        </w:rPr>
        <w:br w:type="page"/>
      </w:r>
    </w:p>
    <w:p w14:paraId="03595DB4" w14:textId="3478E2C5" w:rsidR="004E6D9B" w:rsidRPr="00E519F8" w:rsidRDefault="004E6D9B" w:rsidP="00022F29">
      <w:pPr>
        <w:pStyle w:val="01"/>
        <w:spacing w:after="0"/>
        <w:ind w:right="0" w:firstLine="709"/>
        <w:jc w:val="center"/>
      </w:pPr>
      <w:bookmarkStart w:id="109" w:name="_Toc180917023"/>
      <w:bookmarkStart w:id="110" w:name="_Toc202284942"/>
      <w:r w:rsidRPr="00B2159A">
        <w:lastRenderedPageBreak/>
        <w:t xml:space="preserve">Приложение </w:t>
      </w:r>
      <w:r w:rsidR="00E519F8" w:rsidRPr="00B2159A">
        <w:t>Г</w:t>
      </w:r>
      <w:r w:rsidRPr="00B2159A">
        <w:t xml:space="preserve">. </w:t>
      </w:r>
      <w:bookmarkEnd w:id="109"/>
      <w:r w:rsidR="007658FC" w:rsidRPr="00B2159A">
        <w:t>Сопротивление тросовой сети воздействию БПЛА</w:t>
      </w:r>
      <w:bookmarkEnd w:id="110"/>
    </w:p>
    <w:p w14:paraId="77C4D77D" w14:textId="77777777" w:rsidR="007658FC" w:rsidRPr="00D570C5" w:rsidRDefault="007658FC" w:rsidP="00C13A77">
      <w:pPr>
        <w:rPr>
          <w:szCs w:val="28"/>
        </w:rPr>
      </w:pPr>
      <w:r w:rsidRPr="00D570C5">
        <w:rPr>
          <w:szCs w:val="28"/>
        </w:rPr>
        <w:t xml:space="preserve">Нагрузка от БПЛА при ударе составляет 22т. </w:t>
      </w:r>
    </w:p>
    <w:p w14:paraId="558BC9E0" w14:textId="77777777" w:rsidR="007658FC" w:rsidRPr="00D570C5" w:rsidRDefault="007658FC" w:rsidP="00C13A77">
      <w:pPr>
        <w:ind w:left="425" w:firstLine="284"/>
        <w:rPr>
          <w:szCs w:val="28"/>
        </w:rPr>
      </w:pPr>
      <w:r w:rsidRPr="00D570C5">
        <w:rPr>
          <w:szCs w:val="28"/>
        </w:rPr>
        <w:t>Размах крыльев БПЛА типа «Бобёр» составляет 3 м.</w:t>
      </w:r>
    </w:p>
    <w:p w14:paraId="166C792B" w14:textId="717881B2" w:rsidR="004E6D9B" w:rsidRDefault="007658FC" w:rsidP="00022F29">
      <w:pPr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3714891E" wp14:editId="29DD1CB1">
            <wp:extent cx="4514850" cy="1181100"/>
            <wp:effectExtent l="0" t="0" r="0" b="0"/>
            <wp:docPr id="104523138" name="Рисунок 104523138" descr="Изображение выглядит как транспорт, самолет, небо, Путешествие по воздуху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Изображение выглядит как транспорт, самолет, небо, Путешествие по воздуху&#10;&#10;Автоматически созданное описание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AA4E" w14:textId="56266008" w:rsidR="007658FC" w:rsidRPr="00E519F8" w:rsidRDefault="007658FC" w:rsidP="00022F29">
      <w:pPr>
        <w:ind w:firstLine="709"/>
        <w:jc w:val="center"/>
        <w:rPr>
          <w:szCs w:val="28"/>
        </w:rPr>
      </w:pPr>
      <w:r>
        <w:rPr>
          <w:noProof/>
        </w:rPr>
        <w:drawing>
          <wp:inline distT="0" distB="0" distL="0" distR="0" wp14:anchorId="193EE9C0" wp14:editId="1D9A323C">
            <wp:extent cx="1607820" cy="2529952"/>
            <wp:effectExtent l="0" t="0" r="0" b="3810"/>
            <wp:docPr id="491543933" name="Рисунок 491543933" descr="Изображение выглядит как Путешествие по воздуху, небо, Аэрокосмическая техника, транспортное сред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Путешествие по воздуху, небо, Аэрокосмическая техника, транспортное средство&#10;&#10;Автоматически созданное описание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609219" cy="253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11A1" w14:textId="075DE819" w:rsidR="004E6D9B" w:rsidRPr="00E519F8" w:rsidRDefault="00C13A77" w:rsidP="00022F29">
      <w:pPr>
        <w:ind w:firstLine="709"/>
        <w:jc w:val="center"/>
      </w:pPr>
      <w:r w:rsidRPr="00C13A77">
        <w:rPr>
          <w:bCs/>
          <w:i/>
          <w:iCs/>
          <w:sz w:val="24"/>
          <w:szCs w:val="24"/>
        </w:rPr>
        <w:t>Рис.</w:t>
      </w:r>
      <w:r>
        <w:rPr>
          <w:bCs/>
          <w:i/>
          <w:iCs/>
          <w:sz w:val="24"/>
          <w:szCs w:val="24"/>
        </w:rPr>
        <w:t xml:space="preserve"> Г.</w:t>
      </w:r>
      <w:r w:rsidRPr="00C13A77">
        <w:rPr>
          <w:bCs/>
          <w:i/>
          <w:iCs/>
          <w:sz w:val="24"/>
          <w:szCs w:val="24"/>
        </w:rPr>
        <w:t xml:space="preserve">1 </w:t>
      </w:r>
      <w:r w:rsidR="004E6D9B" w:rsidRPr="00C13A77">
        <w:rPr>
          <w:bCs/>
          <w:i/>
          <w:iCs/>
          <w:sz w:val="24"/>
          <w:szCs w:val="24"/>
        </w:rPr>
        <w:t>Продольное усилие N от эксплуатационного сочетания нагрузок, т</w:t>
      </w:r>
    </w:p>
    <w:p w14:paraId="26B6DB24" w14:textId="1CA06C12" w:rsidR="007658FC" w:rsidRPr="00D570C5" w:rsidRDefault="007658FC" w:rsidP="00022F29">
      <w:pPr>
        <w:ind w:firstLine="709"/>
        <w:rPr>
          <w:szCs w:val="28"/>
        </w:rPr>
      </w:pPr>
      <w:r w:rsidRPr="00D570C5">
        <w:rPr>
          <w:szCs w:val="28"/>
        </w:rPr>
        <w:t xml:space="preserve">В соответствии с данными габаритами, с учётом шага тросов сети равной 0,5 м в пятно удара БПЛА попадает минимум 5 тросов. </w:t>
      </w:r>
    </w:p>
    <w:p w14:paraId="5001B710" w14:textId="77777777" w:rsidR="007658FC" w:rsidRPr="00D570C5" w:rsidRDefault="007658FC" w:rsidP="00022F29">
      <w:pPr>
        <w:ind w:firstLine="709"/>
        <w:rPr>
          <w:szCs w:val="28"/>
        </w:rPr>
      </w:pPr>
      <w:r w:rsidRPr="00D570C5">
        <w:rPr>
          <w:szCs w:val="28"/>
        </w:rPr>
        <w:t>Разрывное усилие троса равно 5.5 т в соответствии с таблицей 2 технических условий на стальной канат ТУ 259311-001-41860985-2024</w:t>
      </w:r>
    </w:p>
    <w:p w14:paraId="4A06E8F3" w14:textId="7C4BDDC3" w:rsidR="00CE02DF" w:rsidRPr="00CE02DF" w:rsidRDefault="00CE02DF" w:rsidP="00CE02DF">
      <w:pPr>
        <w:pStyle w:val="aff2"/>
        <w:keepNext/>
        <w:spacing w:line="240" w:lineRule="auto"/>
        <w:jc w:val="right"/>
        <w:rPr>
          <w:b w:val="0"/>
          <w:bCs w:val="0"/>
          <w:i/>
          <w:iCs/>
        </w:rPr>
      </w:pPr>
      <w:r w:rsidRPr="00CE02DF">
        <w:rPr>
          <w:b w:val="0"/>
          <w:bCs w:val="0"/>
          <w:i/>
          <w:iCs/>
        </w:rPr>
        <w:t xml:space="preserve">Таблица Г. </w:t>
      </w:r>
      <w:r w:rsidRPr="00CE02DF">
        <w:rPr>
          <w:b w:val="0"/>
          <w:bCs w:val="0"/>
          <w:i/>
          <w:iCs/>
        </w:rPr>
        <w:fldChar w:fldCharType="begin"/>
      </w:r>
      <w:r w:rsidRPr="00CE02DF">
        <w:rPr>
          <w:b w:val="0"/>
          <w:bCs w:val="0"/>
          <w:i/>
          <w:iCs/>
        </w:rPr>
        <w:instrText xml:space="preserve"> SEQ Таблица_Г. \* ARABIC </w:instrText>
      </w:r>
      <w:r w:rsidRPr="00CE02DF">
        <w:rPr>
          <w:b w:val="0"/>
          <w:bCs w:val="0"/>
          <w:i/>
          <w:iCs/>
        </w:rPr>
        <w:fldChar w:fldCharType="separate"/>
      </w:r>
      <w:r w:rsidR="00630E62">
        <w:rPr>
          <w:b w:val="0"/>
          <w:bCs w:val="0"/>
          <w:i/>
          <w:iCs/>
          <w:noProof/>
        </w:rPr>
        <w:t>1</w:t>
      </w:r>
      <w:r w:rsidRPr="00CE02DF">
        <w:rPr>
          <w:b w:val="0"/>
          <w:bCs w:val="0"/>
          <w:i/>
          <w:iCs/>
        </w:rPr>
        <w:fldChar w:fldCharType="end"/>
      </w:r>
      <w:r>
        <w:rPr>
          <w:b w:val="0"/>
          <w:bCs w:val="0"/>
          <w:i/>
          <w:iCs/>
        </w:rPr>
        <w:t xml:space="preserve"> </w:t>
      </w:r>
      <w:r w:rsidRPr="00CE02DF">
        <w:rPr>
          <w:b w:val="0"/>
          <w:bCs w:val="0"/>
          <w:i/>
          <w:iCs/>
          <w:szCs w:val="28"/>
        </w:rPr>
        <w:t>ТУ 259311-001-41860985-2024. Механические свойства канатов</w:t>
      </w:r>
      <w:r>
        <w:rPr>
          <w:b w:val="0"/>
          <w:bCs w:val="0"/>
          <w:i/>
          <w:iCs/>
        </w:rPr>
        <w:t xml:space="preserve"> </w:t>
      </w:r>
    </w:p>
    <w:tbl>
      <w:tblPr>
        <w:tblStyle w:val="TableNormal"/>
        <w:tblW w:w="9934" w:type="dxa"/>
        <w:tblInd w:w="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64"/>
        <w:gridCol w:w="1302"/>
        <w:gridCol w:w="1807"/>
        <w:gridCol w:w="1841"/>
        <w:gridCol w:w="1937"/>
        <w:gridCol w:w="1783"/>
      </w:tblGrid>
      <w:tr w:rsidR="007658FC" w:rsidRPr="00D570C5" w14:paraId="52F6F827" w14:textId="77777777" w:rsidTr="00304185">
        <w:trPr>
          <w:trHeight w:val="1590"/>
        </w:trPr>
        <w:tc>
          <w:tcPr>
            <w:tcW w:w="1264" w:type="dxa"/>
          </w:tcPr>
          <w:p w14:paraId="133AAD4E" w14:textId="77777777" w:rsidR="007658FC" w:rsidRPr="00CE02DF" w:rsidRDefault="007658FC" w:rsidP="00CE02DF">
            <w:pPr>
              <w:pStyle w:val="TableParagraph"/>
              <w:spacing w:before="10"/>
              <w:ind w:left="113" w:right="113" w:firstLine="170"/>
              <w:jc w:val="left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  <w:p w14:paraId="4D174D38" w14:textId="77777777" w:rsidR="007658FC" w:rsidRPr="00CE02DF" w:rsidRDefault="007658FC" w:rsidP="00CE02DF">
            <w:pPr>
              <w:pStyle w:val="TableParagraph"/>
              <w:spacing w:line="261" w:lineRule="auto"/>
              <w:ind w:left="113" w:right="113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</w:rPr>
              <w:t>Условный</w:t>
            </w:r>
            <w:proofErr w:type="spellEnd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</w:rPr>
              <w:t xml:space="preserve"> </w:t>
            </w:r>
            <w:proofErr w:type="spell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</w:rPr>
              <w:t>диаметр</w:t>
            </w:r>
            <w:proofErr w:type="spellEnd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</w:rPr>
              <w:t xml:space="preserve"> </w:t>
            </w:r>
            <w:proofErr w:type="spell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</w:rPr>
              <w:t>каната</w:t>
            </w:r>
            <w:proofErr w:type="spellEnd"/>
            <w:r w:rsidRPr="00CE02DF">
              <w:rPr>
                <w:rFonts w:ascii="Times New Roman" w:hAnsi="Times New Roman" w:cs="Times New Roman"/>
                <w:b/>
                <w:bCs/>
                <w:color w:val="36333D"/>
                <w:spacing w:val="-2"/>
                <w:w w:val="105"/>
              </w:rPr>
              <w:t xml:space="preserve">, </w:t>
            </w:r>
            <w:proofErr w:type="spell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6"/>
                <w:w w:val="105"/>
              </w:rPr>
              <w:t>мм</w:t>
            </w:r>
            <w:proofErr w:type="spellEnd"/>
          </w:p>
        </w:tc>
        <w:tc>
          <w:tcPr>
            <w:tcW w:w="1302" w:type="dxa"/>
          </w:tcPr>
          <w:p w14:paraId="11FA4CEA" w14:textId="77777777" w:rsidR="007658FC" w:rsidRPr="00CE02DF" w:rsidRDefault="007658FC" w:rsidP="00CE02DF">
            <w:pPr>
              <w:pStyle w:val="TableParagraph"/>
              <w:spacing w:before="10"/>
              <w:ind w:left="113" w:right="113" w:firstLine="170"/>
              <w:jc w:val="left"/>
              <w:rPr>
                <w:rFonts w:ascii="Times New Roman" w:hAnsi="Times New Roman" w:cs="Times New Roman"/>
                <w:b/>
                <w:bCs/>
                <w:lang w:val="ru-RU"/>
              </w:rPr>
            </w:pPr>
          </w:p>
          <w:p w14:paraId="4A65723E" w14:textId="77777777" w:rsidR="007658FC" w:rsidRPr="00CE02DF" w:rsidRDefault="007658FC" w:rsidP="00CE02DF">
            <w:pPr>
              <w:pStyle w:val="TableParagraph"/>
              <w:spacing w:line="256" w:lineRule="auto"/>
              <w:ind w:left="113" w:right="113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 xml:space="preserve">Разрывное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  <w:lang w:val="ru-RU"/>
              </w:rPr>
              <w:t xml:space="preserve">усилие, </w:t>
            </w:r>
            <w:proofErr w:type="spellStart"/>
            <w:proofErr w:type="gram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4"/>
                <w:w w:val="105"/>
                <w:lang w:val="ru-RU"/>
              </w:rPr>
              <w:t>кН</w:t>
            </w:r>
            <w:r w:rsidRPr="00CE02DF">
              <w:rPr>
                <w:rFonts w:ascii="Times New Roman" w:hAnsi="Times New Roman" w:cs="Times New Roman"/>
                <w:b/>
                <w:bCs/>
                <w:color w:val="36333D"/>
                <w:spacing w:val="-4"/>
                <w:w w:val="105"/>
                <w:lang w:val="ru-RU"/>
              </w:rPr>
              <w:t>,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4"/>
                <w:w w:val="105"/>
                <w:lang w:val="ru-RU"/>
              </w:rPr>
              <w:t>не</w:t>
            </w:r>
            <w:proofErr w:type="spellEnd"/>
            <w:proofErr w:type="gramEnd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4"/>
                <w:w w:val="105"/>
                <w:lang w:val="ru-RU"/>
              </w:rPr>
              <w:t xml:space="preserve">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  <w:lang w:val="ru-RU"/>
              </w:rPr>
              <w:t>менее</w:t>
            </w:r>
          </w:p>
        </w:tc>
        <w:tc>
          <w:tcPr>
            <w:tcW w:w="1807" w:type="dxa"/>
          </w:tcPr>
          <w:p w14:paraId="30DC8812" w14:textId="77777777" w:rsidR="007658FC" w:rsidRPr="00CE02DF" w:rsidRDefault="007658FC" w:rsidP="00CE02DF">
            <w:pPr>
              <w:pStyle w:val="TableParagraph"/>
              <w:spacing w:before="126" w:line="256" w:lineRule="auto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w w:val="105"/>
                <w:lang w:val="ru-RU"/>
              </w:rPr>
              <w:t xml:space="preserve">Усилие при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  <w:lang w:val="ru-RU"/>
              </w:rPr>
              <w:t xml:space="preserve">условном пределе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>текучести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8"/>
                <w:lang w:val="ru-RU"/>
              </w:rPr>
              <w:t xml:space="preserve">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>Ро</w:t>
            </w:r>
            <w:r w:rsidRPr="00CE02DF">
              <w:rPr>
                <w:rFonts w:ascii="Times New Roman" w:hAnsi="Times New Roman" w:cs="Times New Roman"/>
                <w:b/>
                <w:bCs/>
                <w:color w:val="6B6985"/>
                <w:spacing w:val="-2"/>
                <w:lang w:val="ru-RU"/>
              </w:rPr>
              <w:t>,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 xml:space="preserve">2,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w w:val="105"/>
                <w:lang w:val="ru-RU"/>
              </w:rPr>
              <w:t>кН, не менее</w:t>
            </w:r>
          </w:p>
        </w:tc>
        <w:tc>
          <w:tcPr>
            <w:tcW w:w="1841" w:type="dxa"/>
          </w:tcPr>
          <w:p w14:paraId="175CE253" w14:textId="77777777" w:rsidR="007658FC" w:rsidRPr="00CE02DF" w:rsidRDefault="007658FC" w:rsidP="00CE02DF">
            <w:pPr>
              <w:pStyle w:val="TableParagraph"/>
              <w:spacing w:before="131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  <w:lang w:val="ru-RU"/>
              </w:rPr>
              <w:t>Временное</w:t>
            </w:r>
          </w:p>
          <w:p w14:paraId="61633E13" w14:textId="77777777" w:rsidR="007658FC" w:rsidRPr="00CE02DF" w:rsidRDefault="007658FC" w:rsidP="00CE02DF">
            <w:pPr>
              <w:pStyle w:val="TableParagraph"/>
              <w:spacing w:before="33" w:line="244" w:lineRule="auto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 xml:space="preserve">сопротивление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разрыву, с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</w:rPr>
              <w:t>r</w:t>
            </w:r>
            <w:r w:rsidRPr="00CE02DF">
              <w:rPr>
                <w:rFonts w:ascii="Times New Roman" w:hAnsi="Times New Roman" w:cs="Times New Roman"/>
                <w:b/>
                <w:bCs/>
                <w:color w:val="36333D"/>
                <w:lang w:val="ru-RU"/>
              </w:rPr>
              <w:t>в,</w:t>
            </w:r>
          </w:p>
          <w:p w14:paraId="37515A63" w14:textId="77777777" w:rsidR="007658FC" w:rsidRPr="00CE02DF" w:rsidRDefault="007658FC" w:rsidP="00CE02DF">
            <w:pPr>
              <w:pStyle w:val="TableParagraph"/>
              <w:spacing w:line="273" w:lineRule="exact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Н/мм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position w:val="9"/>
                <w:lang w:val="ru-RU"/>
              </w:rPr>
              <w:t>2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,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10"/>
                <w:lang w:val="ru-RU"/>
              </w:rPr>
              <w:t xml:space="preserve">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5"/>
                <w:lang w:val="ru-RU"/>
              </w:rPr>
              <w:t>не</w:t>
            </w:r>
          </w:p>
          <w:p w14:paraId="470548A1" w14:textId="77777777" w:rsidR="007658FC" w:rsidRPr="00CE02DF" w:rsidRDefault="007658FC" w:rsidP="00CE02DF">
            <w:pPr>
              <w:pStyle w:val="TableParagraph"/>
              <w:spacing w:before="14"/>
              <w:ind w:left="113" w:right="113" w:firstLine="170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</w:rPr>
              <w:t>менее</w:t>
            </w:r>
            <w:proofErr w:type="spellEnd"/>
          </w:p>
        </w:tc>
        <w:tc>
          <w:tcPr>
            <w:tcW w:w="1937" w:type="dxa"/>
          </w:tcPr>
          <w:p w14:paraId="548A725A" w14:textId="77777777" w:rsidR="007658FC" w:rsidRPr="00CE02DF" w:rsidRDefault="007658FC" w:rsidP="00CE02DF">
            <w:pPr>
              <w:pStyle w:val="TableParagraph"/>
              <w:spacing w:before="1" w:line="280" w:lineRule="atLeast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 xml:space="preserve">Условный предел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текучести,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44"/>
                <w:lang w:val="ru-RU"/>
              </w:rPr>
              <w:t xml:space="preserve"> </w:t>
            </w:r>
            <w:proofErr w:type="spellStart"/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5"/>
                <w:w w:val="80"/>
              </w:rPr>
              <w:t>cro</w:t>
            </w:r>
            <w:proofErr w:type="spellEnd"/>
            <w:r w:rsidRPr="00CE02DF">
              <w:rPr>
                <w:rFonts w:ascii="Times New Roman" w:hAnsi="Times New Roman" w:cs="Times New Roman"/>
                <w:b/>
                <w:bCs/>
                <w:color w:val="494250"/>
                <w:spacing w:val="-5"/>
                <w:w w:val="80"/>
                <w:lang w:val="ru-RU"/>
              </w:rPr>
              <w:t>,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5"/>
                <w:w w:val="80"/>
                <w:lang w:val="ru-RU"/>
              </w:rPr>
              <w:t>2,</w:t>
            </w:r>
          </w:p>
          <w:p w14:paraId="5E51D07E" w14:textId="77777777" w:rsidR="007658FC" w:rsidRPr="00CE02DF" w:rsidRDefault="007658FC" w:rsidP="00CE02DF">
            <w:pPr>
              <w:pStyle w:val="TableParagraph"/>
              <w:spacing w:line="276" w:lineRule="auto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Н/мм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position w:val="9"/>
                <w:lang w:val="ru-RU"/>
              </w:rPr>
              <w:t>2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,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6"/>
                <w:lang w:val="ru-RU"/>
              </w:rPr>
              <w:t xml:space="preserve">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lang w:val="ru-RU"/>
              </w:rPr>
              <w:t>не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5"/>
                <w:lang w:val="ru-RU"/>
              </w:rPr>
              <w:t xml:space="preserve">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>менее</w:t>
            </w:r>
          </w:p>
        </w:tc>
        <w:tc>
          <w:tcPr>
            <w:tcW w:w="1783" w:type="dxa"/>
          </w:tcPr>
          <w:p w14:paraId="03B85DE6" w14:textId="77777777" w:rsidR="007658FC" w:rsidRPr="00CE02DF" w:rsidRDefault="007658FC" w:rsidP="00CE02DF">
            <w:pPr>
              <w:pStyle w:val="TableParagraph"/>
              <w:spacing w:before="140" w:line="254" w:lineRule="auto"/>
              <w:ind w:left="113" w:right="113" w:firstLine="170"/>
              <w:rPr>
                <w:rFonts w:ascii="Times New Roman" w:hAnsi="Times New Roman" w:cs="Times New Roman"/>
                <w:b/>
                <w:bCs/>
                <w:lang w:val="ru-RU"/>
              </w:rPr>
            </w:pP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lang w:val="ru-RU"/>
              </w:rPr>
              <w:t xml:space="preserve">Относительное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spacing w:val="-2"/>
                <w:w w:val="105"/>
                <w:lang w:val="ru-RU"/>
              </w:rPr>
              <w:t xml:space="preserve">удлинение перед </w:t>
            </w:r>
            <w:r w:rsidRPr="00CE02DF">
              <w:rPr>
                <w:rFonts w:ascii="Times New Roman" w:hAnsi="Times New Roman" w:cs="Times New Roman"/>
                <w:b/>
                <w:bCs/>
                <w:color w:val="18151D"/>
                <w:w w:val="105"/>
                <w:lang w:val="ru-RU"/>
              </w:rPr>
              <w:t>разрывом, %, не менее</w:t>
            </w:r>
          </w:p>
        </w:tc>
      </w:tr>
      <w:tr w:rsidR="007658FC" w:rsidRPr="00D570C5" w14:paraId="03FE5C57" w14:textId="77777777" w:rsidTr="00304185">
        <w:trPr>
          <w:trHeight w:val="350"/>
        </w:trPr>
        <w:tc>
          <w:tcPr>
            <w:tcW w:w="1264" w:type="dxa"/>
          </w:tcPr>
          <w:p w14:paraId="679AC177" w14:textId="77777777" w:rsidR="007658FC" w:rsidRPr="00D570C5" w:rsidRDefault="007658FC" w:rsidP="00CE02DF">
            <w:pPr>
              <w:pStyle w:val="TableParagraph"/>
              <w:spacing w:before="97" w:line="233" w:lineRule="exact"/>
              <w:ind w:left="113" w:right="113" w:firstLine="170"/>
              <w:jc w:val="right"/>
              <w:rPr>
                <w:rFonts w:ascii="Times New Roman" w:hAnsi="Times New Roman" w:cs="Times New Roman"/>
              </w:rPr>
            </w:pPr>
            <w:r w:rsidRPr="00D570C5">
              <w:rPr>
                <w:rFonts w:ascii="Times New Roman" w:hAnsi="Times New Roman" w:cs="Times New Roman"/>
                <w:color w:val="0F031F"/>
                <w:w w:val="103"/>
              </w:rPr>
              <w:t>7</w:t>
            </w:r>
          </w:p>
        </w:tc>
        <w:tc>
          <w:tcPr>
            <w:tcW w:w="1302" w:type="dxa"/>
          </w:tcPr>
          <w:p w14:paraId="36FCCF24" w14:textId="77777777" w:rsidR="007658FC" w:rsidRPr="00D570C5" w:rsidRDefault="007658FC" w:rsidP="00CE02DF">
            <w:pPr>
              <w:pStyle w:val="TableParagraph"/>
              <w:spacing w:before="92" w:line="238" w:lineRule="exact"/>
              <w:ind w:left="113" w:right="113" w:firstLine="170"/>
              <w:jc w:val="right"/>
              <w:rPr>
                <w:rFonts w:ascii="Times New Roman" w:hAnsi="Times New Roman" w:cs="Times New Roman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2"/>
                <w:w w:val="105"/>
              </w:rPr>
              <w:t>55,58</w:t>
            </w:r>
          </w:p>
        </w:tc>
        <w:tc>
          <w:tcPr>
            <w:tcW w:w="1807" w:type="dxa"/>
          </w:tcPr>
          <w:p w14:paraId="1BA37AE9" w14:textId="77777777" w:rsidR="007658FC" w:rsidRPr="00D570C5" w:rsidRDefault="007658FC" w:rsidP="00CE02DF">
            <w:pPr>
              <w:pStyle w:val="TableParagraph"/>
              <w:spacing w:before="92" w:line="238" w:lineRule="exact"/>
              <w:ind w:left="113" w:right="113" w:firstLine="170"/>
              <w:rPr>
                <w:rFonts w:ascii="Times New Roman" w:hAnsi="Times New Roman" w:cs="Times New Roman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2"/>
                <w:w w:val="105"/>
              </w:rPr>
              <w:t>48,67</w:t>
            </w:r>
          </w:p>
        </w:tc>
        <w:tc>
          <w:tcPr>
            <w:tcW w:w="1841" w:type="dxa"/>
          </w:tcPr>
          <w:p w14:paraId="69AF0686" w14:textId="77777777" w:rsidR="007658FC" w:rsidRPr="00D570C5" w:rsidRDefault="007658FC" w:rsidP="00CE02DF">
            <w:pPr>
              <w:pStyle w:val="TableParagraph"/>
              <w:spacing w:before="97" w:line="233" w:lineRule="exact"/>
              <w:ind w:left="113" w:right="113" w:firstLine="170"/>
              <w:jc w:val="right"/>
              <w:rPr>
                <w:rFonts w:ascii="Times New Roman" w:hAnsi="Times New Roman" w:cs="Times New Roman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4"/>
                <w:w w:val="105"/>
              </w:rPr>
              <w:t>1770</w:t>
            </w:r>
          </w:p>
        </w:tc>
        <w:tc>
          <w:tcPr>
            <w:tcW w:w="1937" w:type="dxa"/>
          </w:tcPr>
          <w:p w14:paraId="7A9A2043" w14:textId="77777777" w:rsidR="007658FC" w:rsidRPr="00D570C5" w:rsidRDefault="007658FC" w:rsidP="00CE02DF">
            <w:pPr>
              <w:pStyle w:val="TableParagraph"/>
              <w:spacing w:before="97" w:line="233" w:lineRule="exact"/>
              <w:ind w:left="113" w:right="113" w:firstLine="170"/>
              <w:rPr>
                <w:rFonts w:ascii="Times New Roman" w:hAnsi="Times New Roman" w:cs="Times New Roman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4"/>
                <w:w w:val="105"/>
              </w:rPr>
              <w:t>1550</w:t>
            </w:r>
          </w:p>
        </w:tc>
        <w:tc>
          <w:tcPr>
            <w:tcW w:w="1783" w:type="dxa"/>
            <w:vMerge w:val="restart"/>
          </w:tcPr>
          <w:p w14:paraId="05D4A587" w14:textId="77777777" w:rsidR="007658FC" w:rsidRPr="00D570C5" w:rsidRDefault="007658FC" w:rsidP="00CE02DF">
            <w:pPr>
              <w:pStyle w:val="TableParagraph"/>
              <w:spacing w:before="9"/>
              <w:ind w:left="113" w:right="113" w:firstLine="170"/>
              <w:jc w:val="left"/>
              <w:rPr>
                <w:rFonts w:ascii="Times New Roman" w:hAnsi="Times New Roman" w:cs="Times New Roman"/>
              </w:rPr>
            </w:pPr>
          </w:p>
          <w:p w14:paraId="49DED0D5" w14:textId="77777777" w:rsidR="007658FC" w:rsidRPr="00D570C5" w:rsidRDefault="007658FC" w:rsidP="00CE02DF">
            <w:pPr>
              <w:pStyle w:val="TableParagraph"/>
              <w:spacing w:before="1"/>
              <w:ind w:left="113" w:right="113" w:firstLine="170"/>
              <w:rPr>
                <w:rFonts w:ascii="Times New Roman" w:hAnsi="Times New Roman" w:cs="Times New Roman"/>
              </w:rPr>
            </w:pPr>
            <w:r w:rsidRPr="00D570C5">
              <w:rPr>
                <w:rFonts w:ascii="Times New Roman" w:hAnsi="Times New Roman" w:cs="Times New Roman"/>
                <w:color w:val="18151D"/>
                <w:w w:val="105"/>
              </w:rPr>
              <w:t>4</w:t>
            </w:r>
          </w:p>
        </w:tc>
      </w:tr>
      <w:tr w:rsidR="007658FC" w:rsidRPr="00D570C5" w14:paraId="18EA9EB2" w14:textId="77777777" w:rsidTr="00304185">
        <w:trPr>
          <w:trHeight w:val="480"/>
        </w:trPr>
        <w:tc>
          <w:tcPr>
            <w:tcW w:w="1264" w:type="dxa"/>
          </w:tcPr>
          <w:p w14:paraId="50292ABB" w14:textId="77777777" w:rsidR="007658FC" w:rsidRPr="00D570C5" w:rsidRDefault="007658FC" w:rsidP="00CE02DF">
            <w:pPr>
              <w:pStyle w:val="TableParagraph"/>
              <w:spacing w:before="160"/>
              <w:ind w:left="113" w:right="113" w:firstLine="170"/>
              <w:jc w:val="right"/>
              <w:rPr>
                <w:rFonts w:ascii="Times New Roman" w:hAnsi="Times New Roman" w:cs="Times New Roman"/>
                <w:sz w:val="23"/>
              </w:rPr>
            </w:pPr>
            <w:r w:rsidRPr="00D570C5">
              <w:rPr>
                <w:rFonts w:ascii="Times New Roman" w:hAnsi="Times New Roman" w:cs="Times New Roman"/>
                <w:color w:val="18151D"/>
                <w:w w:val="107"/>
                <w:sz w:val="23"/>
              </w:rPr>
              <w:t>8</w:t>
            </w:r>
          </w:p>
        </w:tc>
        <w:tc>
          <w:tcPr>
            <w:tcW w:w="1302" w:type="dxa"/>
          </w:tcPr>
          <w:p w14:paraId="56591974" w14:textId="77777777" w:rsidR="007658FC" w:rsidRPr="00D570C5" w:rsidRDefault="007658FC" w:rsidP="00CE02DF">
            <w:pPr>
              <w:pStyle w:val="TableParagraph"/>
              <w:spacing w:before="155"/>
              <w:ind w:left="113" w:right="113" w:firstLine="170"/>
              <w:jc w:val="right"/>
              <w:rPr>
                <w:rFonts w:ascii="Times New Roman" w:hAnsi="Times New Roman" w:cs="Times New Roman"/>
                <w:sz w:val="23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2"/>
                <w:w w:val="105"/>
                <w:sz w:val="23"/>
              </w:rPr>
              <w:t>66</w:t>
            </w:r>
            <w:r w:rsidRPr="00D570C5">
              <w:rPr>
                <w:rFonts w:ascii="Times New Roman" w:hAnsi="Times New Roman" w:cs="Times New Roman"/>
                <w:color w:val="36333D"/>
                <w:spacing w:val="-2"/>
                <w:w w:val="105"/>
                <w:sz w:val="23"/>
              </w:rPr>
              <w:t>,</w:t>
            </w:r>
            <w:r w:rsidRPr="00D570C5">
              <w:rPr>
                <w:rFonts w:ascii="Times New Roman" w:hAnsi="Times New Roman" w:cs="Times New Roman"/>
                <w:color w:val="18151D"/>
                <w:spacing w:val="-2"/>
                <w:w w:val="105"/>
                <w:sz w:val="23"/>
              </w:rPr>
              <w:t>73</w:t>
            </w:r>
          </w:p>
        </w:tc>
        <w:tc>
          <w:tcPr>
            <w:tcW w:w="1807" w:type="dxa"/>
          </w:tcPr>
          <w:p w14:paraId="333268F5" w14:textId="77777777" w:rsidR="007658FC" w:rsidRPr="00D570C5" w:rsidRDefault="007658FC" w:rsidP="00CE02DF">
            <w:pPr>
              <w:pStyle w:val="TableParagraph"/>
              <w:spacing w:before="155"/>
              <w:ind w:left="113" w:right="113" w:firstLine="170"/>
              <w:rPr>
                <w:rFonts w:ascii="Times New Roman" w:hAnsi="Times New Roman" w:cs="Times New Roman"/>
                <w:sz w:val="23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2"/>
                <w:w w:val="105"/>
                <w:sz w:val="23"/>
              </w:rPr>
              <w:t>58</w:t>
            </w:r>
            <w:r w:rsidRPr="00D570C5">
              <w:rPr>
                <w:rFonts w:ascii="Times New Roman" w:hAnsi="Times New Roman" w:cs="Times New Roman"/>
                <w:color w:val="36333D"/>
                <w:spacing w:val="-2"/>
                <w:w w:val="105"/>
                <w:sz w:val="23"/>
              </w:rPr>
              <w:t>,</w:t>
            </w:r>
            <w:r w:rsidRPr="00D570C5">
              <w:rPr>
                <w:rFonts w:ascii="Times New Roman" w:hAnsi="Times New Roman" w:cs="Times New Roman"/>
                <w:color w:val="18151D"/>
                <w:spacing w:val="-2"/>
                <w:w w:val="105"/>
                <w:sz w:val="23"/>
              </w:rPr>
              <w:t>44</w:t>
            </w:r>
          </w:p>
        </w:tc>
        <w:tc>
          <w:tcPr>
            <w:tcW w:w="1841" w:type="dxa"/>
          </w:tcPr>
          <w:p w14:paraId="2FF15579" w14:textId="77777777" w:rsidR="007658FC" w:rsidRPr="00D570C5" w:rsidRDefault="007658FC" w:rsidP="00CE02DF">
            <w:pPr>
              <w:pStyle w:val="TableParagraph"/>
              <w:spacing w:before="155"/>
              <w:ind w:left="113" w:right="113" w:firstLine="170"/>
              <w:jc w:val="right"/>
              <w:rPr>
                <w:rFonts w:ascii="Times New Roman" w:hAnsi="Times New Roman" w:cs="Times New Roman"/>
                <w:sz w:val="23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4"/>
                <w:w w:val="105"/>
                <w:sz w:val="23"/>
              </w:rPr>
              <w:t>1770</w:t>
            </w:r>
          </w:p>
        </w:tc>
        <w:tc>
          <w:tcPr>
            <w:tcW w:w="1937" w:type="dxa"/>
          </w:tcPr>
          <w:p w14:paraId="5868CDF6" w14:textId="77777777" w:rsidR="007658FC" w:rsidRPr="00D570C5" w:rsidRDefault="007658FC" w:rsidP="00CE02DF">
            <w:pPr>
              <w:pStyle w:val="TableParagraph"/>
              <w:spacing w:before="160"/>
              <w:ind w:left="113" w:right="113" w:firstLine="170"/>
              <w:rPr>
                <w:rFonts w:ascii="Times New Roman" w:hAnsi="Times New Roman" w:cs="Times New Roman"/>
                <w:sz w:val="23"/>
              </w:rPr>
            </w:pPr>
            <w:r w:rsidRPr="00D570C5">
              <w:rPr>
                <w:rFonts w:ascii="Times New Roman" w:hAnsi="Times New Roman" w:cs="Times New Roman"/>
                <w:color w:val="18151D"/>
                <w:spacing w:val="-4"/>
                <w:w w:val="105"/>
                <w:sz w:val="23"/>
              </w:rPr>
              <w:t>1550</w:t>
            </w:r>
          </w:p>
        </w:tc>
        <w:tc>
          <w:tcPr>
            <w:tcW w:w="1783" w:type="dxa"/>
            <w:vMerge/>
            <w:tcBorders>
              <w:top w:val="nil"/>
            </w:tcBorders>
          </w:tcPr>
          <w:p w14:paraId="47B22963" w14:textId="77777777" w:rsidR="007658FC" w:rsidRPr="00D570C5" w:rsidRDefault="007658FC" w:rsidP="00CE02DF">
            <w:pPr>
              <w:keepNext/>
              <w:ind w:left="113" w:right="113" w:firstLine="170"/>
              <w:rPr>
                <w:rFonts w:ascii="Times New Roman" w:hAnsi="Times New Roman" w:cs="Times New Roman"/>
                <w:sz w:val="2"/>
                <w:szCs w:val="2"/>
              </w:rPr>
            </w:pPr>
          </w:p>
        </w:tc>
      </w:tr>
    </w:tbl>
    <w:p w14:paraId="165E431A" w14:textId="4293CF73" w:rsidR="00C13A77" w:rsidRPr="00C13A77" w:rsidRDefault="007658FC" w:rsidP="00C13A77">
      <w:pPr>
        <w:ind w:firstLine="709"/>
        <w:rPr>
          <w:szCs w:val="28"/>
        </w:rPr>
      </w:pPr>
      <w:r w:rsidRPr="00D570C5">
        <w:rPr>
          <w:b/>
          <w:szCs w:val="28"/>
        </w:rPr>
        <w:t>Вывод:</w:t>
      </w:r>
      <w:r w:rsidRPr="00D570C5">
        <w:rPr>
          <w:szCs w:val="28"/>
        </w:rPr>
        <w:t xml:space="preserve"> суммарное разрывное усилие тросов, попадающих в пятно удара БПЛА:</w:t>
      </w:r>
      <w:r w:rsidR="00C13A77">
        <w:rPr>
          <w:szCs w:val="28"/>
        </w:rPr>
        <w:t xml:space="preserve"> </w:t>
      </w:r>
      <w:r w:rsidRPr="00D570C5">
        <w:rPr>
          <w:szCs w:val="28"/>
        </w:rPr>
        <w:t>5х5,5т = 27,5т&gt; 22</w:t>
      </w:r>
      <w:proofErr w:type="gramStart"/>
      <w:r w:rsidRPr="00D570C5">
        <w:rPr>
          <w:szCs w:val="28"/>
        </w:rPr>
        <w:t>т,что</w:t>
      </w:r>
      <w:proofErr w:type="gramEnd"/>
      <w:r w:rsidRPr="00D570C5">
        <w:rPr>
          <w:szCs w:val="28"/>
        </w:rPr>
        <w:t xml:space="preserve"> превышает нагрузку от воздействия БПЛА</w:t>
      </w:r>
      <w:r>
        <w:rPr>
          <w:szCs w:val="28"/>
        </w:rPr>
        <w:t>.</w:t>
      </w:r>
    </w:p>
    <w:p w14:paraId="264EB853" w14:textId="25CD2DDB" w:rsidR="00AF2C1F" w:rsidRPr="00400574" w:rsidRDefault="00C13A77" w:rsidP="00A62F16">
      <w:pPr>
        <w:pStyle w:val="01"/>
        <w:spacing w:after="0"/>
        <w:ind w:right="0" w:firstLine="709"/>
        <w:jc w:val="center"/>
        <w:rPr>
          <w:bCs/>
          <w:color w:val="000000" w:themeColor="text1"/>
          <w:szCs w:val="28"/>
        </w:rPr>
      </w:pPr>
      <w:bookmarkStart w:id="111" w:name="_Toc202284943"/>
      <w:r w:rsidRPr="00E519F8">
        <w:lastRenderedPageBreak/>
        <w:t xml:space="preserve">Приложение </w:t>
      </w:r>
      <w:r>
        <w:t>Д</w:t>
      </w:r>
      <w:r w:rsidRPr="00E519F8">
        <w:t xml:space="preserve">. </w:t>
      </w:r>
      <w:r w:rsidRPr="00C13A77">
        <w:rPr>
          <w:bCs/>
        </w:rPr>
        <w:t>Расчёт осадки</w:t>
      </w:r>
      <w:r w:rsidR="00B2159A">
        <w:rPr>
          <w:bCs/>
        </w:rPr>
        <w:t xml:space="preserve"> </w:t>
      </w:r>
      <w:bookmarkEnd w:id="111"/>
    </w:p>
    <w:p w14:paraId="1C4CAB9C" w14:textId="11863426" w:rsidR="000468F6" w:rsidRPr="00A62F16" w:rsidRDefault="00A62F16" w:rsidP="00AF2C1F">
      <w:pPr>
        <w:widowControl w:val="0"/>
        <w:autoSpaceDE w:val="0"/>
        <w:autoSpaceDN w:val="0"/>
        <w:adjustRightInd w:val="0"/>
        <w:ind w:firstLine="720"/>
        <w:rPr>
          <w:b/>
          <w:i/>
          <w:iCs/>
          <w:color w:val="EE0000"/>
          <w:szCs w:val="28"/>
        </w:rPr>
      </w:pPr>
      <w:r w:rsidRPr="00A62F16">
        <w:rPr>
          <w:b/>
          <w:i/>
          <w:iCs/>
          <w:color w:val="EE0000"/>
          <w:szCs w:val="28"/>
        </w:rPr>
        <w:t>ЗДЕСЬ МОГ БЫ БЫТЬ ВАШ РАСЧЕТ ОСАДКИ.</w:t>
      </w:r>
    </w:p>
    <w:p w14:paraId="4E6D41FE" w14:textId="70EFF89B" w:rsidR="00A62F16" w:rsidRPr="00A62F16" w:rsidRDefault="00A62F16" w:rsidP="00AF2C1F">
      <w:pPr>
        <w:widowControl w:val="0"/>
        <w:autoSpaceDE w:val="0"/>
        <w:autoSpaceDN w:val="0"/>
        <w:adjustRightInd w:val="0"/>
        <w:ind w:firstLine="720"/>
        <w:rPr>
          <w:b/>
          <w:i/>
          <w:iCs/>
          <w:color w:val="EE0000"/>
          <w:szCs w:val="28"/>
        </w:rPr>
      </w:pPr>
      <w:r w:rsidRPr="00A62F16">
        <w:rPr>
          <w:b/>
          <w:i/>
          <w:iCs/>
          <w:color w:val="EE0000"/>
          <w:szCs w:val="28"/>
        </w:rPr>
        <w:t>ЗВОНИТЬ +7(777)-777-77-74</w:t>
      </w:r>
    </w:p>
    <w:p w14:paraId="3E7C5217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624E83BF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07F92A65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25555BBD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4D8E7DA8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77284E63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482E3B1D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51372AD2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64F9AD04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22BF7204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19EF2A49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3B29A946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340DCABA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43038E7A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456D7ECA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3AAB1524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2C97718D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1D0D5864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631C0AB2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17B0C510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42ED5169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6102A42B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4AA869AC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01867176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3C3DC289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0ED040E5" w14:textId="77777777" w:rsidR="000468F6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18C88C73" w14:textId="77777777" w:rsidR="000468F6" w:rsidRPr="00492AA3" w:rsidRDefault="000468F6" w:rsidP="00AF2C1F">
      <w:pPr>
        <w:widowControl w:val="0"/>
        <w:autoSpaceDE w:val="0"/>
        <w:autoSpaceDN w:val="0"/>
        <w:adjustRightInd w:val="0"/>
        <w:ind w:firstLine="720"/>
        <w:rPr>
          <w:bCs/>
          <w:color w:val="000000" w:themeColor="text1"/>
          <w:szCs w:val="28"/>
        </w:rPr>
      </w:pPr>
    </w:p>
    <w:p w14:paraId="7B2C54F9" w14:textId="6BD5CE98" w:rsidR="000468F6" w:rsidRPr="00C13A77" w:rsidRDefault="000468F6" w:rsidP="000468F6">
      <w:pPr>
        <w:pStyle w:val="01"/>
        <w:spacing w:after="0"/>
        <w:ind w:right="0" w:firstLine="709"/>
        <w:jc w:val="center"/>
        <w:rPr>
          <w:bCs/>
        </w:rPr>
      </w:pPr>
      <w:bookmarkStart w:id="112" w:name="_Toc202284944"/>
      <w:r w:rsidRPr="00E519F8">
        <w:lastRenderedPageBreak/>
        <w:t xml:space="preserve">Приложение </w:t>
      </w:r>
      <w:r>
        <w:t>Е</w:t>
      </w:r>
      <w:bookmarkEnd w:id="112"/>
    </w:p>
    <w:p w14:paraId="5BC8FC6B" w14:textId="77777777" w:rsidR="00AF2C1F" w:rsidRPr="00C13A77" w:rsidRDefault="00AF2C1F" w:rsidP="00AF2C1F">
      <w:pPr>
        <w:ind w:firstLine="0"/>
        <w:jc w:val="center"/>
        <w:rPr>
          <w:bCs/>
        </w:rPr>
      </w:pPr>
    </w:p>
    <w:sectPr w:rsidR="00AF2C1F" w:rsidRPr="00C13A77" w:rsidSect="00AF2C1F">
      <w:headerReference w:type="default" r:id="rId43"/>
      <w:footerReference w:type="default" r:id="rId44"/>
      <w:pgSz w:w="11906" w:h="16838" w:code="9"/>
      <w:pgMar w:top="567" w:right="709" w:bottom="1134" w:left="1418" w:header="0" w:footer="476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8CE128" w14:textId="77777777" w:rsidR="00A75B99" w:rsidRDefault="00A75B99">
      <w:r>
        <w:separator/>
      </w:r>
    </w:p>
  </w:endnote>
  <w:endnote w:type="continuationSeparator" w:id="0">
    <w:p w14:paraId="21E5166E" w14:textId="77777777" w:rsidR="00A75B99" w:rsidRDefault="00A75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PSMT">
    <w:altName w:val="Klee One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GOST type A">
    <w:panose1 w:val="020B0500000000000000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211B0" w14:textId="15EBA32A" w:rsidR="009669D4" w:rsidRPr="00022F29" w:rsidRDefault="000031A1" w:rsidP="00022F29">
    <w:pPr>
      <w:pStyle w:val="afc"/>
      <w:ind w:firstLine="0"/>
      <w:jc w:val="center"/>
      <w:rPr>
        <w:bCs/>
        <w:szCs w:val="28"/>
      </w:rPr>
    </w:pPr>
    <w:proofErr w:type="gramStart"/>
    <w:r>
      <w:rPr>
        <w:bCs/>
        <w:spacing w:val="20"/>
        <w:kern w:val="32"/>
        <w:szCs w:val="28"/>
        <w:lang w:val="en-US"/>
      </w:rPr>
      <w:t>{{ year</w:t>
    </w:r>
    <w:proofErr w:type="gramEnd"/>
    <w:r>
      <w:rPr>
        <w:bCs/>
        <w:spacing w:val="20"/>
        <w:kern w:val="32"/>
        <w:szCs w:val="28"/>
        <w:lang w:val="en-US"/>
      </w:rPr>
      <w:t xml:space="preserve"> }}</w:t>
    </w:r>
    <w:r w:rsidR="00022F29" w:rsidRPr="000031A1">
      <w:rPr>
        <w:bCs/>
        <w:spacing w:val="20"/>
        <w:kern w:val="32"/>
        <w:szCs w:val="28"/>
      </w:rPr>
      <w:t xml:space="preserve"> г.</w:t>
    </w:r>
  </w:p>
  <w:p w14:paraId="10C87437" w14:textId="77777777" w:rsidR="00022F29" w:rsidRPr="00640708" w:rsidRDefault="00022F29" w:rsidP="00640708">
    <w:pPr>
      <w:pStyle w:val="afc"/>
      <w:ind w:firstLine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9" w:type="dxa"/>
      <w:tblInd w:w="-387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483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400574" w14:paraId="3E6B898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AD8941A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1B6544E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ACD0A48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102CBE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29164E3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ED85FEF" w14:textId="77777777" w:rsidR="009669D4" w:rsidRPr="00B56A71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5DE53D3F" w14:textId="5F4BE712" w:rsidR="009669D4" w:rsidRPr="000031A1" w:rsidRDefault="000031A1" w:rsidP="00074231">
          <w:pPr>
            <w:spacing w:line="240" w:lineRule="auto"/>
            <w:ind w:firstLine="0"/>
            <w:jc w:val="center"/>
            <w:rPr>
              <w:sz w:val="36"/>
              <w:szCs w:val="24"/>
              <w:highlight w:val="green"/>
              <w:lang w:val="en-US"/>
            </w:rPr>
          </w:pPr>
          <w:proofErr w:type="gramStart"/>
          <w:r w:rsidRPr="000031A1">
            <w:rPr>
              <w:sz w:val="36"/>
              <w:szCs w:val="24"/>
              <w:lang w:val="en-US"/>
            </w:rPr>
            <w:t xml:space="preserve">{{ </w:t>
          </w:r>
          <w:proofErr w:type="spellStart"/>
          <w:r w:rsidRPr="000031A1">
            <w:rPr>
              <w:sz w:val="36"/>
              <w:szCs w:val="24"/>
              <w:lang w:val="en-US"/>
            </w:rPr>
            <w:t>project</w:t>
          </w:r>
          <w:proofErr w:type="gramEnd"/>
          <w:r w:rsidRPr="000031A1">
            <w:rPr>
              <w:sz w:val="36"/>
              <w:szCs w:val="24"/>
              <w:lang w:val="en-US"/>
            </w:rPr>
            <w:t>_</w:t>
          </w:r>
          <w:proofErr w:type="gramStart"/>
          <w:r w:rsidRPr="000031A1">
            <w:rPr>
              <w:sz w:val="36"/>
              <w:szCs w:val="24"/>
              <w:lang w:val="en-US"/>
            </w:rPr>
            <w:t>code</w:t>
          </w:r>
          <w:proofErr w:type="spellEnd"/>
          <w:r w:rsidRPr="000031A1">
            <w:rPr>
              <w:sz w:val="36"/>
              <w:szCs w:val="24"/>
              <w:lang w:val="en-US"/>
            </w:rPr>
            <w:t xml:space="preserve"> }}</w:t>
          </w:r>
          <w:r w:rsidR="00F67BFE" w:rsidRPr="000031A1">
            <w:rPr>
              <w:sz w:val="36"/>
              <w:szCs w:val="24"/>
              <w:lang w:val="en-US"/>
            </w:rPr>
            <w:t>-</w:t>
          </w:r>
          <w:proofErr w:type="gramEnd"/>
          <w:r w:rsidR="00F67BFE" w:rsidRPr="000031A1">
            <w:rPr>
              <w:sz w:val="36"/>
              <w:szCs w:val="24"/>
            </w:rPr>
            <w:t>КВП</w:t>
          </w:r>
          <w:r w:rsidR="00F67BFE" w:rsidRPr="000031A1">
            <w:rPr>
              <w:sz w:val="36"/>
              <w:szCs w:val="24"/>
              <w:lang w:val="en-US"/>
            </w:rPr>
            <w:t>-</w:t>
          </w:r>
          <w:r w:rsidR="00F67BFE" w:rsidRPr="000031A1">
            <w:rPr>
              <w:sz w:val="36"/>
              <w:szCs w:val="24"/>
            </w:rPr>
            <w:t>ПЗ</w:t>
          </w:r>
          <w:r w:rsidR="009669D4" w:rsidRPr="000031A1">
            <w:rPr>
              <w:sz w:val="36"/>
              <w:szCs w:val="24"/>
              <w:lang w:val="en-US"/>
            </w:rPr>
            <w:t>-</w:t>
          </w:r>
          <w:r w:rsidR="009669D4" w:rsidRPr="000031A1">
            <w:rPr>
              <w:sz w:val="36"/>
              <w:szCs w:val="24"/>
            </w:rPr>
            <w:t>С</w:t>
          </w:r>
        </w:p>
      </w:tc>
    </w:tr>
    <w:tr w:rsidR="009669D4" w:rsidRPr="00400574" w14:paraId="4522A298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87F29C" w14:textId="77777777" w:rsidR="009669D4" w:rsidRPr="000031A1" w:rsidRDefault="009669D4" w:rsidP="00BF6863">
          <w:pPr>
            <w:pStyle w:val="af9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731A1A" w14:textId="77777777" w:rsidR="009669D4" w:rsidRPr="000031A1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ABCF93D" w14:textId="77777777" w:rsidR="009669D4" w:rsidRPr="000031A1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EB26FEE" w14:textId="77777777" w:rsidR="009669D4" w:rsidRPr="000031A1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7CC970" w14:textId="77777777" w:rsidR="009669D4" w:rsidRPr="000031A1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48AE92" w14:textId="77777777" w:rsidR="009669D4" w:rsidRPr="000031A1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035DEB90" w14:textId="77777777" w:rsidR="009669D4" w:rsidRPr="000031A1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  <w:highlight w:val="green"/>
              <w:lang w:val="en-US"/>
            </w:rPr>
          </w:pPr>
        </w:p>
      </w:tc>
    </w:tr>
    <w:tr w:rsidR="00F67BFE" w:rsidRPr="00B56A71" w14:paraId="46C424FD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C46C4C" w14:textId="1EF67D2E" w:rsidR="00F67BFE" w:rsidRPr="000031A1" w:rsidRDefault="0060208A" w:rsidP="00F67BFE">
          <w:pPr>
            <w:pStyle w:val="af9"/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92224" behindDoc="0" locked="0" layoutInCell="1" allowOverlap="1" wp14:anchorId="42ECB523" wp14:editId="5B386E90">
                    <wp:simplePos x="0" y="0"/>
                    <wp:positionH relativeFrom="column">
                      <wp:posOffset>-416560</wp:posOffset>
                    </wp:positionH>
                    <wp:positionV relativeFrom="paragraph">
                      <wp:posOffset>-1599565</wp:posOffset>
                    </wp:positionV>
                    <wp:extent cx="173990" cy="890905"/>
                    <wp:effectExtent l="0" t="0" r="0" b="0"/>
                    <wp:wrapNone/>
                    <wp:docPr id="1588561725" name="Прямоугольник 1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90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ADCC550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</w:pPr>
                                <w:proofErr w:type="spellStart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42ECB523" id="Прямоугольник 113" o:spid="_x0000_s1026" style="position:absolute;margin-left:-32.8pt;margin-top:-125.95pt;width:13.7pt;height:70.15pt;z-index:25189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" filled="f" stroked="f">
                    <v:textbox style="layout-flow:vertical;mso-layout-flow-alt:bottom-to-top" inset="1pt,1pt,1pt,1pt">
                      <w:txbxContent>
                        <w:p w14:paraId="0ADCC550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</w:pPr>
                          <w:proofErr w:type="spellStart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Взам</w:t>
                          </w:r>
                          <w:proofErr w:type="spellEnd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90176" behindDoc="0" locked="0" layoutInCell="1" allowOverlap="1" wp14:anchorId="0DEDE851" wp14:editId="07B16AD7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-709295</wp:posOffset>
                    </wp:positionV>
                    <wp:extent cx="417830" cy="635"/>
                    <wp:effectExtent l="0" t="0" r="1270" b="18415"/>
                    <wp:wrapNone/>
                    <wp:docPr id="830996166" name="Прямая соединительная линия 1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17830" cy="6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853D195" id="Прямая соединительная линия 111" o:spid="_x0000_s1026" style="position:absolute;flip:x;z-index:25189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891200" behindDoc="0" locked="0" layoutInCell="1" allowOverlap="1" wp14:anchorId="7AF634C7" wp14:editId="78FAB462">
                    <wp:simplePos x="0" y="0"/>
                    <wp:positionH relativeFrom="column">
                      <wp:posOffset>-424815</wp:posOffset>
                    </wp:positionH>
                    <wp:positionV relativeFrom="paragraph">
                      <wp:posOffset>-707390</wp:posOffset>
                    </wp:positionV>
                    <wp:extent cx="186055" cy="1243965"/>
                    <wp:effectExtent l="0" t="0" r="0" b="0"/>
                    <wp:wrapNone/>
                    <wp:docPr id="1934469834" name="Прямоугольник 10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6055" cy="1243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C37E5DC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20"/>
                                    <w:szCs w:val="18"/>
                                  </w:rPr>
                                </w:pPr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Подп. и </w:t>
                                </w:r>
                                <w:r w:rsidRPr="002578B6">
                                  <w:rPr>
                                    <w:sz w:val="20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AF634C7" id="Прямоугольник 109" o:spid="_x0000_s1027" style="position:absolute;margin-left:-33.45pt;margin-top:-55.7pt;width:14.65pt;height:97.95pt;z-index:25189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" filled="f" stroked="f">
                    <v:textbox style="layout-flow:vertical;mso-layout-flow-alt:bottom-to-top" inset="1pt,1pt,1pt,1pt">
                      <w:txbxContent>
                        <w:p w14:paraId="1C37E5DC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20"/>
                              <w:szCs w:val="18"/>
                            </w:rPr>
                          </w:pPr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Подп. и </w:t>
                          </w:r>
                          <w:r w:rsidRPr="002578B6">
                            <w:rPr>
                              <w:sz w:val="20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7B7998" w14:textId="77777777" w:rsidR="00F67BFE" w:rsidRPr="000031A1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9F4C230" w14:textId="77777777" w:rsidR="00F67BFE" w:rsidRPr="000031A1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CAA2F3" w14:textId="77777777" w:rsidR="00F67BFE" w:rsidRPr="000031A1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1DA1354" w14:textId="77777777" w:rsidR="00F67BFE" w:rsidRPr="000031A1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6244931" w14:textId="77777777" w:rsidR="00F67BFE" w:rsidRPr="000031A1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918C82B" w14:textId="0DB9C554" w:rsidR="00F67BFE" w:rsidRPr="007922C5" w:rsidRDefault="007922C5" w:rsidP="00F67BFE">
          <w:pPr>
            <w:spacing w:line="240" w:lineRule="auto"/>
            <w:ind w:firstLine="0"/>
            <w:jc w:val="center"/>
            <w:rPr>
              <w:sz w:val="24"/>
              <w:szCs w:val="24"/>
              <w:highlight w:val="green"/>
              <w:lang w:val="en-US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F67BFE" w:rsidRPr="00B56A71" w14:paraId="2B624FD0" w14:textId="77777777" w:rsidTr="00BD3E83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CBD20D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F463C40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824316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45462AF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45A9630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407546" w14:textId="77777777" w:rsidR="00F67BFE" w:rsidRPr="007212CC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DDFBCFF" w14:textId="77777777" w:rsidR="00F67BFE" w:rsidRPr="00B56A71" w:rsidRDefault="00F67BFE" w:rsidP="00F67BFE">
          <w:pPr>
            <w:pStyle w:val="af9"/>
            <w:jc w:val="center"/>
          </w:pPr>
        </w:p>
      </w:tc>
    </w:tr>
    <w:tr w:rsidR="00F67BFE" w:rsidRPr="00B56A71" w14:paraId="7A4A9335" w14:textId="77777777" w:rsidTr="00EA0C36">
      <w:trPr>
        <w:cantSplit/>
        <w:trHeight w:hRule="exact" w:val="284"/>
      </w:trPr>
      <w:tc>
        <w:tcPr>
          <w:tcW w:w="48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9CBBD8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8DF5325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8567B7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AE8B6F0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BEFEC3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405621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D352147" w14:textId="77777777" w:rsidR="00F67BFE" w:rsidRPr="00B56A71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7922C5" w:rsidRPr="00B56A71" w14:paraId="2856ED8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FE402F" w14:textId="19743791" w:rsidR="007922C5" w:rsidRPr="003C3D64" w:rsidRDefault="007922C5" w:rsidP="007922C5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44448" behindDoc="0" locked="0" layoutInCell="1" allowOverlap="1" wp14:anchorId="5253AFD3" wp14:editId="7779DF30">
                    <wp:simplePos x="0" y="0"/>
                    <wp:positionH relativeFrom="column">
                      <wp:posOffset>-437515</wp:posOffset>
                    </wp:positionH>
                    <wp:positionV relativeFrom="paragraph">
                      <wp:posOffset>-14605</wp:posOffset>
                    </wp:positionV>
                    <wp:extent cx="417830" cy="635"/>
                    <wp:effectExtent l="0" t="0" r="1270" b="18415"/>
                    <wp:wrapNone/>
                    <wp:docPr id="962913826" name="Прямая соединительная линия 10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17830" cy="6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561E2189" id="Прямая соединительная линия 107" o:spid="_x0000_s1026" style="position:absolute;flip:x;z-index:25194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45pt,-1.15pt" to="-1.55pt,-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45472" behindDoc="0" locked="0" layoutInCell="1" allowOverlap="1" wp14:anchorId="6F8D2377" wp14:editId="19035B58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5715</wp:posOffset>
                    </wp:positionV>
                    <wp:extent cx="173990" cy="878840"/>
                    <wp:effectExtent l="0" t="0" r="0" b="0"/>
                    <wp:wrapNone/>
                    <wp:docPr id="816078485" name="Прямоугольник 10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78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BF4651B" w14:textId="77777777" w:rsidR="007922C5" w:rsidRPr="008A6264" w:rsidRDefault="007922C5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Инв. № </w:t>
                                </w: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  <w:t>подл.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8D2377" id="Прямоугольник 105" o:spid="_x0000_s1028" style="position:absolute;left:0;text-align:left;margin-left:-33.65pt;margin-top:.45pt;width:13.7pt;height:69.2pt;z-index:25194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eZJ1wEAAKA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" filled="f" stroked="f">
                    <v:textbox style="layout-flow:vertical;mso-layout-flow-alt:bottom-to-top" inset="1pt,1pt,1pt,1pt">
                      <w:txbxContent>
                        <w:p w14:paraId="0BF4651B" w14:textId="77777777" w:rsidR="007922C5" w:rsidRPr="008A6264" w:rsidRDefault="007922C5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Инв. № </w:t>
                          </w: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18"/>
                              <w:szCs w:val="18"/>
                            </w:rPr>
                            <w:t>подл.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9F0FC27" w14:textId="1F01CD47" w:rsidR="007922C5" w:rsidRPr="006606C2" w:rsidRDefault="007922C5" w:rsidP="007922C5">
          <w:pPr>
            <w:pStyle w:val="af9"/>
            <w:spacing w:line="240" w:lineRule="auto"/>
            <w:ind w:left="25"/>
            <w:rPr>
              <w:sz w:val="18"/>
              <w:highlight w:val="green"/>
              <w:lang w:val="en-US"/>
            </w:rPr>
          </w:pPr>
          <w:proofErr w:type="gramStart"/>
          <w:r w:rsidRPr="00435469">
            <w:rPr>
              <w:sz w:val="18"/>
              <w:lang w:val="en-US"/>
            </w:rPr>
            <w:t>{{ developer</w:t>
          </w:r>
          <w:proofErr w:type="gramEnd"/>
          <w:r w:rsidRPr="00435469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D063D09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40352" behindDoc="1" locked="0" layoutInCell="1" allowOverlap="1" wp14:anchorId="14968910" wp14:editId="6E14F5F7">
                <wp:simplePos x="0" y="0"/>
                <wp:positionH relativeFrom="column">
                  <wp:posOffset>167640</wp:posOffset>
                </wp:positionH>
                <wp:positionV relativeFrom="paragraph">
                  <wp:posOffset>-27940</wp:posOffset>
                </wp:positionV>
                <wp:extent cx="165735" cy="138430"/>
                <wp:effectExtent l="0" t="0" r="0" b="0"/>
                <wp:wrapNone/>
                <wp:docPr id="1458828539" name="Рисунок 145882853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4465244" name="Рисунок 414465244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735" cy="1384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3604615" w14:textId="1931C9CD" w:rsidR="007922C5" w:rsidRPr="002D7AE4" w:rsidRDefault="007922C5" w:rsidP="007922C5">
          <w:pPr>
            <w:pStyle w:val="af9"/>
            <w:spacing w:line="240" w:lineRule="auto"/>
            <w:jc w:val="center"/>
            <w:rPr>
              <w:sz w:val="18"/>
              <w:szCs w:val="18"/>
              <w:highlight w:val="green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F6D55DE" w14:textId="77777777" w:rsidR="007922C5" w:rsidRPr="00BD3E83" w:rsidRDefault="007922C5" w:rsidP="007922C5">
          <w:pPr>
            <w:pStyle w:val="af9"/>
            <w:jc w:val="center"/>
            <w:rPr>
              <w:szCs w:val="24"/>
            </w:rPr>
          </w:pPr>
          <w:r>
            <w:rPr>
              <w:rFonts w:cs="Arial"/>
            </w:rPr>
            <w:t>Содержание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083EF00" w14:textId="77777777" w:rsidR="007922C5" w:rsidRPr="00B56A71" w:rsidRDefault="007922C5" w:rsidP="007922C5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074CC89" w14:textId="77777777" w:rsidR="007922C5" w:rsidRPr="00B56A71" w:rsidRDefault="007922C5" w:rsidP="007922C5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6BD76F38" w14:textId="77777777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2D2B42D" w14:textId="77777777" w:rsidR="007922C5" w:rsidRPr="00B56A71" w:rsidRDefault="007922C5" w:rsidP="007922C5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7922C5" w:rsidRPr="00B56A71" w14:paraId="3C1B6AEF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E22875" w14:textId="77777777" w:rsidR="007922C5" w:rsidRPr="003C3D64" w:rsidRDefault="007922C5" w:rsidP="007922C5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436EBFD" w14:textId="0C27373F" w:rsidR="007922C5" w:rsidRPr="006606C2" w:rsidRDefault="007922C5" w:rsidP="007922C5">
          <w:pPr>
            <w:pStyle w:val="af9"/>
            <w:spacing w:line="240" w:lineRule="auto"/>
            <w:ind w:left="25"/>
            <w:rPr>
              <w:sz w:val="18"/>
              <w:highlight w:val="green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A0840CC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AA9D91" w14:textId="77777777" w:rsidR="007922C5" w:rsidRPr="002D7AE4" w:rsidRDefault="007922C5" w:rsidP="007922C5">
          <w:pPr>
            <w:pStyle w:val="af9"/>
            <w:spacing w:line="240" w:lineRule="auto"/>
            <w:jc w:val="center"/>
            <w:rPr>
              <w:sz w:val="18"/>
              <w:szCs w:val="18"/>
              <w:highlight w:val="green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16B73C8" w14:textId="77777777" w:rsidR="007922C5" w:rsidRPr="00B56A71" w:rsidRDefault="007922C5" w:rsidP="007922C5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2458AA9" w14:textId="77777777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0E5486A" w14:textId="77777777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717EE3E" w14:textId="00700C62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 w:rsidRPr="007922C5">
            <w:rPr>
              <w:sz w:val="24"/>
              <w:szCs w:val="24"/>
            </w:rPr>
            <w:t>62</w:t>
          </w:r>
        </w:p>
      </w:tc>
    </w:tr>
    <w:tr w:rsidR="007922C5" w:rsidRPr="00B56A71" w14:paraId="24A8BDAE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E22553" w14:textId="77777777" w:rsidR="007922C5" w:rsidRPr="003C3D64" w:rsidRDefault="007922C5" w:rsidP="007922C5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E941B" w14:textId="43D75977" w:rsidR="007922C5" w:rsidRPr="006606C2" w:rsidRDefault="007922C5" w:rsidP="007922C5">
          <w:pPr>
            <w:pStyle w:val="af9"/>
            <w:ind w:left="25"/>
            <w:rPr>
              <w:sz w:val="18"/>
              <w:highlight w:val="green"/>
            </w:rPr>
          </w:pPr>
          <w:r w:rsidRPr="00435469">
            <w:rPr>
              <w:sz w:val="18"/>
            </w:rPr>
            <w:t>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449712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41376" behindDoc="1" locked="0" layoutInCell="1" allowOverlap="1" wp14:anchorId="352CE5B0" wp14:editId="16746C94">
                <wp:simplePos x="0" y="0"/>
                <wp:positionH relativeFrom="column">
                  <wp:posOffset>134620</wp:posOffset>
                </wp:positionH>
                <wp:positionV relativeFrom="paragraph">
                  <wp:posOffset>-3175</wp:posOffset>
                </wp:positionV>
                <wp:extent cx="241300" cy="166370"/>
                <wp:effectExtent l="0" t="0" r="0" b="0"/>
                <wp:wrapNone/>
                <wp:docPr id="582982917" name="Рисунок 582982917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38270405" name="Рисунок 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1300" cy="1663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644E0E" w14:textId="6C468C98" w:rsidR="007922C5" w:rsidRPr="002D7AE4" w:rsidRDefault="007922C5" w:rsidP="007922C5">
          <w:pPr>
            <w:pStyle w:val="af9"/>
            <w:jc w:val="center"/>
            <w:rPr>
              <w:spacing w:val="-12"/>
              <w:sz w:val="18"/>
              <w:highlight w:val="green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F1331A0" w14:textId="77777777" w:rsidR="007922C5" w:rsidRPr="00B56A71" w:rsidRDefault="007922C5" w:rsidP="007922C5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639CFF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8A9C42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6995D9A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7922C5" w:rsidRPr="00B56A71" w14:paraId="01F22F58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8182CA" w14:textId="77777777" w:rsidR="007922C5" w:rsidRPr="003C3D64" w:rsidRDefault="007922C5" w:rsidP="007922C5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8383A2" w14:textId="2A2721A7" w:rsidR="007922C5" w:rsidRPr="006606C2" w:rsidRDefault="007922C5" w:rsidP="007922C5">
          <w:pPr>
            <w:pStyle w:val="af9"/>
            <w:ind w:left="25"/>
            <w:rPr>
              <w:sz w:val="18"/>
              <w:highlight w:val="green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F5DA842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0CAD9D" w14:textId="77777777" w:rsidR="007922C5" w:rsidRPr="002D7AE4" w:rsidRDefault="007922C5" w:rsidP="007922C5">
          <w:pPr>
            <w:pStyle w:val="af9"/>
            <w:jc w:val="center"/>
            <w:rPr>
              <w:spacing w:val="-12"/>
              <w:sz w:val="18"/>
              <w:highlight w:val="green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C6D3E5E" w14:textId="77777777" w:rsidR="007922C5" w:rsidRPr="00B56A71" w:rsidRDefault="007922C5" w:rsidP="007922C5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35FE904A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7922C5" w:rsidRPr="00B56A71" w14:paraId="2EF90393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30EE8E2" w14:textId="77777777" w:rsidR="007922C5" w:rsidRPr="003C3D64" w:rsidRDefault="007922C5" w:rsidP="007922C5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08FC7F" w14:textId="77777777" w:rsidR="007922C5" w:rsidRPr="006606C2" w:rsidRDefault="007922C5" w:rsidP="007922C5">
          <w:pPr>
            <w:pStyle w:val="af9"/>
            <w:ind w:left="25"/>
            <w:rPr>
              <w:sz w:val="18"/>
              <w:highlight w:val="green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CB6F2D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C74DF6B" w14:textId="77777777" w:rsidR="007922C5" w:rsidRPr="002D7AE4" w:rsidRDefault="007922C5" w:rsidP="007922C5">
          <w:pPr>
            <w:pStyle w:val="af9"/>
            <w:jc w:val="center"/>
            <w:rPr>
              <w:spacing w:val="-12"/>
              <w:sz w:val="18"/>
              <w:highlight w:val="green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AAC166A" w14:textId="77777777" w:rsidR="007922C5" w:rsidRPr="00B56A71" w:rsidRDefault="007922C5" w:rsidP="007922C5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26E4B4CE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7922C5" w14:paraId="6635A181" w14:textId="77777777" w:rsidTr="006D0E8F">
      <w:trPr>
        <w:cantSplit/>
        <w:trHeight w:hRule="exact" w:val="284"/>
      </w:trPr>
      <w:tc>
        <w:tcPr>
          <w:tcW w:w="1056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0AF5D9" w14:textId="5F7BA173" w:rsidR="007922C5" w:rsidRPr="003C3D64" w:rsidRDefault="007922C5" w:rsidP="007922C5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43424" behindDoc="0" locked="0" layoutInCell="1" allowOverlap="1" wp14:anchorId="0B7622DD" wp14:editId="7A0CFE10">
                    <wp:simplePos x="0" y="0"/>
                    <wp:positionH relativeFrom="column">
                      <wp:posOffset>-439420</wp:posOffset>
                    </wp:positionH>
                    <wp:positionV relativeFrom="paragraph">
                      <wp:posOffset>168275</wp:posOffset>
                    </wp:positionV>
                    <wp:extent cx="7092315" cy="7620"/>
                    <wp:effectExtent l="0" t="0" r="13335" b="11430"/>
                    <wp:wrapNone/>
                    <wp:docPr id="605723288" name="Прямая соединительная линия 10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92315" cy="762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6205D69" id="Прямая соединительная линия 103" o:spid="_x0000_s1026" style="position:absolute;flip:y;z-index:25194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4.6pt,13.25pt" to="523.85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" strokeweight="1.5pt"/>
                </w:pict>
              </mc:Fallback>
            </mc:AlternateConten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9863856" w14:textId="313E8127" w:rsidR="007922C5" w:rsidRPr="006606C2" w:rsidRDefault="007922C5" w:rsidP="007922C5">
          <w:pPr>
            <w:pStyle w:val="af9"/>
            <w:ind w:left="25"/>
            <w:rPr>
              <w:sz w:val="18"/>
              <w:highlight w:val="green"/>
            </w:rPr>
          </w:pPr>
          <w:r w:rsidRPr="00435469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2BFF0D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42400" behindDoc="1" locked="0" layoutInCell="1" allowOverlap="1" wp14:anchorId="4E243B7F" wp14:editId="5F0B4E5A">
                <wp:simplePos x="0" y="0"/>
                <wp:positionH relativeFrom="column">
                  <wp:posOffset>71120</wp:posOffset>
                </wp:positionH>
                <wp:positionV relativeFrom="paragraph">
                  <wp:posOffset>-3175</wp:posOffset>
                </wp:positionV>
                <wp:extent cx="299720" cy="139700"/>
                <wp:effectExtent l="0" t="0" r="0" b="0"/>
                <wp:wrapNone/>
                <wp:docPr id="598945534" name="Рисунок 598945534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4227952" name="Рисунок 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9720" cy="13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E47E53" w14:textId="50ABB755" w:rsidR="007922C5" w:rsidRPr="002D7AE4" w:rsidRDefault="007922C5" w:rsidP="007922C5">
          <w:pPr>
            <w:pStyle w:val="af9"/>
            <w:jc w:val="center"/>
            <w:rPr>
              <w:sz w:val="18"/>
              <w:szCs w:val="18"/>
              <w:highlight w:val="green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CEFF81" w14:textId="77777777" w:rsidR="007922C5" w:rsidRPr="007864C3" w:rsidRDefault="007922C5" w:rsidP="007922C5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B2CF165" w14:textId="77777777" w:rsidR="007922C5" w:rsidRPr="00FB1979" w:rsidRDefault="007922C5" w:rsidP="007922C5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3281CEB2" w14:textId="072DAF68" w:rsidR="009669D4" w:rsidRPr="00805902" w:rsidRDefault="002D7AE4" w:rsidP="00BF6863">
    <w:pPr>
      <w:pStyle w:val="afc"/>
      <w:ind w:firstLine="0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872768" behindDoc="0" locked="0" layoutInCell="1" allowOverlap="1" wp14:anchorId="096538FE" wp14:editId="721AD3E1">
              <wp:simplePos x="0" y="0"/>
              <wp:positionH relativeFrom="column">
                <wp:posOffset>-666344</wp:posOffset>
              </wp:positionH>
              <wp:positionV relativeFrom="paragraph">
                <wp:posOffset>-3245713</wp:posOffset>
              </wp:positionV>
              <wp:extent cx="420980" cy="0"/>
              <wp:effectExtent l="0" t="0" r="0" b="0"/>
              <wp:wrapNone/>
              <wp:docPr id="842833691" name="Прямая соединительная линия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209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0F242C" id="Прямая соединительная линия 97" o:spid="_x0000_s1026" style="position:absolute;flip:x;z-index:25187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2.45pt,-255.55pt" to="-19.3pt,-25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" strokeweight="1.5pt">
              <v:stroke startarrowwidth="narrow" startarrowlength="short" endarrowwidth="narrow" endarrowlength="short"/>
            </v:line>
          </w:pict>
        </mc:Fallback>
      </mc:AlternateContent>
    </w:r>
    <w:r w:rsidR="0060208A">
      <w:rPr>
        <w:noProof/>
      </w:rPr>
      <mc:AlternateContent>
        <mc:Choice Requires="wpg">
          <w:drawing>
            <wp:anchor distT="0" distB="0" distL="114300" distR="114300" simplePos="0" relativeHeight="251868672" behindDoc="0" locked="0" layoutInCell="1" allowOverlap="1" wp14:anchorId="4FC9BD05" wp14:editId="7B89E99D">
              <wp:simplePos x="0" y="0"/>
              <wp:positionH relativeFrom="column">
                <wp:posOffset>-664957</wp:posOffset>
              </wp:positionH>
              <wp:positionV relativeFrom="paragraph">
                <wp:posOffset>-3245485</wp:posOffset>
              </wp:positionV>
              <wp:extent cx="196850" cy="3233420"/>
              <wp:effectExtent l="0" t="0" r="31750" b="5080"/>
              <wp:wrapNone/>
              <wp:docPr id="1367945203" name="Группа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6850" cy="3233420"/>
                        <a:chOff x="376" y="11630"/>
                        <a:chExt cx="295" cy="4829"/>
                      </a:xfrm>
                    </wpg:grpSpPr>
                    <wps:wsp>
                      <wps:cNvPr id="758542410" name="Line 10"/>
                      <wps:cNvCnPr>
                        <a:cxnSpLocks noChangeShapeType="1"/>
                      </wps:cNvCnPr>
                      <wps:spPr bwMode="auto">
                        <a:xfrm flipH="1" flipV="1">
                          <a:off x="376" y="1164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758542411" name="Line 11"/>
                      <wps:cNvCnPr>
                        <a:cxnSpLocks noChangeShapeType="1"/>
                      </wps:cNvCnPr>
                      <wps:spPr bwMode="auto">
                        <a:xfrm flipH="1" flipV="1">
                          <a:off x="667" y="1163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DF5D2E7" id="Группа 101" o:spid="_x0000_s1026" style="position:absolute;margin-left:-52.35pt;margin-top:-255.55pt;width:15.5pt;height:254.6pt;z-index:251868672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">
              <v:line id="Line 10" o:spid="_x0000_s1027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" strokeweight="1.5pt">
                <v:stroke startarrowwidth="narrow" startarrowlength="short" endarrowwidth="narrow" endarrowlength="short"/>
              </v:line>
              <v:line id="Line 11" o:spid="_x0000_s1028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" strokeweight="1.5pt">
                <v:stroke startarrowwidth="narrow" startarrowlength="short" endarrowwidth="narrow" endarrowlength="short"/>
              </v:line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53" w:type="dxa"/>
      <w:tblInd w:w="-44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37"/>
      <w:gridCol w:w="573"/>
      <w:gridCol w:w="573"/>
      <w:gridCol w:w="496"/>
      <w:gridCol w:w="850"/>
      <w:gridCol w:w="660"/>
      <w:gridCol w:w="4019"/>
      <w:gridCol w:w="948"/>
      <w:gridCol w:w="948"/>
      <w:gridCol w:w="949"/>
    </w:tblGrid>
    <w:tr w:rsidR="009669D4" w:rsidRPr="00400574" w14:paraId="6E764705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2FC9F9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643EF5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4D00D41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993EB1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E070276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DF653DD" w14:textId="77777777" w:rsidR="009669D4" w:rsidRPr="00F06548" w:rsidRDefault="009669D4" w:rsidP="00BF6863">
          <w:pPr>
            <w:pStyle w:val="af9"/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1DFC2DD0" w14:textId="0D140E9B" w:rsidR="009669D4" w:rsidRPr="007922C5" w:rsidRDefault="007922C5" w:rsidP="00074231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  <w:proofErr w:type="gramStart"/>
          <w:r>
            <w:rPr>
              <w:sz w:val="36"/>
              <w:szCs w:val="24"/>
              <w:lang w:val="en-US"/>
            </w:rPr>
            <w:t xml:space="preserve">{{ </w:t>
          </w:r>
          <w:proofErr w:type="spellStart"/>
          <w:r>
            <w:rPr>
              <w:sz w:val="36"/>
              <w:szCs w:val="24"/>
              <w:lang w:val="en-US"/>
            </w:rPr>
            <w:t>project</w:t>
          </w:r>
          <w:proofErr w:type="gramEnd"/>
          <w:r>
            <w:rPr>
              <w:sz w:val="36"/>
              <w:szCs w:val="24"/>
              <w:lang w:val="en-US"/>
            </w:rPr>
            <w:t>_</w:t>
          </w:r>
          <w:proofErr w:type="gramStart"/>
          <w:r>
            <w:rPr>
              <w:sz w:val="36"/>
              <w:szCs w:val="24"/>
              <w:lang w:val="en-US"/>
            </w:rPr>
            <w:t>code</w:t>
          </w:r>
          <w:proofErr w:type="spellEnd"/>
          <w:r>
            <w:rPr>
              <w:sz w:val="36"/>
              <w:szCs w:val="24"/>
              <w:lang w:val="en-US"/>
            </w:rPr>
            <w:t xml:space="preserve"> }}</w:t>
          </w:r>
          <w:r w:rsidR="00F67BFE" w:rsidRPr="007922C5">
            <w:rPr>
              <w:sz w:val="36"/>
              <w:szCs w:val="24"/>
              <w:lang w:val="en-US"/>
            </w:rPr>
            <w:t>-</w:t>
          </w:r>
          <w:proofErr w:type="gramEnd"/>
          <w:r w:rsidR="00F67BFE" w:rsidRPr="00F06548">
            <w:rPr>
              <w:sz w:val="36"/>
              <w:szCs w:val="24"/>
            </w:rPr>
            <w:t>КВП</w:t>
          </w:r>
          <w:r w:rsidR="00F67BFE" w:rsidRPr="007922C5">
            <w:rPr>
              <w:sz w:val="36"/>
              <w:szCs w:val="24"/>
              <w:lang w:val="en-US"/>
            </w:rPr>
            <w:t>-</w:t>
          </w:r>
          <w:r w:rsidR="00F67BFE" w:rsidRPr="00F06548">
            <w:rPr>
              <w:sz w:val="36"/>
              <w:szCs w:val="24"/>
            </w:rPr>
            <w:t>ПЗ</w:t>
          </w:r>
          <w:r w:rsidR="009669D4" w:rsidRPr="007922C5">
            <w:rPr>
              <w:sz w:val="36"/>
              <w:szCs w:val="24"/>
              <w:lang w:val="en-US"/>
            </w:rPr>
            <w:t>-</w:t>
          </w:r>
          <w:r w:rsidR="009669D4" w:rsidRPr="00F06548">
            <w:rPr>
              <w:sz w:val="36"/>
              <w:szCs w:val="24"/>
            </w:rPr>
            <w:t>ЗП</w:t>
          </w:r>
        </w:p>
      </w:tc>
    </w:tr>
    <w:tr w:rsidR="009669D4" w:rsidRPr="00400574" w14:paraId="59025CC4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8F8F70" w14:textId="77777777" w:rsidR="009669D4" w:rsidRPr="007922C5" w:rsidRDefault="009669D4" w:rsidP="00BF6863">
          <w:pPr>
            <w:pStyle w:val="af9"/>
            <w:rPr>
              <w:noProof/>
              <w:spacing w:val="-6"/>
              <w:sz w:val="18"/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7EA903" w14:textId="77777777" w:rsidR="009669D4" w:rsidRPr="007922C5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6268C18" w14:textId="77777777" w:rsidR="009669D4" w:rsidRPr="007922C5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FD92A71" w14:textId="77777777" w:rsidR="009669D4" w:rsidRPr="007922C5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93E1F76" w14:textId="77777777" w:rsidR="009669D4" w:rsidRPr="007922C5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49AAF6" w14:textId="77777777" w:rsidR="009669D4" w:rsidRPr="007922C5" w:rsidRDefault="009669D4" w:rsidP="00BF6863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83088F1" w14:textId="77777777" w:rsidR="009669D4" w:rsidRPr="007922C5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  <w:lang w:val="en-US"/>
            </w:rPr>
          </w:pPr>
        </w:p>
      </w:tc>
    </w:tr>
    <w:tr w:rsidR="00F67BFE" w:rsidRPr="00B56A71" w14:paraId="5A15B764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AADB587" w14:textId="3F13746C" w:rsidR="00F67BFE" w:rsidRPr="007922C5" w:rsidRDefault="0060208A" w:rsidP="00F67BFE">
          <w:pPr>
            <w:pStyle w:val="af9"/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02464" behindDoc="0" locked="0" layoutInCell="1" allowOverlap="1" wp14:anchorId="1BC4CB42" wp14:editId="44926402">
                    <wp:simplePos x="0" y="0"/>
                    <wp:positionH relativeFrom="column">
                      <wp:posOffset>-416560</wp:posOffset>
                    </wp:positionH>
                    <wp:positionV relativeFrom="paragraph">
                      <wp:posOffset>-1599565</wp:posOffset>
                    </wp:positionV>
                    <wp:extent cx="173990" cy="890905"/>
                    <wp:effectExtent l="0" t="0" r="0" b="0"/>
                    <wp:wrapNone/>
                    <wp:docPr id="596906447" name="Прямоугольник 8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90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951AE50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</w:pPr>
                                <w:proofErr w:type="spellStart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1BC4CB42" id="Прямоугольник 89" o:spid="_x0000_s1029" style="position:absolute;margin-left:-32.8pt;margin-top:-125.95pt;width:13.7pt;height:70.15pt;z-index:25190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A8&#10;yM1U1gEAAKADAAAOAAAAAAAAAAAAAAAAAC4CAABkcnMvZTJvRG9jLnhtbFBLAQItABQABgAIAAAA&#10;IQDD4dEV4gAAAA0BAAAPAAAAAAAAAAAAAAAAADAEAABkcnMvZG93bnJldi54bWxQSwUGAAAAAAQA&#10;BADzAAAAPwUAAAAA&#10;" filled="f" stroked="f">
                    <v:textbox style="layout-flow:vertical;mso-layout-flow-alt:bottom-to-top" inset="1pt,1pt,1pt,1pt">
                      <w:txbxContent>
                        <w:p w14:paraId="1951AE50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</w:pPr>
                          <w:proofErr w:type="spellStart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Взам</w:t>
                          </w:r>
                          <w:proofErr w:type="spellEnd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00416" behindDoc="0" locked="0" layoutInCell="1" allowOverlap="1" wp14:anchorId="67B6539A" wp14:editId="64091396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-709295</wp:posOffset>
                    </wp:positionV>
                    <wp:extent cx="417830" cy="635"/>
                    <wp:effectExtent l="0" t="0" r="1270" b="18415"/>
                    <wp:wrapNone/>
                    <wp:docPr id="1676426124" name="Прямая соединительная линия 8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17830" cy="6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008E42CD" id="Прямая соединительная линия 87" o:spid="_x0000_s1026" style="position:absolute;flip:x;z-index:25190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01440" behindDoc="0" locked="0" layoutInCell="1" allowOverlap="1" wp14:anchorId="58B236BA" wp14:editId="1C7D8FAF">
                    <wp:simplePos x="0" y="0"/>
                    <wp:positionH relativeFrom="column">
                      <wp:posOffset>-424815</wp:posOffset>
                    </wp:positionH>
                    <wp:positionV relativeFrom="paragraph">
                      <wp:posOffset>-707390</wp:posOffset>
                    </wp:positionV>
                    <wp:extent cx="186055" cy="1243965"/>
                    <wp:effectExtent l="0" t="0" r="0" b="0"/>
                    <wp:wrapNone/>
                    <wp:docPr id="1266967032" name="Прямоугольник 8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6055" cy="1243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37DB1C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20"/>
                                    <w:szCs w:val="18"/>
                                  </w:rPr>
                                </w:pPr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Подп. и </w:t>
                                </w:r>
                                <w:r w:rsidRPr="002578B6">
                                  <w:rPr>
                                    <w:sz w:val="20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8B236BA" id="Прямоугольник 85" o:spid="_x0000_s1030" style="position:absolute;margin-left:-33.45pt;margin-top:-55.7pt;width:14.65pt;height:97.95pt;z-index:25190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" filled="f" stroked="f">
                    <v:textbox style="layout-flow:vertical;mso-layout-flow-alt:bottom-to-top" inset="1pt,1pt,1pt,1pt">
                      <w:txbxContent>
                        <w:p w14:paraId="2237DB1C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20"/>
                              <w:szCs w:val="18"/>
                            </w:rPr>
                          </w:pPr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Подп. и </w:t>
                          </w:r>
                          <w:r w:rsidRPr="002578B6">
                            <w:rPr>
                              <w:sz w:val="20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19CC38" w14:textId="77777777" w:rsidR="00F67BFE" w:rsidRPr="007922C5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9BC4175" w14:textId="77777777" w:rsidR="00F67BFE" w:rsidRPr="007922C5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27F96C" w14:textId="77777777" w:rsidR="00F67BFE" w:rsidRPr="007922C5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6988EDB" w14:textId="77777777" w:rsidR="00F67BFE" w:rsidRPr="007922C5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5AD539B" w14:textId="77777777" w:rsidR="00F67BFE" w:rsidRPr="007922C5" w:rsidRDefault="00F67BFE" w:rsidP="00F67BFE">
          <w:pPr>
            <w:pStyle w:val="af9"/>
            <w:rPr>
              <w:lang w:val="en-US"/>
            </w:rPr>
          </w:pPr>
        </w:p>
      </w:tc>
      <w:tc>
        <w:tcPr>
          <w:tcW w:w="6864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56D384D" w14:textId="793E0B20" w:rsidR="00F67BFE" w:rsidRPr="007922C5" w:rsidRDefault="007922C5" w:rsidP="00F67BFE">
          <w:pPr>
            <w:spacing w:line="240" w:lineRule="auto"/>
            <w:ind w:firstLine="0"/>
            <w:jc w:val="center"/>
            <w:rPr>
              <w:sz w:val="24"/>
              <w:szCs w:val="24"/>
              <w:lang w:val="en-US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F67BFE" w:rsidRPr="00B56A71" w14:paraId="4A1477AB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2953DE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2832BA3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D2DEAB3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91B0BD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1362917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5D31673" w14:textId="77777777" w:rsidR="00F67BFE" w:rsidRPr="00F06548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E10EB01" w14:textId="77777777" w:rsidR="00F67BFE" w:rsidRPr="00F06548" w:rsidRDefault="00F67BFE" w:rsidP="00F67BFE">
          <w:pPr>
            <w:pStyle w:val="af9"/>
            <w:jc w:val="center"/>
          </w:pPr>
        </w:p>
      </w:tc>
    </w:tr>
    <w:tr w:rsidR="00F67BFE" w:rsidRPr="00B56A71" w14:paraId="4735C2A8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3FA54E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AB54E12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80CCDF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0407A06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96316A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0F2854D" w14:textId="77777777" w:rsidR="00F67BFE" w:rsidRPr="00F06548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F06548">
            <w:rPr>
              <w:spacing w:val="-12"/>
              <w:sz w:val="18"/>
            </w:rPr>
            <w:t>Дата</w:t>
          </w:r>
        </w:p>
      </w:tc>
      <w:tc>
        <w:tcPr>
          <w:tcW w:w="6864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2F0B3FC" w14:textId="77777777" w:rsidR="00F67BFE" w:rsidRPr="00F06548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7922C5" w:rsidRPr="00B56A71" w14:paraId="4808D6E8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4798763" w14:textId="15A9DCEA" w:rsidR="007922C5" w:rsidRPr="003C3D64" w:rsidRDefault="007922C5" w:rsidP="007922C5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58784" behindDoc="0" locked="0" layoutInCell="1" allowOverlap="1" wp14:anchorId="47EA5A1B" wp14:editId="438BFE77">
                    <wp:simplePos x="0" y="0"/>
                    <wp:positionH relativeFrom="column">
                      <wp:posOffset>-425450</wp:posOffset>
                    </wp:positionH>
                    <wp:positionV relativeFrom="paragraph">
                      <wp:posOffset>-19050</wp:posOffset>
                    </wp:positionV>
                    <wp:extent cx="405130" cy="0"/>
                    <wp:effectExtent l="0" t="0" r="0" b="0"/>
                    <wp:wrapNone/>
                    <wp:docPr id="680300939" name="Прямая соединительная линия 8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0513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189033C" id="Прямая соединительная линия 83" o:spid="_x0000_s1026" style="position:absolute;flip:x;z-index:25195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5pt,-1.5pt" to="-1.6pt,-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59808" behindDoc="0" locked="0" layoutInCell="1" allowOverlap="1" wp14:anchorId="048FA42A" wp14:editId="3305121B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5715</wp:posOffset>
                    </wp:positionV>
                    <wp:extent cx="173990" cy="878840"/>
                    <wp:effectExtent l="0" t="0" r="0" b="0"/>
                    <wp:wrapNone/>
                    <wp:docPr id="384576607" name="Прямоугольник 8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78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E41B85" w14:textId="77777777" w:rsidR="007922C5" w:rsidRPr="008A6264" w:rsidRDefault="007922C5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Инв. № </w:t>
                                </w: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  <w:t>подл.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048FA42A" id="Прямоугольник 81" o:spid="_x0000_s1031" style="position:absolute;left:0;text-align:left;margin-left:-33.65pt;margin-top:.45pt;width:13.7pt;height:69.2pt;z-index:25195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" filled="f" stroked="f">
                    <v:textbox style="layout-flow:vertical;mso-layout-flow-alt:bottom-to-top" inset="1pt,1pt,1pt,1pt">
                      <w:txbxContent>
                        <w:p w14:paraId="76E41B85" w14:textId="77777777" w:rsidR="007922C5" w:rsidRPr="008A6264" w:rsidRDefault="007922C5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Инв. № </w:t>
                          </w: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18"/>
                              <w:szCs w:val="18"/>
                            </w:rPr>
                            <w:t>подл.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54BD16E" w14:textId="3D25B35E" w:rsidR="007922C5" w:rsidRPr="00F06548" w:rsidRDefault="007922C5" w:rsidP="007922C5">
          <w:pPr>
            <w:pStyle w:val="af9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 w:rsidRPr="00435469">
            <w:rPr>
              <w:sz w:val="18"/>
              <w:lang w:val="en-US"/>
            </w:rPr>
            <w:t>{{ developer</w:t>
          </w:r>
          <w:proofErr w:type="gramEnd"/>
          <w:r w:rsidRPr="00435469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AE5B86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54688" behindDoc="0" locked="0" layoutInCell="1" allowOverlap="1" wp14:anchorId="15999762" wp14:editId="40513FF3">
                <wp:simplePos x="0" y="0"/>
                <wp:positionH relativeFrom="column">
                  <wp:posOffset>179705</wp:posOffset>
                </wp:positionH>
                <wp:positionV relativeFrom="paragraph">
                  <wp:posOffset>1270</wp:posOffset>
                </wp:positionV>
                <wp:extent cx="147955" cy="123190"/>
                <wp:effectExtent l="0" t="0" r="0" b="0"/>
                <wp:wrapNone/>
                <wp:docPr id="74309608" name="Рисунок 4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06365948" name="Рисунок 4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7955" cy="1231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3FA198A" w14:textId="4E47A8A8" w:rsidR="007922C5" w:rsidRPr="004A65C3" w:rsidRDefault="007922C5" w:rsidP="007922C5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CB2B8B2" w14:textId="77777777" w:rsidR="007922C5" w:rsidRPr="00F06548" w:rsidRDefault="007922C5" w:rsidP="007922C5">
          <w:pPr>
            <w:pStyle w:val="af9"/>
            <w:jc w:val="center"/>
            <w:rPr>
              <w:szCs w:val="24"/>
            </w:rPr>
          </w:pPr>
          <w:r w:rsidRPr="00F06548">
            <w:rPr>
              <w:rFonts w:cs="Arial"/>
            </w:rPr>
            <w:t>Заверение проектной организации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F645E48" w14:textId="77777777" w:rsidR="007922C5" w:rsidRPr="00B56A71" w:rsidRDefault="007922C5" w:rsidP="007922C5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3881ACED" w14:textId="77777777" w:rsidR="007922C5" w:rsidRPr="00B56A71" w:rsidRDefault="007922C5" w:rsidP="007922C5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61D3BF7C" w14:textId="77777777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949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365EB84" w14:textId="2B437FD7" w:rsidR="007922C5" w:rsidRPr="00B56A71" w:rsidRDefault="007922C5" w:rsidP="007922C5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7922C5" w:rsidRPr="00B56A71" w14:paraId="3A04A1EA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62965B7" w14:textId="77777777" w:rsidR="007922C5" w:rsidRPr="003C3D64" w:rsidRDefault="007922C5" w:rsidP="007922C5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2FD261" w14:textId="5775823F" w:rsidR="007922C5" w:rsidRPr="003C3D64" w:rsidRDefault="007922C5" w:rsidP="007922C5">
          <w:pPr>
            <w:pStyle w:val="af9"/>
            <w:spacing w:line="240" w:lineRule="auto"/>
            <w:ind w:left="25"/>
            <w:rPr>
              <w:sz w:val="18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A6B638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CA95A2A" w14:textId="77777777" w:rsidR="007922C5" w:rsidRPr="00F06548" w:rsidRDefault="007922C5" w:rsidP="007922C5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7F4AC3D" w14:textId="77777777" w:rsidR="007922C5" w:rsidRPr="00F06548" w:rsidRDefault="007922C5" w:rsidP="007922C5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08075BA" w14:textId="77777777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B314B0C" w14:textId="6A7D3DE1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2</w:t>
          </w:r>
        </w:p>
      </w:tc>
      <w:tc>
        <w:tcPr>
          <w:tcW w:w="949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D18C32D" w14:textId="0B3510BD" w:rsidR="007922C5" w:rsidRPr="008F6749" w:rsidRDefault="007922C5" w:rsidP="007922C5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62</w:t>
          </w:r>
        </w:p>
      </w:tc>
    </w:tr>
    <w:tr w:rsidR="007922C5" w:rsidRPr="00B56A71" w14:paraId="53A3BCD6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EC45E8E" w14:textId="77777777" w:rsidR="007922C5" w:rsidRPr="003C3D64" w:rsidRDefault="007922C5" w:rsidP="007922C5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E6C518B" w14:textId="2C8BB8F5" w:rsidR="007922C5" w:rsidRPr="003C3D64" w:rsidRDefault="007922C5" w:rsidP="007922C5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>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C8100D0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55712" behindDoc="1" locked="0" layoutInCell="1" allowOverlap="1" wp14:anchorId="080F33B5" wp14:editId="4A3F65D8">
                <wp:simplePos x="0" y="0"/>
                <wp:positionH relativeFrom="column">
                  <wp:posOffset>167640</wp:posOffset>
                </wp:positionH>
                <wp:positionV relativeFrom="paragraph">
                  <wp:posOffset>10160</wp:posOffset>
                </wp:positionV>
                <wp:extent cx="153670" cy="106045"/>
                <wp:effectExtent l="0" t="0" r="0" b="0"/>
                <wp:wrapNone/>
                <wp:docPr id="65098477" name="Рисунок 5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2182113" name="Рисунок 5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670" cy="1060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C08F1B2" w14:textId="55BC89B0" w:rsidR="007922C5" w:rsidRPr="004A65C3" w:rsidRDefault="007922C5" w:rsidP="007922C5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E2D141B" w14:textId="77777777" w:rsidR="007922C5" w:rsidRPr="00F06548" w:rsidRDefault="007922C5" w:rsidP="007922C5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690C7F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3116949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E00E6D2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7922C5" w:rsidRPr="00B56A71" w14:paraId="0B80E88A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904092" w14:textId="77777777" w:rsidR="007922C5" w:rsidRPr="003C3D64" w:rsidRDefault="007922C5" w:rsidP="007922C5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80A1147" w14:textId="3EDAE67F" w:rsidR="007922C5" w:rsidRPr="003C3D64" w:rsidRDefault="007922C5" w:rsidP="007922C5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545D4BE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FF51EB" w14:textId="77777777" w:rsidR="007922C5" w:rsidRPr="00F06548" w:rsidRDefault="007922C5" w:rsidP="007922C5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7F6767F" w14:textId="77777777" w:rsidR="007922C5" w:rsidRPr="00F06548" w:rsidRDefault="007922C5" w:rsidP="007922C5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352C9C9C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7922C5" w:rsidRPr="00B56A71" w14:paraId="39CF9FF2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B659DC4" w14:textId="77777777" w:rsidR="007922C5" w:rsidRPr="003C3D64" w:rsidRDefault="007922C5" w:rsidP="007922C5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626BC7" w14:textId="77777777" w:rsidR="007922C5" w:rsidRPr="003C3D64" w:rsidRDefault="007922C5" w:rsidP="007922C5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CD89A2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E25EB9C" w14:textId="77777777" w:rsidR="007922C5" w:rsidRPr="00F06548" w:rsidRDefault="007922C5" w:rsidP="007922C5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FCC9EC2" w14:textId="77777777" w:rsidR="007922C5" w:rsidRPr="00F06548" w:rsidRDefault="007922C5" w:rsidP="007922C5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27F33F49" w14:textId="77777777" w:rsidR="007922C5" w:rsidRPr="00B56A71" w:rsidRDefault="007922C5" w:rsidP="007922C5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7922C5" w14:paraId="29C48F75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D37EB3E" w14:textId="67813765" w:rsidR="007922C5" w:rsidRPr="003C3D64" w:rsidRDefault="007922C5" w:rsidP="007922C5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57760" behindDoc="0" locked="0" layoutInCell="1" allowOverlap="1" wp14:anchorId="7D32E70E" wp14:editId="447314C7">
                    <wp:simplePos x="0" y="0"/>
                    <wp:positionH relativeFrom="column">
                      <wp:posOffset>-421005</wp:posOffset>
                    </wp:positionH>
                    <wp:positionV relativeFrom="paragraph">
                      <wp:posOffset>168910</wp:posOffset>
                    </wp:positionV>
                    <wp:extent cx="7108190" cy="8890"/>
                    <wp:effectExtent l="0" t="0" r="35560" b="29210"/>
                    <wp:wrapNone/>
                    <wp:docPr id="1537702991" name="Прямая соединительная линия 7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108190" cy="889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2DAF4C7" id="Прямая соединительная линия 79" o:spid="_x0000_s1026" style="position:absolute;z-index:25195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15pt,13.3pt" to="526.55pt,1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" strokeweight="1.5pt"/>
                </w:pict>
              </mc:Fallback>
            </mc:AlternateConten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5488BAF" w14:textId="40584150" w:rsidR="007922C5" w:rsidRPr="003C3D64" w:rsidRDefault="007922C5" w:rsidP="007922C5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236A41" w14:textId="77777777" w:rsidR="007922C5" w:rsidRPr="00B56A71" w:rsidRDefault="007922C5" w:rsidP="007922C5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56736" behindDoc="0" locked="0" layoutInCell="1" allowOverlap="1" wp14:anchorId="24D71141" wp14:editId="69BDA62E">
                <wp:simplePos x="0" y="0"/>
                <wp:positionH relativeFrom="column">
                  <wp:posOffset>134620</wp:posOffset>
                </wp:positionH>
                <wp:positionV relativeFrom="paragraph">
                  <wp:posOffset>19685</wp:posOffset>
                </wp:positionV>
                <wp:extent cx="267335" cy="124460"/>
                <wp:effectExtent l="0" t="0" r="0" b="0"/>
                <wp:wrapNone/>
                <wp:docPr id="2086353069" name="Рисунок 6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56631733" name="Рисунок 6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7335" cy="1244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B00380" w14:textId="03AE0E3D" w:rsidR="007922C5" w:rsidRPr="004A65C3" w:rsidRDefault="007922C5" w:rsidP="007922C5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3830EB4" w14:textId="77777777" w:rsidR="007922C5" w:rsidRPr="00F06548" w:rsidRDefault="007922C5" w:rsidP="007922C5">
          <w:pPr>
            <w:pStyle w:val="af9"/>
            <w:jc w:val="center"/>
            <w:rPr>
              <w:rFonts w:cs="Arial"/>
            </w:rPr>
          </w:pPr>
        </w:p>
      </w:tc>
      <w:tc>
        <w:tcPr>
          <w:tcW w:w="2845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5D7FAFC" w14:textId="77777777" w:rsidR="007922C5" w:rsidRPr="00FB1979" w:rsidRDefault="007922C5" w:rsidP="007922C5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74C04348" w14:textId="5AB18311" w:rsidR="009669D4" w:rsidRPr="00805902" w:rsidRDefault="0060208A" w:rsidP="00BF6863">
    <w:pPr>
      <w:pStyle w:val="afc"/>
      <w:ind w:firstLine="0"/>
      <w:rPr>
        <w:sz w:val="24"/>
        <w:szCs w:val="24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841024" behindDoc="0" locked="0" layoutInCell="1" allowOverlap="1" wp14:anchorId="2B9D1C10" wp14:editId="7395F3A9">
              <wp:simplePos x="0" y="0"/>
              <wp:positionH relativeFrom="column">
                <wp:posOffset>-685165</wp:posOffset>
              </wp:positionH>
              <wp:positionV relativeFrom="paragraph">
                <wp:posOffset>-3245485</wp:posOffset>
              </wp:positionV>
              <wp:extent cx="196850" cy="3233420"/>
              <wp:effectExtent l="0" t="0" r="12700" b="0"/>
              <wp:wrapNone/>
              <wp:docPr id="958679079" name="Группа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6850" cy="3233420"/>
                        <a:chOff x="376" y="11630"/>
                        <a:chExt cx="295" cy="4829"/>
                      </a:xfrm>
                    </wpg:grpSpPr>
                    <wps:wsp>
                      <wps:cNvPr id="1120036547" name="Line 10"/>
                      <wps:cNvCnPr>
                        <a:cxnSpLocks noChangeShapeType="1"/>
                      </wps:cNvCnPr>
                      <wps:spPr bwMode="auto">
                        <a:xfrm flipH="1" flipV="1">
                          <a:off x="376" y="1164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1120036548" name="Line 11"/>
                      <wps:cNvCnPr>
                        <a:cxnSpLocks noChangeShapeType="1"/>
                      </wps:cNvCnPr>
                      <wps:spPr bwMode="auto">
                        <a:xfrm flipH="1" flipV="1">
                          <a:off x="667" y="1163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603444E" id="Группа 77" o:spid="_x0000_s1026" style="position:absolute;margin-left:-53.95pt;margin-top:-255.55pt;width:15.5pt;height:254.6pt;z-index:251841024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">
              <v:line id="Line 10" o:spid="_x0000_s1027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" strokeweight="1.5pt">
                <v:stroke startarrowwidth="narrow" startarrowlength="short" endarrowwidth="narrow" endarrowlength="short"/>
              </v:line>
              <v:line id="Line 11" o:spid="_x0000_s1028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" strokeweight="1.5pt">
                <v:stroke startarrowwidth="narrow" startarrowlength="short" endarrowwidth="narrow" endarrowlength="short"/>
              </v:lin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45120" behindDoc="0" locked="0" layoutInCell="1" allowOverlap="1" wp14:anchorId="454A5420" wp14:editId="0BEDCEB2">
              <wp:simplePos x="0" y="0"/>
              <wp:positionH relativeFrom="column">
                <wp:posOffset>-680720</wp:posOffset>
              </wp:positionH>
              <wp:positionV relativeFrom="paragraph">
                <wp:posOffset>-3246755</wp:posOffset>
              </wp:positionV>
              <wp:extent cx="417830" cy="635"/>
              <wp:effectExtent l="0" t="0" r="1270" b="18415"/>
              <wp:wrapNone/>
              <wp:docPr id="1840024173" name="Прямая соединительная линия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17830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346445" id="Прямая соединительная линия 73" o:spid="_x0000_s1026" style="position:absolute;flip:x;z-index:25184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3.6pt,-255.65pt" to="-20.7pt,-2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" strokeweight="1.5pt">
              <v:stroke startarrowwidth="narrow" startarrowlength="short" endarrowwidth="narrow" endarrowlength="short"/>
            </v:lin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44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37"/>
      <w:gridCol w:w="573"/>
      <w:gridCol w:w="573"/>
      <w:gridCol w:w="496"/>
      <w:gridCol w:w="850"/>
      <w:gridCol w:w="660"/>
      <w:gridCol w:w="4019"/>
      <w:gridCol w:w="948"/>
      <w:gridCol w:w="948"/>
      <w:gridCol w:w="887"/>
    </w:tblGrid>
    <w:tr w:rsidR="009669D4" w:rsidRPr="00B56A71" w14:paraId="3EBD4716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B8C0D82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6EEEB39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C2CFFB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AB1CE11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3B1BA6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0A06EFF" w14:textId="77777777" w:rsidR="009669D4" w:rsidRPr="00F06548" w:rsidRDefault="009669D4" w:rsidP="00BF6863">
          <w:pPr>
            <w:pStyle w:val="af9"/>
          </w:pPr>
        </w:p>
      </w:tc>
      <w:tc>
        <w:tcPr>
          <w:tcW w:w="6802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15CEEF41" w14:textId="781C5961" w:rsidR="009669D4" w:rsidRPr="00F06548" w:rsidRDefault="000242DF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  <w:proofErr w:type="gramStart"/>
          <w:r>
            <w:rPr>
              <w:sz w:val="36"/>
              <w:szCs w:val="24"/>
              <w:lang w:val="en-US"/>
            </w:rPr>
            <w:t xml:space="preserve">{{ </w:t>
          </w:r>
          <w:proofErr w:type="spellStart"/>
          <w:r>
            <w:rPr>
              <w:sz w:val="36"/>
              <w:szCs w:val="24"/>
              <w:lang w:val="en-US"/>
            </w:rPr>
            <w:t>project</w:t>
          </w:r>
          <w:proofErr w:type="gramEnd"/>
          <w:r>
            <w:rPr>
              <w:sz w:val="36"/>
              <w:szCs w:val="24"/>
              <w:lang w:val="en-US"/>
            </w:rPr>
            <w:t>_</w:t>
          </w:r>
          <w:proofErr w:type="gramStart"/>
          <w:r>
            <w:rPr>
              <w:sz w:val="36"/>
              <w:szCs w:val="24"/>
              <w:lang w:val="en-US"/>
            </w:rPr>
            <w:t>code</w:t>
          </w:r>
          <w:proofErr w:type="spellEnd"/>
          <w:r>
            <w:rPr>
              <w:sz w:val="36"/>
              <w:szCs w:val="24"/>
              <w:lang w:val="en-US"/>
            </w:rPr>
            <w:t xml:space="preserve"> }}</w:t>
          </w:r>
          <w:r w:rsidRPr="007922C5">
            <w:rPr>
              <w:sz w:val="36"/>
              <w:szCs w:val="24"/>
              <w:lang w:val="en-US"/>
            </w:rPr>
            <w:t>-</w:t>
          </w:r>
          <w:proofErr w:type="gramEnd"/>
          <w:r w:rsidR="00F67BFE" w:rsidRPr="00F06548">
            <w:rPr>
              <w:sz w:val="36"/>
              <w:szCs w:val="24"/>
            </w:rPr>
            <w:t>КВП-СП</w:t>
          </w:r>
        </w:p>
      </w:tc>
    </w:tr>
    <w:tr w:rsidR="009669D4" w:rsidRPr="00B56A71" w14:paraId="206F29B6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E5CF2DA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EDD898F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3F3103D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C2AD1B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77C072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61EB4E0" w14:textId="77777777" w:rsidR="009669D4" w:rsidRPr="00F06548" w:rsidRDefault="009669D4" w:rsidP="00BF6863">
          <w:pPr>
            <w:pStyle w:val="af9"/>
          </w:pPr>
        </w:p>
      </w:tc>
      <w:tc>
        <w:tcPr>
          <w:tcW w:w="6802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630DB895" w14:textId="77777777" w:rsidR="009669D4" w:rsidRPr="00F06548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</w:p>
      </w:tc>
    </w:tr>
    <w:tr w:rsidR="00F67BFE" w:rsidRPr="00B56A71" w14:paraId="0136F2F6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39FEF13" w14:textId="690CB5D2" w:rsidR="00F67BFE" w:rsidRPr="00B56A71" w:rsidRDefault="0060208A" w:rsidP="00F67BFE">
          <w:pPr>
            <w:pStyle w:val="af9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12704" behindDoc="0" locked="0" layoutInCell="1" allowOverlap="1" wp14:anchorId="727E392C" wp14:editId="6D90DA1E">
                    <wp:simplePos x="0" y="0"/>
                    <wp:positionH relativeFrom="column">
                      <wp:posOffset>-416560</wp:posOffset>
                    </wp:positionH>
                    <wp:positionV relativeFrom="paragraph">
                      <wp:posOffset>-1599565</wp:posOffset>
                    </wp:positionV>
                    <wp:extent cx="173990" cy="890905"/>
                    <wp:effectExtent l="0" t="0" r="0" b="0"/>
                    <wp:wrapNone/>
                    <wp:docPr id="1450225208" name="Прямоугольник 6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90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C31CE91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</w:pPr>
                                <w:proofErr w:type="spellStart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27E392C" id="Прямоугольник 65" o:spid="_x0000_s1032" style="position:absolute;margin-left:-32.8pt;margin-top:-125.95pt;width:13.7pt;height:70.15pt;z-index:25191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C5&#10;Eb0c1gEAAKADAAAOAAAAAAAAAAAAAAAAAC4CAABkcnMvZTJvRG9jLnhtbFBLAQItABQABgAIAAAA&#10;IQDD4dEV4gAAAA0BAAAPAAAAAAAAAAAAAAAAADAEAABkcnMvZG93bnJldi54bWxQSwUGAAAAAAQA&#10;BADzAAAAPwUAAAAA&#10;" filled="f" stroked="f">
                    <v:textbox style="layout-flow:vertical;mso-layout-flow-alt:bottom-to-top" inset="1pt,1pt,1pt,1pt">
                      <w:txbxContent>
                        <w:p w14:paraId="3C31CE91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</w:pPr>
                          <w:proofErr w:type="spellStart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Взам</w:t>
                          </w:r>
                          <w:proofErr w:type="spellEnd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10656" behindDoc="0" locked="0" layoutInCell="1" allowOverlap="1" wp14:anchorId="6F643D73" wp14:editId="592840D1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-709295</wp:posOffset>
                    </wp:positionV>
                    <wp:extent cx="417830" cy="635"/>
                    <wp:effectExtent l="0" t="0" r="1270" b="18415"/>
                    <wp:wrapNone/>
                    <wp:docPr id="1160406872" name="Прямая соединительная линия 6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17830" cy="6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A095F0C" id="Прямая соединительная линия 63" o:spid="_x0000_s1026" style="position:absolute;flip:x;z-index:25191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11680" behindDoc="0" locked="0" layoutInCell="1" allowOverlap="1" wp14:anchorId="73965757" wp14:editId="3420EE8D">
                    <wp:simplePos x="0" y="0"/>
                    <wp:positionH relativeFrom="column">
                      <wp:posOffset>-424815</wp:posOffset>
                    </wp:positionH>
                    <wp:positionV relativeFrom="paragraph">
                      <wp:posOffset>-707390</wp:posOffset>
                    </wp:positionV>
                    <wp:extent cx="186055" cy="1243965"/>
                    <wp:effectExtent l="0" t="0" r="0" b="0"/>
                    <wp:wrapNone/>
                    <wp:docPr id="214384010" name="Прямоугольник 6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6055" cy="1243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4B36649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20"/>
                                    <w:szCs w:val="18"/>
                                  </w:rPr>
                                </w:pPr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Подп. и </w:t>
                                </w:r>
                                <w:r w:rsidRPr="002578B6">
                                  <w:rPr>
                                    <w:sz w:val="20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3965757" id="Прямоугольник 61" o:spid="_x0000_s1033" style="position:absolute;margin-left:-33.45pt;margin-top:-55.7pt;width:14.65pt;height:97.95pt;z-index:25191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" filled="f" stroked="f">
                    <v:textbox style="layout-flow:vertical;mso-layout-flow-alt:bottom-to-top" inset="1pt,1pt,1pt,1pt">
                      <w:txbxContent>
                        <w:p w14:paraId="54B36649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20"/>
                              <w:szCs w:val="18"/>
                            </w:rPr>
                          </w:pPr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Подп. и </w:t>
                          </w:r>
                          <w:r w:rsidRPr="002578B6">
                            <w:rPr>
                              <w:sz w:val="20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9A3A271" w14:textId="77777777" w:rsidR="00F67BFE" w:rsidRPr="00B56A71" w:rsidRDefault="00F67BFE" w:rsidP="00F67BFE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59B8A29" w14:textId="77777777" w:rsidR="00F67BFE" w:rsidRPr="00B56A71" w:rsidRDefault="00F67BFE" w:rsidP="00F67BFE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10412E" w14:textId="77777777" w:rsidR="00F67BFE" w:rsidRPr="00B56A71" w:rsidRDefault="00F67BFE" w:rsidP="00F67BFE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A145F8" w14:textId="77777777" w:rsidR="00F67BFE" w:rsidRPr="00B56A71" w:rsidRDefault="00F67BFE" w:rsidP="00F67BFE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B062725" w14:textId="77777777" w:rsidR="00F67BFE" w:rsidRPr="00F06548" w:rsidRDefault="00F67BFE" w:rsidP="00F67BFE">
          <w:pPr>
            <w:pStyle w:val="af9"/>
          </w:pPr>
        </w:p>
      </w:tc>
      <w:tc>
        <w:tcPr>
          <w:tcW w:w="6802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6186712" w14:textId="278E5142" w:rsidR="00F67BFE" w:rsidRPr="004E6D9B" w:rsidRDefault="000242DF" w:rsidP="00F67BFE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F67BFE" w:rsidRPr="00B56A71" w14:paraId="0F8E2E13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4137D8B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C3FD7C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E06808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B03E54D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80B87B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83203C0" w14:textId="77777777" w:rsidR="00F67BFE" w:rsidRPr="00F06548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02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11C6B804" w14:textId="77777777" w:rsidR="00F67BFE" w:rsidRPr="00F06548" w:rsidRDefault="00F67BFE" w:rsidP="00F67BFE">
          <w:pPr>
            <w:pStyle w:val="af9"/>
            <w:jc w:val="center"/>
          </w:pPr>
        </w:p>
      </w:tc>
    </w:tr>
    <w:tr w:rsidR="00F67BFE" w:rsidRPr="00B56A71" w14:paraId="6A9C5170" w14:textId="77777777" w:rsidTr="004201DB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C8A405B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ED3B867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B561CFC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1A2DA06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92CFED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E3F9655" w14:textId="77777777" w:rsidR="00F67BFE" w:rsidRPr="00F06548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F06548">
            <w:rPr>
              <w:spacing w:val="-12"/>
              <w:sz w:val="18"/>
            </w:rPr>
            <w:t>Дата</w:t>
          </w:r>
        </w:p>
      </w:tc>
      <w:tc>
        <w:tcPr>
          <w:tcW w:w="6802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8770F8C" w14:textId="77777777" w:rsidR="00F67BFE" w:rsidRPr="00F06548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0242DF" w:rsidRPr="00B56A71" w14:paraId="33F2A9A3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9ED1EE4" w14:textId="3E281B4F" w:rsidR="000242DF" w:rsidRPr="003C3D64" w:rsidRDefault="000242DF" w:rsidP="000242DF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73120" behindDoc="0" locked="0" layoutInCell="1" allowOverlap="1" wp14:anchorId="69A19A77" wp14:editId="2D738C1B">
                    <wp:simplePos x="0" y="0"/>
                    <wp:positionH relativeFrom="column">
                      <wp:posOffset>-428625</wp:posOffset>
                    </wp:positionH>
                    <wp:positionV relativeFrom="paragraph">
                      <wp:posOffset>-13335</wp:posOffset>
                    </wp:positionV>
                    <wp:extent cx="412750" cy="0"/>
                    <wp:effectExtent l="0" t="0" r="0" b="0"/>
                    <wp:wrapNone/>
                    <wp:docPr id="809256976" name="Прямая соединительная линия 5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1275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2E4865BF" id="Прямая соединительная линия 59" o:spid="_x0000_s1026" style="position:absolute;flip:x;z-index:25197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5pt,-1.05pt" to="-1.2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74144" behindDoc="0" locked="0" layoutInCell="1" allowOverlap="1" wp14:anchorId="77AFBCCA" wp14:editId="77FD658D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5715</wp:posOffset>
                    </wp:positionV>
                    <wp:extent cx="173990" cy="878840"/>
                    <wp:effectExtent l="0" t="0" r="0" b="0"/>
                    <wp:wrapNone/>
                    <wp:docPr id="1420653081" name="Прямоугольник 5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78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6821A3" w14:textId="77777777" w:rsidR="000242DF" w:rsidRPr="008A6264" w:rsidRDefault="000242DF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Инв. № </w:t>
                                </w: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  <w:t>подл.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7AFBCCA" id="Прямоугольник 57" o:spid="_x0000_s1034" style="position:absolute;left:0;text-align:left;margin-left:-33.65pt;margin-top:.45pt;width:13.7pt;height:69.2pt;z-index:25197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mgfZ1gEAAKA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" filled="f" stroked="f">
                    <v:textbox style="layout-flow:vertical;mso-layout-flow-alt:bottom-to-top" inset="1pt,1pt,1pt,1pt">
                      <w:txbxContent>
                        <w:p w14:paraId="096821A3" w14:textId="77777777" w:rsidR="000242DF" w:rsidRPr="008A6264" w:rsidRDefault="000242DF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Инв. № </w:t>
                          </w: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18"/>
                              <w:szCs w:val="18"/>
                            </w:rPr>
                            <w:t>подл.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8C6C533" w14:textId="660E8D02" w:rsidR="000242DF" w:rsidRPr="00F06548" w:rsidRDefault="000242DF" w:rsidP="000242DF">
          <w:pPr>
            <w:pStyle w:val="af9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 w:rsidRPr="00435469">
            <w:rPr>
              <w:sz w:val="18"/>
              <w:lang w:val="en-US"/>
            </w:rPr>
            <w:t>{{ developer</w:t>
          </w:r>
          <w:proofErr w:type="gramEnd"/>
          <w:r w:rsidRPr="00435469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C883475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69024" behindDoc="1" locked="0" layoutInCell="1" allowOverlap="1" wp14:anchorId="2BEA915D" wp14:editId="60D7598D">
                <wp:simplePos x="0" y="0"/>
                <wp:positionH relativeFrom="column">
                  <wp:posOffset>180099</wp:posOffset>
                </wp:positionH>
                <wp:positionV relativeFrom="paragraph">
                  <wp:posOffset>13482</wp:posOffset>
                </wp:positionV>
                <wp:extent cx="163902" cy="136505"/>
                <wp:effectExtent l="0" t="0" r="0" b="0"/>
                <wp:wrapNone/>
                <wp:docPr id="562843972" name="Рисунок 7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51018020" name="Рисунок 7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902" cy="136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0513ACF" w14:textId="6AA9B5D0" w:rsidR="000242DF" w:rsidRPr="004A65C3" w:rsidRDefault="000242DF" w:rsidP="000242DF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749C38F" w14:textId="77777777" w:rsidR="000242DF" w:rsidRPr="00F06548" w:rsidRDefault="000242DF" w:rsidP="000242DF">
          <w:pPr>
            <w:pStyle w:val="af9"/>
            <w:jc w:val="center"/>
            <w:rPr>
              <w:szCs w:val="24"/>
            </w:rPr>
          </w:pPr>
          <w:r w:rsidRPr="00F06548">
            <w:rPr>
              <w:rFonts w:cs="Arial"/>
            </w:rPr>
            <w:t>Состав технической документации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3E00CCE" w14:textId="77777777" w:rsidR="000242DF" w:rsidRPr="00B56A71" w:rsidRDefault="000242DF" w:rsidP="000242DF">
          <w:pPr>
            <w:pStyle w:val="af9"/>
            <w:jc w:val="center"/>
            <w:rPr>
              <w:sz w:val="18"/>
            </w:rPr>
          </w:pPr>
          <w:r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5582A7A" w14:textId="77777777" w:rsidR="000242DF" w:rsidRPr="00B56A71" w:rsidRDefault="000242DF" w:rsidP="000242DF">
          <w:pPr>
            <w:pStyle w:val="af9"/>
            <w:jc w:val="center"/>
            <w:rPr>
              <w:sz w:val="18"/>
            </w:rPr>
          </w:pPr>
          <w:r w:rsidRPr="00B56A71">
            <w:rPr>
              <w:sz w:val="18"/>
            </w:rPr>
            <w:t>Лист</w:t>
          </w:r>
        </w:p>
        <w:p w14:paraId="52627D09" w14:textId="77777777" w:rsidR="000242DF" w:rsidRPr="008F6749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7639FB5" w14:textId="77777777" w:rsidR="000242DF" w:rsidRPr="00B56A71" w:rsidRDefault="000242DF" w:rsidP="000242DF">
          <w:pPr>
            <w:spacing w:line="240" w:lineRule="auto"/>
            <w:ind w:firstLine="0"/>
            <w:jc w:val="center"/>
            <w:rPr>
              <w:sz w:val="18"/>
            </w:rPr>
          </w:pPr>
          <w:r w:rsidRPr="00B56A71">
            <w:rPr>
              <w:sz w:val="18"/>
            </w:rPr>
            <w:t>Листов</w:t>
          </w:r>
        </w:p>
      </w:tc>
    </w:tr>
    <w:tr w:rsidR="000242DF" w:rsidRPr="00B56A71" w14:paraId="1FF07690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62A59B" w14:textId="56108D58" w:rsidR="000242DF" w:rsidRPr="003C3D64" w:rsidRDefault="000242DF" w:rsidP="000242DF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67831E2" w14:textId="7A79B123" w:rsidR="000242DF" w:rsidRPr="003C3D64" w:rsidRDefault="000242DF" w:rsidP="000242DF">
          <w:pPr>
            <w:pStyle w:val="af9"/>
            <w:spacing w:line="240" w:lineRule="auto"/>
            <w:ind w:left="25"/>
            <w:rPr>
              <w:sz w:val="18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C1E6745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6C9670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1D40E64" w14:textId="77777777" w:rsidR="000242DF" w:rsidRPr="00F06548" w:rsidRDefault="000242DF" w:rsidP="000242DF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F390C02" w14:textId="77777777" w:rsidR="000242DF" w:rsidRPr="008F6749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A8EA854" w14:textId="3358C83B" w:rsidR="000242DF" w:rsidRPr="008F6749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3</w:t>
          </w:r>
        </w:p>
      </w:tc>
      <w:tc>
        <w:tcPr>
          <w:tcW w:w="88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DDC853E" w14:textId="7865593F" w:rsidR="000242DF" w:rsidRPr="008F6749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62</w:t>
          </w:r>
        </w:p>
      </w:tc>
    </w:tr>
    <w:tr w:rsidR="000242DF" w:rsidRPr="00B56A71" w14:paraId="04948CF0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7014063" w14:textId="77777777" w:rsidR="000242DF" w:rsidRPr="003C3D64" w:rsidRDefault="000242DF" w:rsidP="000242DF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FFA25" w14:textId="3812131D" w:rsidR="000242DF" w:rsidRPr="003C3D64" w:rsidRDefault="000242DF" w:rsidP="000242DF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>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DFC31AA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70048" behindDoc="0" locked="0" layoutInCell="1" allowOverlap="1" wp14:anchorId="40935BFA" wp14:editId="703C52EB">
                <wp:simplePos x="0" y="0"/>
                <wp:positionH relativeFrom="column">
                  <wp:posOffset>158431</wp:posOffset>
                </wp:positionH>
                <wp:positionV relativeFrom="paragraph">
                  <wp:posOffset>1511</wp:posOffset>
                </wp:positionV>
                <wp:extent cx="203682" cy="140744"/>
                <wp:effectExtent l="0" t="0" r="0" b="0"/>
                <wp:wrapNone/>
                <wp:docPr id="482401064" name="Рисунок 8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88357776" name="Рисунок 8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3682" cy="1407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F0A0086" w14:textId="1C781863" w:rsidR="000242DF" w:rsidRPr="004A65C3" w:rsidRDefault="000242DF" w:rsidP="000242DF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DC3169A" w14:textId="77777777" w:rsidR="000242DF" w:rsidRPr="00F06548" w:rsidRDefault="000242DF" w:rsidP="000242DF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04710F2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1620F9E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88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9FE1C67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0242DF" w:rsidRPr="00B56A71" w14:paraId="64A69D98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1EF8DC8" w14:textId="77777777" w:rsidR="000242DF" w:rsidRPr="003C3D64" w:rsidRDefault="000242DF" w:rsidP="000242DF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E1F0D24" w14:textId="08157407" w:rsidR="000242DF" w:rsidRPr="003C3D64" w:rsidRDefault="000242DF" w:rsidP="000242DF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84815F7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07F702F" w14:textId="77777777" w:rsidR="000242DF" w:rsidRPr="00F06548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73FF918A" w14:textId="77777777" w:rsidR="000242DF" w:rsidRPr="00F06548" w:rsidRDefault="000242DF" w:rsidP="000242DF">
          <w:pPr>
            <w:pStyle w:val="af9"/>
            <w:jc w:val="center"/>
            <w:rPr>
              <w:rFonts w:cs="Arial"/>
            </w:rPr>
          </w:pPr>
        </w:p>
      </w:tc>
      <w:tc>
        <w:tcPr>
          <w:tcW w:w="2783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2E7F4C80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rFonts w:cs="Arial"/>
            </w:rPr>
          </w:pPr>
          <w:r>
            <w:rPr>
              <w:szCs w:val="24"/>
            </w:rPr>
            <w:t>ООО «</w:t>
          </w:r>
          <w:proofErr w:type="spellStart"/>
          <w:r>
            <w:rPr>
              <w:szCs w:val="24"/>
            </w:rPr>
            <w:t>СевЗап</w:t>
          </w:r>
          <w:proofErr w:type="spellEnd"/>
          <w:r>
            <w:rPr>
              <w:szCs w:val="24"/>
            </w:rPr>
            <w:t xml:space="preserve"> НПЦ </w:t>
          </w:r>
          <w:proofErr w:type="spellStart"/>
          <w:r>
            <w:rPr>
              <w:szCs w:val="24"/>
            </w:rPr>
            <w:t>АрхиМет</w:t>
          </w:r>
          <w:proofErr w:type="spellEnd"/>
          <w:r>
            <w:rPr>
              <w:szCs w:val="24"/>
            </w:rPr>
            <w:t>»</w:t>
          </w:r>
        </w:p>
      </w:tc>
    </w:tr>
    <w:tr w:rsidR="000242DF" w:rsidRPr="00B56A71" w14:paraId="45E856DE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6F8BAEA" w14:textId="77777777" w:rsidR="000242DF" w:rsidRPr="003C3D64" w:rsidRDefault="000242DF" w:rsidP="000242DF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F279605" w14:textId="77777777" w:rsidR="000242DF" w:rsidRPr="003C3D64" w:rsidRDefault="000242DF" w:rsidP="000242DF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CB3370D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253C3AA" w14:textId="77777777" w:rsidR="000242DF" w:rsidRPr="00F06548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28637B6" w14:textId="77777777" w:rsidR="000242DF" w:rsidRPr="00F06548" w:rsidRDefault="000242DF" w:rsidP="000242DF">
          <w:pPr>
            <w:pStyle w:val="af9"/>
            <w:jc w:val="center"/>
            <w:rPr>
              <w:rFonts w:cs="Arial"/>
            </w:rPr>
          </w:pPr>
        </w:p>
      </w:tc>
      <w:tc>
        <w:tcPr>
          <w:tcW w:w="2783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32140A9F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0242DF" w14:paraId="3BC16F51" w14:textId="77777777" w:rsidTr="004201DB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D596C12" w14:textId="1048320E" w:rsidR="000242DF" w:rsidRPr="003C3D64" w:rsidRDefault="000242DF" w:rsidP="000242DF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72096" behindDoc="0" locked="0" layoutInCell="1" allowOverlap="1" wp14:anchorId="5545FE0D" wp14:editId="57B62A2F">
                    <wp:simplePos x="0" y="0"/>
                    <wp:positionH relativeFrom="column">
                      <wp:posOffset>-428625</wp:posOffset>
                    </wp:positionH>
                    <wp:positionV relativeFrom="paragraph">
                      <wp:posOffset>161925</wp:posOffset>
                    </wp:positionV>
                    <wp:extent cx="7091680" cy="9525"/>
                    <wp:effectExtent l="0" t="0" r="33020" b="28575"/>
                    <wp:wrapNone/>
                    <wp:docPr id="288719507" name="Прямая соединительная линия 5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>
                              <a:off x="0" y="0"/>
                              <a:ext cx="7091680" cy="952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7731114A" id="Прямая соединительная линия 55" o:spid="_x0000_s1026" style="position:absolute;z-index:25197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75pt,12.75pt" to="524.65pt,1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" strokeweight="1.5pt"/>
                </w:pict>
              </mc:Fallback>
            </mc:AlternateConten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93DE2E" w14:textId="333F5A0D" w:rsidR="000242DF" w:rsidRPr="003C3D64" w:rsidRDefault="000242DF" w:rsidP="000242DF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5BF7D6D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71072" behindDoc="0" locked="0" layoutInCell="1" allowOverlap="1" wp14:anchorId="79301C26" wp14:editId="45B4DF6E">
                <wp:simplePos x="0" y="0"/>
                <wp:positionH relativeFrom="column">
                  <wp:posOffset>183515</wp:posOffset>
                </wp:positionH>
                <wp:positionV relativeFrom="paragraph">
                  <wp:posOffset>19050</wp:posOffset>
                </wp:positionV>
                <wp:extent cx="233045" cy="108585"/>
                <wp:effectExtent l="0" t="0" r="0" b="0"/>
                <wp:wrapNone/>
                <wp:docPr id="1832657875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33622865" name="Рисунок 633622865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3045" cy="1085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E3B9BF5" w14:textId="799F1961" w:rsidR="000242DF" w:rsidRPr="004A65C3" w:rsidRDefault="000242DF" w:rsidP="000242DF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FDAEC48" w14:textId="77777777" w:rsidR="000242DF" w:rsidRPr="00F06548" w:rsidRDefault="000242DF" w:rsidP="000242DF">
          <w:pPr>
            <w:pStyle w:val="af9"/>
            <w:jc w:val="center"/>
            <w:rPr>
              <w:rFonts w:cs="Arial"/>
            </w:rPr>
          </w:pPr>
        </w:p>
      </w:tc>
      <w:tc>
        <w:tcPr>
          <w:tcW w:w="2783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7CA75DAB" w14:textId="77777777" w:rsidR="000242DF" w:rsidRPr="00FB1979" w:rsidRDefault="000242DF" w:rsidP="000242DF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06D85C8F" w14:textId="625AED54" w:rsidR="009669D4" w:rsidRPr="00805902" w:rsidRDefault="004201DB" w:rsidP="00BF6863">
    <w:pPr>
      <w:pStyle w:val="afc"/>
      <w:ind w:firstLine="0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853312" behindDoc="0" locked="0" layoutInCell="1" allowOverlap="1" wp14:anchorId="757BF21B" wp14:editId="500FB3C6">
              <wp:simplePos x="0" y="0"/>
              <wp:positionH relativeFrom="column">
                <wp:posOffset>-689415</wp:posOffset>
              </wp:positionH>
              <wp:positionV relativeFrom="paragraph">
                <wp:posOffset>-3244668</wp:posOffset>
              </wp:positionV>
              <wp:extent cx="427879" cy="0"/>
              <wp:effectExtent l="0" t="0" r="0" b="0"/>
              <wp:wrapNone/>
              <wp:docPr id="1045568494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27879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DA32A3" id="Прямая соединительная линия 49" o:spid="_x0000_s1026" style="position:absolute;flip:x;z-index:25185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3pt,-255.5pt" to="-20.6pt,-2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60208A">
      <w:rPr>
        <w:noProof/>
      </w:rPr>
      <mc:AlternateContent>
        <mc:Choice Requires="wpg">
          <w:drawing>
            <wp:anchor distT="0" distB="0" distL="114300" distR="114300" simplePos="0" relativeHeight="251849216" behindDoc="0" locked="0" layoutInCell="1" allowOverlap="1" wp14:anchorId="46EC6217" wp14:editId="2F4DDCBE">
              <wp:simplePos x="0" y="0"/>
              <wp:positionH relativeFrom="column">
                <wp:posOffset>-685165</wp:posOffset>
              </wp:positionH>
              <wp:positionV relativeFrom="paragraph">
                <wp:posOffset>-3245485</wp:posOffset>
              </wp:positionV>
              <wp:extent cx="196850" cy="3233420"/>
              <wp:effectExtent l="0" t="0" r="12700" b="0"/>
              <wp:wrapNone/>
              <wp:docPr id="2066993981" name="Группа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6850" cy="3233420"/>
                        <a:chOff x="376" y="11630"/>
                        <a:chExt cx="295" cy="4829"/>
                      </a:xfrm>
                    </wpg:grpSpPr>
                    <wps:wsp>
                      <wps:cNvPr id="54" name="Line 10"/>
                      <wps:cNvCnPr>
                        <a:cxnSpLocks noChangeShapeType="1"/>
                      </wps:cNvCnPr>
                      <wps:spPr bwMode="auto">
                        <a:xfrm flipH="1" flipV="1">
                          <a:off x="376" y="1164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55" name="Line 11"/>
                      <wps:cNvCnPr>
                        <a:cxnSpLocks noChangeShapeType="1"/>
                      </wps:cNvCnPr>
                      <wps:spPr bwMode="auto">
                        <a:xfrm flipH="1" flipV="1">
                          <a:off x="667" y="1163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164D57F" id="Группа 53" o:spid="_x0000_s1026" style="position:absolute;margin-left:-53.95pt;margin-top:-255.55pt;width:15.5pt;height:254.6pt;z-index:251849216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">
              <v:line id="Line 10" o:spid="_x0000_s1027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" strokeweight="1.5pt">
                <v:stroke startarrowwidth="narrow" startarrowlength="short" endarrowwidth="narrow" endarrowlength="short"/>
              </v:line>
              <v:line id="Line 11" o:spid="_x0000_s1028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" strokeweight="1.5pt">
                <v:stroke startarrowwidth="narrow" startarrowlength="short" endarrowwidth="narrow" endarrowlength="short"/>
              </v:line>
            </v:group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1" w:type="dxa"/>
      <w:tblInd w:w="-44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537"/>
      <w:gridCol w:w="573"/>
      <w:gridCol w:w="573"/>
      <w:gridCol w:w="496"/>
      <w:gridCol w:w="850"/>
      <w:gridCol w:w="660"/>
      <w:gridCol w:w="4019"/>
      <w:gridCol w:w="948"/>
      <w:gridCol w:w="948"/>
      <w:gridCol w:w="887"/>
    </w:tblGrid>
    <w:tr w:rsidR="009669D4" w:rsidRPr="00B56A71" w14:paraId="65FD285E" w14:textId="77777777" w:rsidTr="002D7AE4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8C32ABC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24B10B0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4CC1816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C4F044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242263E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EC1BB37" w14:textId="77777777" w:rsidR="009669D4" w:rsidRPr="00F06548" w:rsidRDefault="009669D4" w:rsidP="00BF6863">
          <w:pPr>
            <w:pStyle w:val="af9"/>
          </w:pPr>
        </w:p>
      </w:tc>
      <w:tc>
        <w:tcPr>
          <w:tcW w:w="6802" w:type="dxa"/>
          <w:gridSpan w:val="4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29380AA5" w14:textId="4E95A0AE" w:rsidR="009669D4" w:rsidRPr="00F06548" w:rsidRDefault="000242DF" w:rsidP="00074231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  <w:proofErr w:type="gramStart"/>
          <w:r>
            <w:rPr>
              <w:sz w:val="36"/>
              <w:szCs w:val="24"/>
              <w:lang w:val="en-US"/>
            </w:rPr>
            <w:t xml:space="preserve">{{ </w:t>
          </w:r>
          <w:proofErr w:type="spellStart"/>
          <w:r>
            <w:rPr>
              <w:sz w:val="36"/>
              <w:szCs w:val="24"/>
              <w:lang w:val="en-US"/>
            </w:rPr>
            <w:t>project</w:t>
          </w:r>
          <w:proofErr w:type="gramEnd"/>
          <w:r>
            <w:rPr>
              <w:sz w:val="36"/>
              <w:szCs w:val="24"/>
              <w:lang w:val="en-US"/>
            </w:rPr>
            <w:t>_</w:t>
          </w:r>
          <w:proofErr w:type="gramStart"/>
          <w:r>
            <w:rPr>
              <w:sz w:val="36"/>
              <w:szCs w:val="24"/>
              <w:lang w:val="en-US"/>
            </w:rPr>
            <w:t>code</w:t>
          </w:r>
          <w:proofErr w:type="spellEnd"/>
          <w:r>
            <w:rPr>
              <w:sz w:val="36"/>
              <w:szCs w:val="24"/>
              <w:lang w:val="en-US"/>
            </w:rPr>
            <w:t xml:space="preserve"> }}</w:t>
          </w:r>
          <w:r w:rsidR="00F67BFE" w:rsidRPr="00F06548">
            <w:rPr>
              <w:sz w:val="36"/>
              <w:szCs w:val="24"/>
            </w:rPr>
            <w:t>-</w:t>
          </w:r>
          <w:proofErr w:type="gramEnd"/>
          <w:r w:rsidR="00F67BFE" w:rsidRPr="00F06548">
            <w:rPr>
              <w:sz w:val="36"/>
              <w:szCs w:val="24"/>
            </w:rPr>
            <w:t>КВП-ПЗ</w:t>
          </w:r>
        </w:p>
      </w:tc>
    </w:tr>
    <w:tr w:rsidR="009669D4" w:rsidRPr="00B56A71" w14:paraId="0786F329" w14:textId="77777777" w:rsidTr="002D7AE4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C02827A" w14:textId="77777777" w:rsidR="009669D4" w:rsidRDefault="009669D4" w:rsidP="00BF6863">
          <w:pPr>
            <w:pStyle w:val="af9"/>
            <w:rPr>
              <w:noProof/>
              <w:spacing w:val="-6"/>
              <w:sz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754647A" w14:textId="77777777" w:rsidR="009669D4" w:rsidRPr="00B56A71" w:rsidRDefault="009669D4" w:rsidP="00BF6863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B9F7437" w14:textId="77777777" w:rsidR="009669D4" w:rsidRPr="00B56A71" w:rsidRDefault="009669D4" w:rsidP="00BF6863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3A17ED" w14:textId="77777777" w:rsidR="009669D4" w:rsidRPr="00B56A71" w:rsidRDefault="009669D4" w:rsidP="00BF6863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2B4D6E8" w14:textId="77777777" w:rsidR="009669D4" w:rsidRPr="00B56A71" w:rsidRDefault="009669D4" w:rsidP="00BF6863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EA56D35" w14:textId="77777777" w:rsidR="009669D4" w:rsidRPr="00F06548" w:rsidRDefault="009669D4" w:rsidP="00BF6863">
          <w:pPr>
            <w:pStyle w:val="af9"/>
          </w:pPr>
        </w:p>
      </w:tc>
      <w:tc>
        <w:tcPr>
          <w:tcW w:w="6802" w:type="dxa"/>
          <w:gridSpan w:val="4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B5B4586" w14:textId="77777777" w:rsidR="009669D4" w:rsidRPr="00F06548" w:rsidRDefault="009669D4" w:rsidP="00637A6F">
          <w:pPr>
            <w:spacing w:line="240" w:lineRule="auto"/>
            <w:ind w:firstLine="0"/>
            <w:jc w:val="center"/>
            <w:rPr>
              <w:sz w:val="36"/>
              <w:szCs w:val="24"/>
            </w:rPr>
          </w:pPr>
        </w:p>
      </w:tc>
    </w:tr>
    <w:tr w:rsidR="00F67BFE" w:rsidRPr="00B56A71" w14:paraId="3C2CFC51" w14:textId="77777777" w:rsidTr="002D7AE4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5F2B1853" w14:textId="7B54507F" w:rsidR="00F67BFE" w:rsidRPr="00B56A71" w:rsidRDefault="0060208A" w:rsidP="00F67BFE">
          <w:pPr>
            <w:pStyle w:val="af9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21920" behindDoc="0" locked="0" layoutInCell="1" allowOverlap="1" wp14:anchorId="7F858913" wp14:editId="31C8B1A8">
                    <wp:simplePos x="0" y="0"/>
                    <wp:positionH relativeFrom="column">
                      <wp:posOffset>-416560</wp:posOffset>
                    </wp:positionH>
                    <wp:positionV relativeFrom="paragraph">
                      <wp:posOffset>-1599565</wp:posOffset>
                    </wp:positionV>
                    <wp:extent cx="173990" cy="890905"/>
                    <wp:effectExtent l="0" t="0" r="0" b="0"/>
                    <wp:wrapNone/>
                    <wp:docPr id="2043326563" name="Прямоугольник 4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9090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F4EAC45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</w:pPr>
                                <w:proofErr w:type="spellStart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7F858913" id="Прямоугольник 41" o:spid="_x0000_s1035" style="position:absolute;margin-left:-32.8pt;margin-top:-125.95pt;width:13.7pt;height:70.15pt;z-index:25192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" filled="f" stroked="f">
                    <v:textbox style="layout-flow:vertical;mso-layout-flow-alt:bottom-to-top" inset="1pt,1pt,1pt,1pt">
                      <w:txbxContent>
                        <w:p w14:paraId="5F4EAC45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</w:pPr>
                          <w:proofErr w:type="spellStart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Взам</w:t>
                          </w:r>
                          <w:proofErr w:type="spellEnd"/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19872" behindDoc="0" locked="0" layoutInCell="1" allowOverlap="1" wp14:anchorId="40E8A79F" wp14:editId="7EEA3F7C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-709295</wp:posOffset>
                    </wp:positionV>
                    <wp:extent cx="417830" cy="635"/>
                    <wp:effectExtent l="0" t="0" r="1270" b="18415"/>
                    <wp:wrapNone/>
                    <wp:docPr id="1823039176" name="Прямая соединительная линия 3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17830" cy="63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3D135D3F" id="Прямая соединительная линия 39" o:spid="_x0000_s1026" style="position:absolute;flip:x;z-index:25191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65pt,-55.85pt" to="-.75pt,-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20896" behindDoc="0" locked="0" layoutInCell="1" allowOverlap="1" wp14:anchorId="38735335" wp14:editId="4BA76846">
                    <wp:simplePos x="0" y="0"/>
                    <wp:positionH relativeFrom="column">
                      <wp:posOffset>-424815</wp:posOffset>
                    </wp:positionH>
                    <wp:positionV relativeFrom="paragraph">
                      <wp:posOffset>-707390</wp:posOffset>
                    </wp:positionV>
                    <wp:extent cx="186055" cy="1243965"/>
                    <wp:effectExtent l="0" t="0" r="0" b="0"/>
                    <wp:wrapNone/>
                    <wp:docPr id="696471221" name="Прямоугольник 3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86055" cy="12439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514E892" w14:textId="77777777" w:rsidR="00F67BFE" w:rsidRPr="002578B6" w:rsidRDefault="00F67BFE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20"/>
                                    <w:szCs w:val="18"/>
                                  </w:rPr>
                                </w:pPr>
                                <w:r w:rsidRPr="002578B6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Подп. и </w:t>
                                </w:r>
                                <w:r w:rsidRPr="002578B6">
                                  <w:rPr>
                                    <w:sz w:val="20"/>
                                    <w:szCs w:val="18"/>
                                  </w:rPr>
                                  <w:t>дата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38735335" id="Прямоугольник 37" o:spid="_x0000_s1036" style="position:absolute;margin-left:-33.45pt;margin-top:-55.7pt;width:14.65pt;height:97.95pt;z-index:25192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" filled="f" stroked="f">
                    <v:textbox style="layout-flow:vertical;mso-layout-flow-alt:bottom-to-top" inset="1pt,1pt,1pt,1pt">
                      <w:txbxContent>
                        <w:p w14:paraId="2514E892" w14:textId="77777777" w:rsidR="00F67BFE" w:rsidRPr="002578B6" w:rsidRDefault="00F67BFE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20"/>
                              <w:szCs w:val="18"/>
                            </w:rPr>
                          </w:pPr>
                          <w:r w:rsidRPr="002578B6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Подп. и </w:t>
                          </w:r>
                          <w:r w:rsidRPr="002578B6">
                            <w:rPr>
                              <w:sz w:val="20"/>
                              <w:szCs w:val="18"/>
                            </w:rPr>
                            <w:t>дата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13511D58" w14:textId="77777777" w:rsidR="00F67BFE" w:rsidRPr="00B56A71" w:rsidRDefault="00F67BFE" w:rsidP="00F67BFE">
          <w:pPr>
            <w:pStyle w:val="af9"/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9DF6FBE" w14:textId="77777777" w:rsidR="00F67BFE" w:rsidRPr="00B56A71" w:rsidRDefault="00F67BFE" w:rsidP="00F67BFE">
          <w:pPr>
            <w:pStyle w:val="af9"/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BCE9D64" w14:textId="77777777" w:rsidR="00F67BFE" w:rsidRPr="00B56A71" w:rsidRDefault="00F67BFE" w:rsidP="00F67BFE">
          <w:pPr>
            <w:pStyle w:val="af9"/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0790F92" w14:textId="77777777" w:rsidR="00F67BFE" w:rsidRPr="00B56A71" w:rsidRDefault="00F67BFE" w:rsidP="00F67BFE">
          <w:pPr>
            <w:pStyle w:val="af9"/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F5732D2" w14:textId="77777777" w:rsidR="00F67BFE" w:rsidRPr="00F06548" w:rsidRDefault="00F67BFE" w:rsidP="00F67BFE">
          <w:pPr>
            <w:pStyle w:val="af9"/>
          </w:pPr>
        </w:p>
      </w:tc>
      <w:tc>
        <w:tcPr>
          <w:tcW w:w="6802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F4599E0" w14:textId="5D899954" w:rsidR="00F67BFE" w:rsidRPr="004E6D9B" w:rsidRDefault="000242DF" w:rsidP="00F67BFE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proofErr w:type="gramStart"/>
          <w:r>
            <w:rPr>
              <w:sz w:val="24"/>
              <w:szCs w:val="24"/>
              <w:lang w:val="en-US"/>
            </w:rPr>
            <w:t xml:space="preserve">{{ </w:t>
          </w:r>
          <w:proofErr w:type="spellStart"/>
          <w:r>
            <w:rPr>
              <w:sz w:val="24"/>
              <w:szCs w:val="24"/>
              <w:lang w:val="en-US"/>
            </w:rPr>
            <w:t>project</w:t>
          </w:r>
          <w:proofErr w:type="gramEnd"/>
          <w:r>
            <w:rPr>
              <w:sz w:val="24"/>
              <w:szCs w:val="24"/>
              <w:lang w:val="en-US"/>
            </w:rPr>
            <w:t>_name</w:t>
          </w:r>
          <w:proofErr w:type="spellEnd"/>
          <w:r>
            <w:rPr>
              <w:sz w:val="24"/>
              <w:szCs w:val="24"/>
              <w:lang w:val="en-US"/>
            </w:rPr>
            <w:t xml:space="preserve"> }}</w:t>
          </w:r>
        </w:p>
      </w:tc>
    </w:tr>
    <w:tr w:rsidR="00F67BFE" w:rsidRPr="00B56A71" w14:paraId="07C6A188" w14:textId="77777777" w:rsidTr="002D7AE4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D89661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40DD0BF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10DEA21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DDBDD69" w14:textId="77777777" w:rsidR="00F67BFE" w:rsidRPr="00CD789D" w:rsidRDefault="00F67BFE" w:rsidP="00F67BFE">
          <w:pPr>
            <w:pStyle w:val="af9"/>
            <w:rPr>
              <w:sz w:val="18"/>
              <w:szCs w:val="18"/>
            </w:rPr>
          </w:pP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6C9F4CB" w14:textId="77777777" w:rsidR="00F67BFE" w:rsidRPr="00CD789D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CC0B597" w14:textId="77777777" w:rsidR="00F67BFE" w:rsidRPr="00F06548" w:rsidRDefault="00F67BFE" w:rsidP="00F67BFE">
          <w:pPr>
            <w:pStyle w:val="af9"/>
            <w:jc w:val="center"/>
            <w:rPr>
              <w:sz w:val="18"/>
              <w:szCs w:val="18"/>
            </w:rPr>
          </w:pPr>
        </w:p>
      </w:tc>
      <w:tc>
        <w:tcPr>
          <w:tcW w:w="6802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8030AEA" w14:textId="77777777" w:rsidR="00F67BFE" w:rsidRPr="00F06548" w:rsidRDefault="00F67BFE" w:rsidP="00F67BFE">
          <w:pPr>
            <w:pStyle w:val="af9"/>
            <w:jc w:val="center"/>
          </w:pPr>
        </w:p>
      </w:tc>
    </w:tr>
    <w:tr w:rsidR="00F67BFE" w:rsidRPr="00B56A71" w14:paraId="5EA5814D" w14:textId="77777777" w:rsidTr="002D7AE4">
      <w:trPr>
        <w:cantSplit/>
        <w:trHeight w:hRule="exact" w:val="284"/>
      </w:trPr>
      <w:tc>
        <w:tcPr>
          <w:tcW w:w="5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A2F8ECF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Изм.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868214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proofErr w:type="spellStart"/>
          <w:r w:rsidRPr="00B56A71">
            <w:rPr>
              <w:spacing w:val="-12"/>
              <w:sz w:val="18"/>
            </w:rPr>
            <w:t>Кол.уч</w:t>
          </w:r>
          <w:proofErr w:type="spellEnd"/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C38FBCD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Лист</w:t>
          </w:r>
        </w:p>
      </w:tc>
      <w:tc>
        <w:tcPr>
          <w:tcW w:w="49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120CCB3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№док.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259D827" w14:textId="77777777" w:rsidR="00F67BFE" w:rsidRPr="00B56A71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B56A71">
            <w:rPr>
              <w:spacing w:val="-12"/>
              <w:sz w:val="18"/>
            </w:rPr>
            <w:t>Подпись</w:t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BC623F1" w14:textId="77777777" w:rsidR="00F67BFE" w:rsidRPr="00F06548" w:rsidRDefault="00F67BFE" w:rsidP="00F67BFE">
          <w:pPr>
            <w:pStyle w:val="af9"/>
            <w:jc w:val="center"/>
            <w:rPr>
              <w:spacing w:val="-12"/>
              <w:sz w:val="18"/>
            </w:rPr>
          </w:pPr>
          <w:r w:rsidRPr="00F06548">
            <w:rPr>
              <w:spacing w:val="-12"/>
              <w:sz w:val="18"/>
            </w:rPr>
            <w:t>Дата</w:t>
          </w:r>
        </w:p>
      </w:tc>
      <w:tc>
        <w:tcPr>
          <w:tcW w:w="6802" w:type="dxa"/>
          <w:gridSpan w:val="4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4B5D8AE0" w14:textId="77777777" w:rsidR="00F67BFE" w:rsidRPr="00F06548" w:rsidRDefault="00F67BFE" w:rsidP="00F67BFE">
          <w:pPr>
            <w:pStyle w:val="af9"/>
            <w:jc w:val="center"/>
            <w:rPr>
              <w:szCs w:val="24"/>
            </w:rPr>
          </w:pPr>
        </w:p>
      </w:tc>
    </w:tr>
    <w:tr w:rsidR="000242DF" w:rsidRPr="00B56A71" w14:paraId="2459236C" w14:textId="77777777" w:rsidTr="002D7AE4">
      <w:trPr>
        <w:cantSplit/>
        <w:trHeight w:hRule="exact" w:val="284"/>
      </w:trPr>
      <w:tc>
        <w:tcPr>
          <w:tcW w:w="111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E5E3D38" w14:textId="7C1207A1" w:rsidR="000242DF" w:rsidRPr="003C3D64" w:rsidRDefault="000242DF" w:rsidP="000242DF">
          <w:pPr>
            <w:pStyle w:val="af9"/>
            <w:spacing w:line="240" w:lineRule="auto"/>
            <w:ind w:left="40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85408" behindDoc="0" locked="0" layoutInCell="1" allowOverlap="1" wp14:anchorId="3B4BE6EE" wp14:editId="683BE85C">
                    <wp:simplePos x="0" y="0"/>
                    <wp:positionH relativeFrom="column">
                      <wp:posOffset>-418465</wp:posOffset>
                    </wp:positionH>
                    <wp:positionV relativeFrom="paragraph">
                      <wp:posOffset>-13335</wp:posOffset>
                    </wp:positionV>
                    <wp:extent cx="402590" cy="0"/>
                    <wp:effectExtent l="0" t="0" r="0" b="0"/>
                    <wp:wrapNone/>
                    <wp:docPr id="1206868025" name="Прямая соединительная линия 3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0" y="0"/>
                              <a:ext cx="402590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1660F248" id="Прямая соединительная линия 35" o:spid="_x0000_s1026" style="position:absolute;flip:x;z-index:25198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2.95pt,-1.05pt" to="-1.2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" strokeweight="1.5pt">
                    <v:stroke startarrowwidth="narrow" startarrowlength="short" endarrowwidth="narrow" endarrowlength="short"/>
                  </v:lin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86432" behindDoc="0" locked="0" layoutInCell="1" allowOverlap="1" wp14:anchorId="69E707A8" wp14:editId="7FA99A22">
                    <wp:simplePos x="0" y="0"/>
                    <wp:positionH relativeFrom="column">
                      <wp:posOffset>-427355</wp:posOffset>
                    </wp:positionH>
                    <wp:positionV relativeFrom="paragraph">
                      <wp:posOffset>5715</wp:posOffset>
                    </wp:positionV>
                    <wp:extent cx="173990" cy="878840"/>
                    <wp:effectExtent l="0" t="0" r="0" b="0"/>
                    <wp:wrapNone/>
                    <wp:docPr id="1528635783" name="Прямоугольник 3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73990" cy="8788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E11D04" w14:textId="77777777" w:rsidR="000242DF" w:rsidRPr="008A6264" w:rsidRDefault="000242DF" w:rsidP="008A6264">
                                <w:pPr>
                                  <w:pStyle w:val="afc"/>
                                  <w:ind w:firstLine="0"/>
                                  <w:jc w:val="center"/>
                                  <w:rPr>
                                    <w:sz w:val="18"/>
                                    <w:szCs w:val="18"/>
                                  </w:rPr>
                                </w:pP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20"/>
                                    <w:szCs w:val="18"/>
                                  </w:rPr>
                                  <w:t xml:space="preserve">Инв. № </w:t>
                                </w:r>
                                <w:r w:rsidRPr="008A6264">
                                  <w:rPr>
                                    <w:rStyle w:val="afd"/>
                                    <w:rFonts w:ascii="Times New Roman" w:hAnsi="Times New Roman"/>
                                    <w:sz w:val="18"/>
                                    <w:szCs w:val="18"/>
                                  </w:rPr>
                                  <w:t>подл.</w:t>
                                </w:r>
                              </w:p>
                            </w:txbxContent>
                          </wps:txbx>
                          <wps:bodyPr rot="0" vert="vert270" wrap="square" lIns="12700" tIns="12700" rIns="12700" bIns="1270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9E707A8" id="Прямоугольник 33" o:spid="_x0000_s1037" style="position:absolute;left:0;text-align:left;margin-left:-33.65pt;margin-top:.45pt;width:13.7pt;height:69.2pt;z-index:25198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" filled="f" stroked="f">
                    <v:textbox style="layout-flow:vertical;mso-layout-flow-alt:bottom-to-top" inset="1pt,1pt,1pt,1pt">
                      <w:txbxContent>
                        <w:p w14:paraId="40E11D04" w14:textId="77777777" w:rsidR="000242DF" w:rsidRPr="008A6264" w:rsidRDefault="000242DF" w:rsidP="008A6264">
                          <w:pPr>
                            <w:pStyle w:val="afc"/>
                            <w:ind w:firstLine="0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20"/>
                              <w:szCs w:val="18"/>
                            </w:rPr>
                            <w:t xml:space="preserve">Инв. № </w:t>
                          </w:r>
                          <w:r w:rsidRPr="008A6264">
                            <w:rPr>
                              <w:rStyle w:val="afd"/>
                              <w:rFonts w:ascii="Times New Roman" w:hAnsi="Times New Roman"/>
                              <w:sz w:val="18"/>
                              <w:szCs w:val="18"/>
                            </w:rPr>
                            <w:t>подл.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Pr="003C3D64">
            <w:rPr>
              <w:sz w:val="18"/>
            </w:rPr>
            <w:t>Разработал</w:t>
          </w:r>
        </w:p>
      </w:tc>
      <w:tc>
        <w:tcPr>
          <w:tcW w:w="1069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05F4371" w14:textId="2433A07F" w:rsidR="000242DF" w:rsidRPr="00F06548" w:rsidRDefault="000242DF" w:rsidP="000242DF">
          <w:pPr>
            <w:pStyle w:val="af9"/>
            <w:spacing w:line="240" w:lineRule="auto"/>
            <w:ind w:left="25"/>
            <w:rPr>
              <w:sz w:val="18"/>
              <w:lang w:val="en-US"/>
            </w:rPr>
          </w:pPr>
          <w:proofErr w:type="gramStart"/>
          <w:r w:rsidRPr="00435469">
            <w:rPr>
              <w:sz w:val="18"/>
              <w:lang w:val="en-US"/>
            </w:rPr>
            <w:t>{{ developer</w:t>
          </w:r>
          <w:proofErr w:type="gramEnd"/>
          <w:r w:rsidRPr="00435469">
            <w:rPr>
              <w:sz w:val="18"/>
              <w:lang w:val="en-US"/>
            </w:rPr>
            <w:t xml:space="preserve"> }}</w:t>
          </w:r>
        </w:p>
      </w:tc>
      <w:tc>
        <w:tcPr>
          <w:tcW w:w="85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1AB256F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82336" behindDoc="0" locked="0" layoutInCell="1" allowOverlap="1" wp14:anchorId="5F1DB802" wp14:editId="122907DC">
                <wp:simplePos x="0" y="0"/>
                <wp:positionH relativeFrom="column">
                  <wp:posOffset>175895</wp:posOffset>
                </wp:positionH>
                <wp:positionV relativeFrom="paragraph">
                  <wp:posOffset>-6350</wp:posOffset>
                </wp:positionV>
                <wp:extent cx="149225" cy="123825"/>
                <wp:effectExtent l="0" t="0" r="0" b="0"/>
                <wp:wrapNone/>
                <wp:docPr id="399900611" name="Рисунок 11" descr="Изображение выглядит как зарисовка, рисунок, Штриховая графика, штриховой рисунок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2412932" name="Рисунок 11" descr="Изображение выглядит как зарисовка, рисунок, Штриховая графика, штриховой рисунок&#10;&#10;Автоматически созданное описание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9225" cy="123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6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C7F5EE" w14:textId="70272EC3" w:rsidR="000242DF" w:rsidRPr="004A65C3" w:rsidRDefault="000242DF" w:rsidP="000242DF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0B3286CD" w14:textId="77777777" w:rsidR="000242DF" w:rsidRPr="00F06548" w:rsidRDefault="000242DF" w:rsidP="000242DF">
          <w:pPr>
            <w:pStyle w:val="af9"/>
            <w:jc w:val="center"/>
            <w:rPr>
              <w:szCs w:val="24"/>
            </w:rPr>
          </w:pPr>
          <w:r w:rsidRPr="00F06548">
            <w:rPr>
              <w:rFonts w:cs="Arial"/>
            </w:rPr>
            <w:t>Лист подписей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C6A2A0F" w14:textId="77777777" w:rsidR="000242DF" w:rsidRPr="00F06548" w:rsidRDefault="000242DF" w:rsidP="000242DF">
          <w:pPr>
            <w:pStyle w:val="af9"/>
            <w:jc w:val="center"/>
            <w:rPr>
              <w:sz w:val="18"/>
            </w:rPr>
          </w:pPr>
          <w:r w:rsidRPr="00F06548">
            <w:rPr>
              <w:sz w:val="18"/>
            </w:rPr>
            <w:t>Стадия</w:t>
          </w:r>
        </w:p>
      </w:tc>
      <w:tc>
        <w:tcPr>
          <w:tcW w:w="948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7FDC5524" w14:textId="77777777" w:rsidR="000242DF" w:rsidRPr="00F06548" w:rsidRDefault="000242DF" w:rsidP="000242DF">
          <w:pPr>
            <w:pStyle w:val="af9"/>
            <w:jc w:val="center"/>
            <w:rPr>
              <w:sz w:val="18"/>
            </w:rPr>
          </w:pPr>
          <w:r w:rsidRPr="00F06548">
            <w:rPr>
              <w:sz w:val="18"/>
            </w:rPr>
            <w:t>Лист</w:t>
          </w:r>
        </w:p>
        <w:p w14:paraId="42BB4229" w14:textId="77777777" w:rsidR="000242DF" w:rsidRPr="00F06548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</w:p>
      </w:tc>
      <w:tc>
        <w:tcPr>
          <w:tcW w:w="887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4E5F0F1" w14:textId="77777777" w:rsidR="000242DF" w:rsidRPr="00F06548" w:rsidRDefault="000242DF" w:rsidP="000242DF">
          <w:pPr>
            <w:spacing w:line="240" w:lineRule="auto"/>
            <w:ind w:firstLine="0"/>
            <w:jc w:val="center"/>
            <w:rPr>
              <w:sz w:val="18"/>
            </w:rPr>
          </w:pPr>
          <w:r w:rsidRPr="00F06548">
            <w:rPr>
              <w:sz w:val="18"/>
            </w:rPr>
            <w:t>Листов</w:t>
          </w:r>
        </w:p>
      </w:tc>
    </w:tr>
    <w:tr w:rsidR="000242DF" w:rsidRPr="00B56A71" w14:paraId="70D49B4E" w14:textId="77777777" w:rsidTr="002D7AE4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AB09FDC" w14:textId="77777777" w:rsidR="000242DF" w:rsidRPr="003C3D64" w:rsidRDefault="000242DF" w:rsidP="000242DF">
          <w:pPr>
            <w:pStyle w:val="af9"/>
            <w:spacing w:line="240" w:lineRule="auto"/>
            <w:ind w:left="40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4F1622F" w14:textId="18EA1B9C" w:rsidR="000242DF" w:rsidRPr="003C3D64" w:rsidRDefault="000242DF" w:rsidP="000242DF">
          <w:pPr>
            <w:pStyle w:val="af9"/>
            <w:spacing w:line="240" w:lineRule="auto"/>
            <w:ind w:left="25"/>
            <w:rPr>
              <w:sz w:val="18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B5085CF" w14:textId="77777777" w:rsidR="000242DF" w:rsidRPr="00B56A71" w:rsidRDefault="000242DF" w:rsidP="000242DF">
          <w:pPr>
            <w:pStyle w:val="af9"/>
            <w:spacing w:line="240" w:lineRule="auto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B2A1CC8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sz w:val="18"/>
              <w:szCs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299F028B" w14:textId="77777777" w:rsidR="000242DF" w:rsidRPr="00F06548" w:rsidRDefault="000242DF" w:rsidP="000242DF">
          <w:pPr>
            <w:pStyle w:val="af9"/>
            <w:jc w:val="center"/>
            <w:rPr>
              <w:sz w:val="20"/>
            </w:rPr>
          </w:pP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543158D3" w14:textId="77777777" w:rsidR="000242DF" w:rsidRPr="00F06548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 w:rsidRPr="00F06548">
            <w:rPr>
              <w:sz w:val="24"/>
              <w:szCs w:val="24"/>
            </w:rPr>
            <w:t>П</w:t>
          </w:r>
        </w:p>
      </w:tc>
      <w:tc>
        <w:tcPr>
          <w:tcW w:w="948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42977B0" w14:textId="2B6A6E18" w:rsidR="000242DF" w:rsidRPr="00F06548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4</w:t>
          </w:r>
        </w:p>
      </w:tc>
      <w:tc>
        <w:tcPr>
          <w:tcW w:w="887" w:type="dxa"/>
          <w:vMerge w:val="restart"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5E15708" w14:textId="08567154" w:rsidR="000242DF" w:rsidRPr="00587395" w:rsidRDefault="000242DF" w:rsidP="000242DF">
          <w:pPr>
            <w:spacing w:line="240" w:lineRule="auto"/>
            <w:ind w:firstLine="0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62</w:t>
          </w:r>
        </w:p>
      </w:tc>
    </w:tr>
    <w:tr w:rsidR="000242DF" w:rsidRPr="00B56A71" w14:paraId="547C0E05" w14:textId="77777777" w:rsidTr="002D7AE4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756F187" w14:textId="77777777" w:rsidR="000242DF" w:rsidRPr="003C3D64" w:rsidRDefault="000242DF" w:rsidP="000242DF">
          <w:pPr>
            <w:pStyle w:val="af9"/>
            <w:ind w:left="42"/>
            <w:rPr>
              <w:sz w:val="18"/>
            </w:rPr>
          </w:pPr>
          <w:r w:rsidRPr="003C3D64">
            <w:rPr>
              <w:sz w:val="18"/>
            </w:rPr>
            <w:t>ГИП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D7C9AFD" w14:textId="5EF4E2AE" w:rsidR="000242DF" w:rsidRPr="003C3D64" w:rsidRDefault="000242DF" w:rsidP="000242DF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>Беляева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052B8AC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anchor distT="0" distB="0" distL="114300" distR="114300" simplePos="0" relativeHeight="251983360" behindDoc="0" locked="0" layoutInCell="1" allowOverlap="1" wp14:anchorId="4B1F4250" wp14:editId="093FC42B">
                <wp:simplePos x="0" y="0"/>
                <wp:positionH relativeFrom="column">
                  <wp:posOffset>168772</wp:posOffset>
                </wp:positionH>
                <wp:positionV relativeFrom="paragraph">
                  <wp:posOffset>3785</wp:posOffset>
                </wp:positionV>
                <wp:extent cx="185596" cy="128246"/>
                <wp:effectExtent l="0" t="0" r="0" b="0"/>
                <wp:wrapNone/>
                <wp:docPr id="865295016" name="Рисунок 12" descr="Изображение выглядит как зарисовка, рисунок, Детское искусство, диаграмма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4604040" name="Рисунок 12" descr="Изображение выглядит как зарисовка, рисунок, Детское искусство, диаграмма&#10;&#10;Автоматически созданное описание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5596" cy="1282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0837361" w14:textId="0A1BBB9D" w:rsidR="000242DF" w:rsidRPr="004A65C3" w:rsidRDefault="000242DF" w:rsidP="000242DF">
          <w:pPr>
            <w:pStyle w:val="af9"/>
            <w:jc w:val="center"/>
            <w:rPr>
              <w:spacing w:val="-12"/>
              <w:sz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DEE225D" w14:textId="77777777" w:rsidR="000242DF" w:rsidRPr="00F06548" w:rsidRDefault="000242DF" w:rsidP="000242DF">
          <w:pPr>
            <w:pStyle w:val="af9"/>
            <w:jc w:val="center"/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3A90043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948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57BBFD8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szCs w:val="24"/>
            </w:rPr>
          </w:pPr>
        </w:p>
      </w:tc>
      <w:tc>
        <w:tcPr>
          <w:tcW w:w="887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77B691A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szCs w:val="24"/>
            </w:rPr>
          </w:pPr>
        </w:p>
      </w:tc>
    </w:tr>
    <w:tr w:rsidR="000242DF" w:rsidRPr="00B56A71" w14:paraId="2A27AC90" w14:textId="77777777" w:rsidTr="002D7AE4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32AE28" w14:textId="77777777" w:rsidR="000242DF" w:rsidRPr="003C3D64" w:rsidRDefault="000242DF" w:rsidP="000242DF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150144A" w14:textId="37C800A7" w:rsidR="000242DF" w:rsidRPr="003C3D64" w:rsidRDefault="000242DF" w:rsidP="000242DF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 xml:space="preserve">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82739F8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3E7A5D3" w14:textId="77777777" w:rsidR="000242DF" w:rsidRPr="00F06548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48D17B79" w14:textId="77777777" w:rsidR="000242DF" w:rsidRPr="00F06548" w:rsidRDefault="000242DF" w:rsidP="000242DF">
          <w:pPr>
            <w:pStyle w:val="af9"/>
            <w:jc w:val="center"/>
            <w:rPr>
              <w:rFonts w:cs="Arial"/>
            </w:rPr>
          </w:pPr>
        </w:p>
      </w:tc>
      <w:tc>
        <w:tcPr>
          <w:tcW w:w="2783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nil"/>
          </w:tcBorders>
          <w:vAlign w:val="center"/>
        </w:tcPr>
        <w:p w14:paraId="277AB969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rFonts w:cs="Arial"/>
            </w:rPr>
          </w:pPr>
          <w:r w:rsidRPr="00F06548">
            <w:rPr>
              <w:szCs w:val="24"/>
            </w:rPr>
            <w:t>ООО «</w:t>
          </w:r>
          <w:proofErr w:type="spellStart"/>
          <w:r w:rsidRPr="00F06548">
            <w:rPr>
              <w:szCs w:val="24"/>
            </w:rPr>
            <w:t>СевЗап</w:t>
          </w:r>
          <w:proofErr w:type="spellEnd"/>
          <w:r w:rsidRPr="00F06548">
            <w:rPr>
              <w:szCs w:val="24"/>
            </w:rPr>
            <w:t xml:space="preserve"> НПЦ </w:t>
          </w:r>
          <w:proofErr w:type="spellStart"/>
          <w:r w:rsidRPr="00F06548">
            <w:rPr>
              <w:szCs w:val="24"/>
            </w:rPr>
            <w:t>АрхиМет</w:t>
          </w:r>
          <w:proofErr w:type="spellEnd"/>
          <w:r w:rsidRPr="00F06548">
            <w:rPr>
              <w:szCs w:val="24"/>
            </w:rPr>
            <w:t>»</w:t>
          </w:r>
        </w:p>
      </w:tc>
    </w:tr>
    <w:tr w:rsidR="000242DF" w:rsidRPr="00B56A71" w14:paraId="65FB594C" w14:textId="77777777" w:rsidTr="002D7AE4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F13EBB9" w14:textId="77777777" w:rsidR="000242DF" w:rsidRPr="003C3D64" w:rsidRDefault="000242DF" w:rsidP="000242DF">
          <w:pPr>
            <w:pStyle w:val="af9"/>
            <w:ind w:left="42"/>
            <w:rPr>
              <w:sz w:val="18"/>
            </w:rPr>
          </w:pP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4A470920" w14:textId="77777777" w:rsidR="000242DF" w:rsidRPr="003C3D64" w:rsidRDefault="000242DF" w:rsidP="000242DF">
          <w:pPr>
            <w:pStyle w:val="af9"/>
            <w:ind w:left="25"/>
            <w:rPr>
              <w:sz w:val="18"/>
            </w:rPr>
          </w:pP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2235E033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07E6DAA0" w14:textId="77777777" w:rsidR="000242DF" w:rsidRPr="00F06548" w:rsidRDefault="000242DF" w:rsidP="000242DF">
          <w:pPr>
            <w:pStyle w:val="af9"/>
            <w:jc w:val="center"/>
            <w:rPr>
              <w:spacing w:val="-12"/>
              <w:sz w:val="18"/>
            </w:rPr>
          </w:pPr>
        </w:p>
      </w:tc>
      <w:tc>
        <w:tcPr>
          <w:tcW w:w="4019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3E5DD449" w14:textId="77777777" w:rsidR="000242DF" w:rsidRPr="00F06548" w:rsidRDefault="000242DF" w:rsidP="000242DF">
          <w:pPr>
            <w:pStyle w:val="af9"/>
            <w:jc w:val="center"/>
            <w:rPr>
              <w:rFonts w:cs="Arial"/>
            </w:rPr>
          </w:pPr>
        </w:p>
      </w:tc>
      <w:tc>
        <w:tcPr>
          <w:tcW w:w="2783" w:type="dxa"/>
          <w:gridSpan w:val="3"/>
          <w:vMerge/>
          <w:tcBorders>
            <w:left w:val="single" w:sz="12" w:space="0" w:color="auto"/>
            <w:right w:val="nil"/>
          </w:tcBorders>
          <w:vAlign w:val="center"/>
        </w:tcPr>
        <w:p w14:paraId="30A5DC26" w14:textId="77777777" w:rsidR="000242DF" w:rsidRPr="00F06548" w:rsidRDefault="000242DF" w:rsidP="000242DF">
          <w:pPr>
            <w:pStyle w:val="af9"/>
            <w:spacing w:line="240" w:lineRule="auto"/>
            <w:jc w:val="center"/>
            <w:rPr>
              <w:rFonts w:cs="Arial"/>
            </w:rPr>
          </w:pPr>
        </w:p>
      </w:tc>
    </w:tr>
    <w:tr w:rsidR="000242DF" w14:paraId="2DBD2ADE" w14:textId="77777777" w:rsidTr="002D7AE4">
      <w:trPr>
        <w:cantSplit/>
        <w:trHeight w:hRule="exact" w:val="284"/>
      </w:trPr>
      <w:tc>
        <w:tcPr>
          <w:tcW w:w="111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69D9AFD" w14:textId="292E145B" w:rsidR="000242DF" w:rsidRPr="003C3D64" w:rsidRDefault="000242DF" w:rsidP="000242DF">
          <w:pPr>
            <w:pStyle w:val="af9"/>
            <w:ind w:left="42"/>
            <w:rPr>
              <w:sz w:val="18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984384" behindDoc="0" locked="0" layoutInCell="1" allowOverlap="1" wp14:anchorId="6E555593" wp14:editId="0F4248E9">
                    <wp:simplePos x="0" y="0"/>
                    <wp:positionH relativeFrom="column">
                      <wp:posOffset>-423545</wp:posOffset>
                    </wp:positionH>
                    <wp:positionV relativeFrom="paragraph">
                      <wp:posOffset>167005</wp:posOffset>
                    </wp:positionV>
                    <wp:extent cx="7091045" cy="9525"/>
                    <wp:effectExtent l="0" t="0" r="33655" b="28575"/>
                    <wp:wrapNone/>
                    <wp:docPr id="1541522256" name="Прямая соединительная линия 3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91045" cy="9525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71D43B1" id="Прямая соединительная линия 31" o:spid="_x0000_s1026" style="position:absolute;flip:y;z-index:25198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3.35pt,13.15pt" to="525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" strokeweight="1.5pt"/>
                </w:pict>
              </mc:Fallback>
            </mc:AlternateContent>
          </w:r>
          <w:r w:rsidRPr="003C3D64">
            <w:rPr>
              <w:sz w:val="18"/>
            </w:rPr>
            <w:t>Утвердил</w:t>
          </w:r>
        </w:p>
      </w:tc>
      <w:tc>
        <w:tcPr>
          <w:tcW w:w="1069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174FC8B5" w14:textId="09AF3DF9" w:rsidR="000242DF" w:rsidRPr="003C3D64" w:rsidRDefault="000242DF" w:rsidP="000242DF">
          <w:pPr>
            <w:pStyle w:val="af9"/>
            <w:ind w:left="25"/>
            <w:rPr>
              <w:sz w:val="18"/>
            </w:rPr>
          </w:pPr>
          <w:r w:rsidRPr="00435469">
            <w:rPr>
              <w:sz w:val="18"/>
            </w:rPr>
            <w:t xml:space="preserve">Собин </w:t>
          </w:r>
        </w:p>
      </w:tc>
      <w:tc>
        <w:tcPr>
          <w:tcW w:w="85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AD397B3" w14:textId="77777777" w:rsidR="000242DF" w:rsidRPr="00B56A71" w:rsidRDefault="000242DF" w:rsidP="000242DF">
          <w:pPr>
            <w:pStyle w:val="af9"/>
            <w:jc w:val="center"/>
            <w:rPr>
              <w:spacing w:val="-12"/>
              <w:sz w:val="18"/>
            </w:rPr>
          </w:pPr>
          <w:r>
            <w:rPr>
              <w:noProof/>
              <w:spacing w:val="-12"/>
              <w:sz w:val="18"/>
            </w:rPr>
            <w:drawing>
              <wp:inline distT="0" distB="0" distL="0" distR="0" wp14:anchorId="5AC0CBD5" wp14:editId="315885B8">
                <wp:extent cx="280657" cy="130667"/>
                <wp:effectExtent l="0" t="0" r="0" b="0"/>
                <wp:docPr id="1420480731" name="Рисунок 13" descr="Изображение выглядит как рукописный текст, Шрифт, линия, каллиграфия&#10;&#10;Автоматически созданное описание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460823" name="Рисунок 13" descr="Изображение выглядит как рукописный текст, Шрифт, линия, каллиграфия&#10;&#10;Автоматически созданное описание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710" cy="1348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26FA6F6" w14:textId="46137441" w:rsidR="000242DF" w:rsidRPr="004A65C3" w:rsidRDefault="000242DF" w:rsidP="000242DF">
          <w:pPr>
            <w:pStyle w:val="af9"/>
            <w:jc w:val="center"/>
            <w:rPr>
              <w:sz w:val="18"/>
              <w:szCs w:val="18"/>
            </w:rPr>
          </w:pPr>
          <w:proofErr w:type="gramStart"/>
          <w:r>
            <w:rPr>
              <w:sz w:val="18"/>
              <w:szCs w:val="18"/>
              <w:lang w:val="en-US"/>
            </w:rPr>
            <w:t xml:space="preserve">{{ </w:t>
          </w:r>
          <w:proofErr w:type="spellStart"/>
          <w:r>
            <w:rPr>
              <w:sz w:val="18"/>
              <w:szCs w:val="18"/>
              <w:lang w:val="en-US"/>
            </w:rPr>
            <w:t>mm</w:t>
          </w:r>
          <w:proofErr w:type="gramEnd"/>
          <w:r>
            <w:rPr>
              <w:sz w:val="18"/>
              <w:szCs w:val="18"/>
              <w:lang w:val="en-US"/>
            </w:rPr>
            <w:t>_yy</w:t>
          </w:r>
          <w:proofErr w:type="spellEnd"/>
          <w:r>
            <w:rPr>
              <w:sz w:val="18"/>
              <w:szCs w:val="18"/>
              <w:lang w:val="en-US"/>
            </w:rPr>
            <w:t xml:space="preserve"> }}</w:t>
          </w:r>
        </w:p>
      </w:tc>
      <w:tc>
        <w:tcPr>
          <w:tcW w:w="4019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0650BCD" w14:textId="77777777" w:rsidR="000242DF" w:rsidRPr="00F06548" w:rsidRDefault="000242DF" w:rsidP="000242DF">
          <w:pPr>
            <w:pStyle w:val="af9"/>
            <w:jc w:val="center"/>
            <w:rPr>
              <w:rFonts w:cs="Arial"/>
            </w:rPr>
          </w:pPr>
        </w:p>
      </w:tc>
      <w:tc>
        <w:tcPr>
          <w:tcW w:w="2783" w:type="dxa"/>
          <w:gridSpan w:val="3"/>
          <w:vMerge/>
          <w:tcBorders>
            <w:left w:val="single" w:sz="12" w:space="0" w:color="auto"/>
            <w:bottom w:val="single" w:sz="12" w:space="0" w:color="auto"/>
            <w:right w:val="nil"/>
          </w:tcBorders>
          <w:vAlign w:val="center"/>
        </w:tcPr>
        <w:p w14:paraId="5F82888B" w14:textId="77777777" w:rsidR="000242DF" w:rsidRPr="00F06548" w:rsidRDefault="000242DF" w:rsidP="000242DF">
          <w:pPr>
            <w:pStyle w:val="af9"/>
            <w:jc w:val="center"/>
            <w:rPr>
              <w:rFonts w:cs="Arial"/>
              <w:b/>
              <w:bCs/>
              <w:caps/>
              <w:sz w:val="18"/>
            </w:rPr>
          </w:pPr>
        </w:p>
      </w:tc>
    </w:tr>
  </w:tbl>
  <w:p w14:paraId="4D224F7A" w14:textId="5775460F" w:rsidR="009669D4" w:rsidRPr="00805902" w:rsidRDefault="004201DB" w:rsidP="00BF6863">
    <w:pPr>
      <w:pStyle w:val="afc"/>
      <w:ind w:firstLine="0"/>
      <w:rPr>
        <w:sz w:val="24"/>
        <w:szCs w:val="24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861504" behindDoc="0" locked="0" layoutInCell="1" allowOverlap="1" wp14:anchorId="4939FAA8" wp14:editId="50DB85E9">
              <wp:simplePos x="0" y="0"/>
              <wp:positionH relativeFrom="column">
                <wp:posOffset>-689415</wp:posOffset>
              </wp:positionH>
              <wp:positionV relativeFrom="paragraph">
                <wp:posOffset>-3244668</wp:posOffset>
              </wp:positionV>
              <wp:extent cx="427879" cy="0"/>
              <wp:effectExtent l="0" t="0" r="0" b="0"/>
              <wp:wrapNone/>
              <wp:docPr id="650809473" name="Прямая соединительная линия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27879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BA3136F" id="Прямая соединительная линия 25" o:spid="_x0000_s1026" style="position:absolute;flip:x;z-index:25186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54.3pt,-255.5pt" to="-20.6pt,-25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" strokeweight="1.5pt">
              <v:stroke startarrowwidth="narrow" startarrowlength="short" endarrowwidth="narrow" endarrowlength="short"/>
            </v:line>
          </w:pict>
        </mc:Fallback>
      </mc:AlternateContent>
    </w:r>
    <w:r w:rsidR="0060208A">
      <w:rPr>
        <w:noProof/>
      </w:rPr>
      <mc:AlternateContent>
        <mc:Choice Requires="wpg">
          <w:drawing>
            <wp:anchor distT="0" distB="0" distL="114300" distR="114300" simplePos="0" relativeHeight="251857408" behindDoc="0" locked="0" layoutInCell="1" allowOverlap="1" wp14:anchorId="2C0EA76E" wp14:editId="58B54E1E">
              <wp:simplePos x="0" y="0"/>
              <wp:positionH relativeFrom="column">
                <wp:posOffset>-685165</wp:posOffset>
              </wp:positionH>
              <wp:positionV relativeFrom="paragraph">
                <wp:posOffset>-3245485</wp:posOffset>
              </wp:positionV>
              <wp:extent cx="196850" cy="3233420"/>
              <wp:effectExtent l="0" t="0" r="12700" b="0"/>
              <wp:wrapNone/>
              <wp:docPr id="1971691809" name="Группа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196850" cy="3233420"/>
                        <a:chOff x="376" y="11630"/>
                        <a:chExt cx="295" cy="4829"/>
                      </a:xfrm>
                    </wpg:grpSpPr>
                    <wps:wsp>
                      <wps:cNvPr id="41" name="Line 10"/>
                      <wps:cNvCnPr>
                        <a:cxnSpLocks noChangeShapeType="1"/>
                      </wps:cNvCnPr>
                      <wps:spPr bwMode="auto">
                        <a:xfrm flipH="1" flipV="1">
                          <a:off x="376" y="1164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  <wps:wsp>
                      <wps:cNvPr id="42" name="Line 11"/>
                      <wps:cNvCnPr>
                        <a:cxnSpLocks noChangeShapeType="1"/>
                      </wps:cNvCnPr>
                      <wps:spPr bwMode="auto">
                        <a:xfrm flipH="1" flipV="1">
                          <a:off x="667" y="11630"/>
                          <a:ext cx="4" cy="4819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04AC817" id="Группа 29" o:spid="_x0000_s1026" style="position:absolute;margin-left:-53.95pt;margin-top:-255.55pt;width:15.5pt;height:254.6pt;z-index:251857408" coordorigin="376,11630" coordsize="295,48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">
              <v:line id="Line 10" o:spid="_x0000_s1027" style="position:absolute;flip:x y;visibility:visible;mso-wrap-style:square" from="376,11640" to="380,164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" strokeweight="1.5pt">
                <v:stroke startarrowwidth="narrow" startarrowlength="short" endarrowwidth="narrow" endarrowlength="short"/>
              </v:line>
              <v:line id="Line 11" o:spid="_x0000_s1028" style="position:absolute;flip:x y;visibility:visible;mso-wrap-style:square" from="667,11630" to="671,164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" strokeweight="1.5pt">
                <v:stroke startarrowwidth="narrow" startarrowlength="short" endarrowwidth="narrow" endarrowlength="short"/>
              </v:line>
            </v:group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C76EC2" w14:textId="75F1D471" w:rsidR="00420364" w:rsidRPr="005F0112" w:rsidRDefault="00420364" w:rsidP="005F0112">
    <w:pPr>
      <w:pStyle w:val="afc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01E2" w14:textId="301ED38C" w:rsidR="00DB7D32" w:rsidRPr="000761C8" w:rsidRDefault="00DB7D32" w:rsidP="000761C8">
    <w:pPr>
      <w:pStyle w:val="af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C8FEAD" w14:textId="77777777" w:rsidR="00A75B99" w:rsidRDefault="00A75B99">
      <w:r>
        <w:separator/>
      </w:r>
    </w:p>
  </w:footnote>
  <w:footnote w:type="continuationSeparator" w:id="0">
    <w:p w14:paraId="5812F54C" w14:textId="77777777" w:rsidR="00A75B99" w:rsidRDefault="00A75B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8106B" w14:textId="6914EB2E" w:rsidR="009669D4" w:rsidRPr="009A0C9B" w:rsidRDefault="002D7AE4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867648" behindDoc="0" locked="0" layoutInCell="1" allowOverlap="1" wp14:anchorId="0A394E3F" wp14:editId="139137D4">
              <wp:simplePos x="0" y="0"/>
              <wp:positionH relativeFrom="column">
                <wp:posOffset>-249377</wp:posOffset>
              </wp:positionH>
              <wp:positionV relativeFrom="paragraph">
                <wp:posOffset>208483</wp:posOffset>
              </wp:positionV>
              <wp:extent cx="6672554" cy="0"/>
              <wp:effectExtent l="0" t="0" r="0" b="0"/>
              <wp:wrapNone/>
              <wp:docPr id="300254115" name="Прямая соединительная линия 1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2554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EAB4E9F" id="Прямая соединительная линия 117" o:spid="_x0000_s1026" style="position:absolute;z-index:251867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19.65pt,16.4pt" to="505.75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66624" behindDoc="0" locked="0" layoutInCell="1" allowOverlap="1" wp14:anchorId="2949AB31" wp14:editId="1A8B01AD">
              <wp:simplePos x="0" y="0"/>
              <wp:positionH relativeFrom="column">
                <wp:posOffset>-249377</wp:posOffset>
              </wp:positionH>
              <wp:positionV relativeFrom="paragraph">
                <wp:posOffset>208482</wp:posOffset>
              </wp:positionV>
              <wp:extent cx="13970" cy="10213162"/>
              <wp:effectExtent l="0" t="0" r="24130" b="17145"/>
              <wp:wrapNone/>
              <wp:docPr id="921993829" name="Прямая соединительная линия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13970" cy="1021316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6BF421" id="Прямая соединительная линия 119" o:spid="_x0000_s1026" style="position:absolute;flip:x y;z-index:25186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9.65pt,16.4pt" to="-18.55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" strokeweight="1.5pt"/>
          </w:pict>
        </mc:Fallback>
      </mc:AlternateContent>
    </w:r>
    <w:r w:rsidR="005F0112">
      <w:rPr>
        <w:noProof/>
      </w:rPr>
      <mc:AlternateContent>
        <mc:Choice Requires="wps">
          <w:drawing>
            <wp:anchor distT="0" distB="0" distL="114298" distR="114298" simplePos="0" relativeHeight="251865600" behindDoc="0" locked="0" layoutInCell="1" allowOverlap="1" wp14:anchorId="537B7963" wp14:editId="42CEC7C2">
              <wp:simplePos x="0" y="0"/>
              <wp:positionH relativeFrom="column">
                <wp:posOffset>6421008</wp:posOffset>
              </wp:positionH>
              <wp:positionV relativeFrom="paragraph">
                <wp:posOffset>199390</wp:posOffset>
              </wp:positionV>
              <wp:extent cx="0" cy="10224135"/>
              <wp:effectExtent l="0" t="0" r="38100" b="24765"/>
              <wp:wrapNone/>
              <wp:docPr id="85579217" name="Прямая соединительная линия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0224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584B49A" id="Прямая соединительная линия 115" o:spid="_x0000_s1026" style="position:absolute;flip:y;z-index:251865600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505.6pt,15.7pt" to="505.6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EhHNqrfAAAADQEAAA8AAAAAAAAAAAAAAAAADgQAAGRycy9k&#10;b3ducmV2LnhtbFBLBQYAAAAABAAEAPMAAAAaBQAAAAA=&#10;" strokeweight="1.5pt"/>
          </w:pict>
        </mc:Fallback>
      </mc:AlternateConten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276C25" w14:textId="4EA1D944" w:rsidR="009669D4" w:rsidRPr="009A0C9B" w:rsidRDefault="004201DB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848192" behindDoc="0" locked="0" layoutInCell="1" allowOverlap="1" wp14:anchorId="6A688EE2" wp14:editId="3D0560F9">
              <wp:simplePos x="0" y="0"/>
              <wp:positionH relativeFrom="column">
                <wp:posOffset>-271521</wp:posOffset>
              </wp:positionH>
              <wp:positionV relativeFrom="paragraph">
                <wp:posOffset>206878</wp:posOffset>
              </wp:positionV>
              <wp:extent cx="6698635" cy="0"/>
              <wp:effectExtent l="0" t="0" r="0" b="0"/>
              <wp:wrapNone/>
              <wp:docPr id="1284819885" name="Прямая соединительная линия 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9863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94E926" id="Прямая соединительная линия 93" o:spid="_x0000_s1026" style="position:absolute;z-index:251848192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1.4pt,16.3pt" to="506.05pt,1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846144" behindDoc="0" locked="0" layoutInCell="1" allowOverlap="1" wp14:anchorId="483E5EB9" wp14:editId="472529F4">
              <wp:simplePos x="0" y="0"/>
              <wp:positionH relativeFrom="column">
                <wp:posOffset>6426200</wp:posOffset>
              </wp:positionH>
              <wp:positionV relativeFrom="paragraph">
                <wp:posOffset>199390</wp:posOffset>
              </wp:positionV>
              <wp:extent cx="0" cy="10224135"/>
              <wp:effectExtent l="0" t="0" r="38100" b="24765"/>
              <wp:wrapNone/>
              <wp:docPr id="269367200" name="Прямая соединительная линия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0224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E475D54" id="Прямая соединительная линия 91" o:spid="_x0000_s1026" style="position:absolute;flip:y;z-index:251846144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506pt,15.7pt" to="506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" strokeweight="1.5pt"/>
          </w:pict>
        </mc:Fallback>
      </mc:AlternateContent>
    </w:r>
    <w:r w:rsidR="002D7AE4">
      <w:rPr>
        <w:noProof/>
      </w:rPr>
      <mc:AlternateContent>
        <mc:Choice Requires="wps">
          <w:drawing>
            <wp:anchor distT="0" distB="0" distL="114300" distR="114300" simplePos="0" relativeHeight="251847168" behindDoc="0" locked="0" layoutInCell="1" allowOverlap="1" wp14:anchorId="0B482964" wp14:editId="3E6CE90E">
              <wp:simplePos x="0" y="0"/>
              <wp:positionH relativeFrom="column">
                <wp:posOffset>-271323</wp:posOffset>
              </wp:positionH>
              <wp:positionV relativeFrom="paragraph">
                <wp:posOffset>208482</wp:posOffset>
              </wp:positionV>
              <wp:extent cx="13970" cy="10213162"/>
              <wp:effectExtent l="0" t="0" r="24130" b="17145"/>
              <wp:wrapNone/>
              <wp:docPr id="1491963811" name="Прямая соединительная линия 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13970" cy="10213162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01865F9" id="Прямая соединительная линия 95" o:spid="_x0000_s1026" style="position:absolute;flip:x y;z-index:25184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35pt,16.4pt" to="-20.25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" strokeweight="1.5pt"/>
          </w:pict>
        </mc:Fallback>
      </mc:AlternateConten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7D765" w14:textId="3F1EDAFA" w:rsidR="009669D4" w:rsidRPr="009A0C9B" w:rsidRDefault="004201DB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856384" behindDoc="0" locked="0" layoutInCell="1" allowOverlap="1" wp14:anchorId="00F87C55" wp14:editId="61B80D03">
              <wp:simplePos x="0" y="0"/>
              <wp:positionH relativeFrom="column">
                <wp:posOffset>-283139</wp:posOffset>
              </wp:positionH>
              <wp:positionV relativeFrom="paragraph">
                <wp:posOffset>204803</wp:posOffset>
              </wp:positionV>
              <wp:extent cx="6679747" cy="6695"/>
              <wp:effectExtent l="0" t="0" r="26035" b="31750"/>
              <wp:wrapNone/>
              <wp:docPr id="613348156" name="Прямая соединительная линия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79747" cy="66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CF34E5" id="Прямая соединительная линия 69" o:spid="_x0000_s1026" style="position:absolute;z-index:25185638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2.3pt,16.15pt" to="503.65pt,1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855360" behindDoc="0" locked="0" layoutInCell="1" allowOverlap="1" wp14:anchorId="4F8A1FF3" wp14:editId="195D2CD8">
              <wp:simplePos x="0" y="0"/>
              <wp:positionH relativeFrom="column">
                <wp:posOffset>-283138</wp:posOffset>
              </wp:positionH>
              <wp:positionV relativeFrom="paragraph">
                <wp:posOffset>207687</wp:posOffset>
              </wp:positionV>
              <wp:extent cx="13994" cy="10201548"/>
              <wp:effectExtent l="0" t="0" r="24130" b="9525"/>
              <wp:wrapNone/>
              <wp:docPr id="636826165" name="Прямая соединительная линия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13994" cy="10201548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BD29D5" id="Прямая соединительная линия 71" o:spid="_x0000_s1026" style="position:absolute;flip:x y;z-index:25185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2.3pt,16.35pt" to="-21.2pt,8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" strokeweight="1.5pt"/>
          </w:pict>
        </mc:Fallback>
      </mc:AlternateContent>
    </w:r>
    <w:r w:rsidR="0060208A">
      <w:rPr>
        <w:noProof/>
      </w:rPr>
      <mc:AlternateContent>
        <mc:Choice Requires="wps">
          <w:drawing>
            <wp:anchor distT="0" distB="0" distL="114298" distR="114298" simplePos="0" relativeHeight="251854336" behindDoc="0" locked="0" layoutInCell="1" allowOverlap="1" wp14:anchorId="57C66E31" wp14:editId="475FFBA7">
              <wp:simplePos x="0" y="0"/>
              <wp:positionH relativeFrom="column">
                <wp:posOffset>6402069</wp:posOffset>
              </wp:positionH>
              <wp:positionV relativeFrom="paragraph">
                <wp:posOffset>199390</wp:posOffset>
              </wp:positionV>
              <wp:extent cx="0" cy="10224135"/>
              <wp:effectExtent l="0" t="0" r="19050" b="5715"/>
              <wp:wrapNone/>
              <wp:docPr id="208284820" name="Прямая соединительная линия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0224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2D0A8B7" id="Прямая соединительная линия 67" o:spid="_x0000_s1026" style="position:absolute;flip:y;z-index:251854336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    </w:pict>
        </mc:Fallback>
      </mc:AlternateConten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59C55" w14:textId="5591D006" w:rsidR="009669D4" w:rsidRPr="009A0C9B" w:rsidRDefault="0060208A" w:rsidP="000211A4">
    <w:pPr>
      <w:tabs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863552" behindDoc="0" locked="0" layoutInCell="1" allowOverlap="1" wp14:anchorId="2F03E946" wp14:editId="18729948">
              <wp:simplePos x="0" y="0"/>
              <wp:positionH relativeFrom="column">
                <wp:posOffset>-270510</wp:posOffset>
              </wp:positionH>
              <wp:positionV relativeFrom="paragraph">
                <wp:posOffset>197485</wp:posOffset>
              </wp:positionV>
              <wp:extent cx="13970" cy="10224135"/>
              <wp:effectExtent l="0" t="0" r="5080" b="5715"/>
              <wp:wrapNone/>
              <wp:docPr id="1698157818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13970" cy="10224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1C144CD" id="Прямая соединительная линия 47" o:spid="_x0000_s1026" style="position:absolute;flip:x y;z-index:25186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1.3pt,15.55pt" to="-20.2pt,82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4294967294" distB="4294967294" distL="114300" distR="114300" simplePos="0" relativeHeight="251864576" behindDoc="0" locked="0" layoutInCell="1" allowOverlap="1" wp14:anchorId="4418F8D2" wp14:editId="64B56315">
              <wp:simplePos x="0" y="0"/>
              <wp:positionH relativeFrom="column">
                <wp:posOffset>-262890</wp:posOffset>
              </wp:positionH>
              <wp:positionV relativeFrom="paragraph">
                <wp:posOffset>207644</wp:posOffset>
              </wp:positionV>
              <wp:extent cx="6659880" cy="0"/>
              <wp:effectExtent l="0" t="0" r="0" b="0"/>
              <wp:wrapNone/>
              <wp:docPr id="582933256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557131" id="Прямая соединительная линия 45" o:spid="_x0000_s1026" style="position:absolute;z-index:25186457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20.7pt,16.35pt" to="503.7pt,1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8" distR="114298" simplePos="0" relativeHeight="251862528" behindDoc="0" locked="0" layoutInCell="1" allowOverlap="1" wp14:anchorId="0D0E7AB1" wp14:editId="0681899A">
              <wp:simplePos x="0" y="0"/>
              <wp:positionH relativeFrom="column">
                <wp:posOffset>6402069</wp:posOffset>
              </wp:positionH>
              <wp:positionV relativeFrom="paragraph">
                <wp:posOffset>199390</wp:posOffset>
              </wp:positionV>
              <wp:extent cx="0" cy="10224135"/>
              <wp:effectExtent l="0" t="0" r="19050" b="5715"/>
              <wp:wrapNone/>
              <wp:docPr id="850808153" name="Прямая соединительная линия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0" cy="102241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7D6ECF" id="Прямая соединительная линия 43" o:spid="_x0000_s1026" style="position:absolute;flip:y;z-index:251862528;visibility:visible;mso-wrap-style:square;mso-width-percent:0;mso-height-percent:0;mso-wrap-distance-left:3.17494mm;mso-wrap-distance-top:0;mso-wrap-distance-right:3.17494mm;mso-wrap-distance-bottom:0;mso-position-horizontal:absolute;mso-position-horizontal-relative:text;mso-position-vertical:absolute;mso-position-vertical-relative:text;mso-width-percent:0;mso-height-percent:0;mso-width-relative:page;mso-height-relative:page" from="504.1pt,15.7pt" to="504.1pt,82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" strokeweight="1.5pt"/>
          </w:pict>
        </mc:Fallback>
      </mc:AlternateContent>
    </w:r>
    <w:r w:rsidR="009669D4">
      <w:rPr>
        <w:b/>
        <w:lang w:val="en-US"/>
      </w:rPr>
      <w:tab/>
    </w:r>
    <w:r w:rsidR="009669D4">
      <w:rPr>
        <w:b/>
        <w:lang w:val="en-US"/>
      </w:rPr>
      <w:tab/>
    </w:r>
    <w:r w:rsidR="009669D4">
      <w:rPr>
        <w:b/>
        <w:lang w:val="en-US"/>
      </w:rPr>
      <w:fldChar w:fldCharType="begin"/>
    </w:r>
    <w:r w:rsidR="009669D4">
      <w:rPr>
        <w:b/>
        <w:lang w:val="en-US"/>
      </w:rPr>
      <w:instrText xml:space="preserve"> SET  rb 3 </w:instrText>
    </w:r>
    <w:r w:rsidR="009669D4">
      <w:rPr>
        <w:b/>
        <w:lang w:val="en-US"/>
      </w:rPr>
      <w:fldChar w:fldCharType="separate"/>
    </w:r>
    <w:r w:rsidR="009669D4">
      <w:rPr>
        <w:b/>
        <w:noProof/>
        <w:lang w:val="en-US"/>
      </w:rPr>
      <w:t>3</w:t>
    </w:r>
    <w:r w:rsidR="009669D4">
      <w:rPr>
        <w:b/>
        <w:lang w:val="en-US"/>
      </w:rPr>
      <w:fldChar w:fldCharType="end"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C96B1" w14:textId="51D1F9FE" w:rsidR="00420364" w:rsidRPr="009A0C9B" w:rsidRDefault="005F0112" w:rsidP="000E0880">
    <w:pPr>
      <w:tabs>
        <w:tab w:val="left" w:pos="1875"/>
        <w:tab w:val="left" w:pos="5610"/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929088" behindDoc="0" locked="0" layoutInCell="1" allowOverlap="1" wp14:anchorId="7F705C7D" wp14:editId="6202D7B0">
              <wp:simplePos x="0" y="0"/>
              <wp:positionH relativeFrom="page">
                <wp:align>right</wp:align>
              </wp:positionH>
              <wp:positionV relativeFrom="paragraph">
                <wp:posOffset>-20097</wp:posOffset>
              </wp:positionV>
              <wp:extent cx="7587971" cy="10691446"/>
              <wp:effectExtent l="209550" t="0" r="13335" b="15240"/>
              <wp:wrapNone/>
              <wp:docPr id="1784004728" name="Group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87971" cy="10691446"/>
                        <a:chOff x="321" y="300"/>
                        <a:chExt cx="11280" cy="16194"/>
                      </a:xfrm>
                    </wpg:grpSpPr>
                    <wpg:grpSp>
                      <wpg:cNvPr id="1847654912" name="Group 137"/>
                      <wpg:cNvGrpSpPr>
                        <a:grpSpLocks/>
                      </wpg:cNvGrpSpPr>
                      <wpg:grpSpPr bwMode="auto">
                        <a:xfrm>
                          <a:off x="321" y="300"/>
                          <a:ext cx="11280" cy="16194"/>
                          <a:chOff x="321" y="300"/>
                          <a:chExt cx="11280" cy="16194"/>
                        </a:xfrm>
                      </wpg:grpSpPr>
                      <wps:wsp>
                        <wps:cNvPr id="2121316990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21" y="300"/>
                            <a:ext cx="11280" cy="161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637660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521" y="582"/>
                            <a:ext cx="9786" cy="1561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18533255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6053" y="16209"/>
                            <a:ext cx="526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9A13A3F" w14:textId="17F97051" w:rsidR="005F0112" w:rsidRPr="00406DDF" w:rsidRDefault="005F0112" w:rsidP="005F0112">
                              <w:pPr>
                                <w:pStyle w:val="afffe"/>
                                <w:rPr>
                                  <w:i/>
                                </w:rPr>
                              </w:pPr>
                              <w:r>
                                <w:t xml:space="preserve">                            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1191847821" name="Group 141"/>
                        <wpg:cNvGrpSpPr>
                          <a:grpSpLocks/>
                        </wpg:cNvGrpSpPr>
                        <wpg:grpSpPr bwMode="auto">
                          <a:xfrm>
                            <a:off x="821" y="8190"/>
                            <a:ext cx="694" cy="8010"/>
                            <a:chOff x="4071" y="7350"/>
                            <a:chExt cx="694" cy="8010"/>
                          </a:xfrm>
                        </wpg:grpSpPr>
                        <wpg:grpSp>
                          <wpg:cNvPr id="777524044" name="Группа 200"/>
                          <wpg:cNvGrpSpPr>
                            <a:grpSpLocks/>
                          </wpg:cNvGrpSpPr>
                          <wpg:grpSpPr bwMode="auto">
                            <a:xfrm>
                              <a:off x="4071" y="7366"/>
                              <a:ext cx="694" cy="7994"/>
                              <a:chOff x="144" y="0"/>
                              <a:chExt cx="4407" cy="52480"/>
                            </a:xfrm>
                          </wpg:grpSpPr>
                          <wps:wsp>
                            <wps:cNvPr id="631916197" name="Прямая соединительная линия 30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0" y="4"/>
                                <a:ext cx="0" cy="5247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90436104" name="Прямая соединительная линия 19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23" y="0"/>
                                <a:ext cx="0" cy="524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61008285" name="Прямая соединительная линия 19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59" y="0"/>
                                <a:ext cx="433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22165467" name="Прямая соединительная линия 196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51" y="12722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580725421" name="Прямая соединительная линия 197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44" y="21707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618442881" name="Прямая соединительная линия 19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20" y="30771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4984320" name="Прямая соединительная линия 19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51" y="43493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15792277" name="Прямая соединительная линия 32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92" y="52425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549457010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4095" y="7350"/>
                              <a:ext cx="660" cy="7998"/>
                              <a:chOff x="849" y="8202"/>
                              <a:chExt cx="660" cy="7998"/>
                            </a:xfrm>
                          </wpg:grpSpPr>
                          <wps:wsp>
                            <wps:cNvPr id="1767698822" name="Text Box 74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301" y="15396"/>
                                <a:ext cx="1358" cy="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9448676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  <w:r w:rsidRPr="00666F0E">
                                    <w:t>Инв.№ подл.</w:t>
                                  </w:r>
                                </w:p>
                                <w:p w14:paraId="14E73536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95085844" name="Text Box 75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284" y="12080"/>
                                <a:ext cx="1383" cy="2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4F11204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  <w:proofErr w:type="spellStart"/>
                                  <w:r w:rsidRPr="00666F0E">
                                    <w:t>Взам</w:t>
                                  </w:r>
                                  <w:proofErr w:type="spellEnd"/>
                                  <w:r w:rsidRPr="00666F0E">
                                    <w:t>. инв. №</w:t>
                                  </w:r>
                                </w:p>
                                <w:p w14:paraId="2F4CDC2D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507695999" name="Text Box 76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292" y="10708"/>
                                <a:ext cx="1383" cy="2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A77115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  <w:r w:rsidRPr="00666F0E">
                                    <w:t xml:space="preserve">Инв.№ </w:t>
                                  </w:r>
                                  <w:proofErr w:type="spellStart"/>
                                  <w:r w:rsidRPr="00666F0E">
                                    <w:t>дубл</w:t>
                                  </w:r>
                                  <w:proofErr w:type="spellEnd"/>
                                  <w:r w:rsidRPr="00666F0E">
                                    <w:t>.</w:t>
                                  </w:r>
                                </w:p>
                                <w:p w14:paraId="5CA9F816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3425342" name="Text Box 77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7" y="13750"/>
                                <a:ext cx="1937" cy="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D446CD6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  <w:r w:rsidRPr="00666F0E">
                                    <w:t>Подп. и дата</w:t>
                                  </w:r>
                                </w:p>
                                <w:p w14:paraId="651002DD" w14:textId="77777777" w:rsidR="005F0112" w:rsidRPr="00D30E27" w:rsidRDefault="005F0112" w:rsidP="005F0112">
                                  <w:pPr>
                                    <w:pStyle w:val="afa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402541396" name="Text Box 78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10" y="9047"/>
                                <a:ext cx="1953" cy="2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B20F36F" w14:textId="77777777" w:rsidR="005F0112" w:rsidRPr="00462B59" w:rsidRDefault="005F0112" w:rsidP="005F0112">
                                  <w:pPr>
                                    <w:pStyle w:val="afffe"/>
                                  </w:pPr>
                                  <w:r w:rsidRPr="00462B59">
                                    <w:t>Подп. и дата.</w:t>
                                  </w:r>
                                </w:p>
                                <w:p w14:paraId="3A27E628" w14:textId="77777777" w:rsidR="005F0112" w:rsidRPr="00462B59" w:rsidRDefault="005F0112" w:rsidP="005F0112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543569929" name="Text Box 79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636" y="15321"/>
                                <a:ext cx="1358" cy="3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72F1B587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2080844734" name="Text Box 80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850" y="13180"/>
                                <a:ext cx="942" cy="3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2920BCA" w14:textId="77777777" w:rsidR="005F0112" w:rsidRPr="00666F0E" w:rsidRDefault="005F0112" w:rsidP="005F0112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542929135" name="Group 159"/>
                      <wpg:cNvGrpSpPr>
                        <a:grpSpLocks/>
                      </wpg:cNvGrpSpPr>
                      <wpg:grpSpPr bwMode="auto">
                        <a:xfrm>
                          <a:off x="1521" y="15336"/>
                          <a:ext cx="9798" cy="870"/>
                          <a:chOff x="1521" y="15336"/>
                          <a:chExt cx="9798" cy="870"/>
                        </a:xfrm>
                      </wpg:grpSpPr>
                      <wpg:grpSp>
                        <wpg:cNvPr id="1926748283" name="Group 160"/>
                        <wpg:cNvGrpSpPr>
                          <a:grpSpLocks/>
                        </wpg:cNvGrpSpPr>
                        <wpg:grpSpPr bwMode="auto">
                          <a:xfrm>
                            <a:off x="1538" y="15348"/>
                            <a:ext cx="9771" cy="858"/>
                            <a:chOff x="1538" y="15348"/>
                            <a:chExt cx="9771" cy="858"/>
                          </a:xfrm>
                        </wpg:grpSpPr>
                        <wps:wsp>
                          <wps:cNvPr id="1013278296" name="Text Box 2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8" y="15906"/>
                              <a:ext cx="367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06AF30" w14:textId="77777777" w:rsidR="005F0112" w:rsidRPr="0040184A" w:rsidRDefault="005F0112" w:rsidP="005F0112">
                                <w:pPr>
                                  <w:pStyle w:val="afffe"/>
                                  <w:rPr>
                                    <w:spacing w:val="-10"/>
                                  </w:rPr>
                                </w:pPr>
                                <w:r w:rsidRPr="0040184A">
                                  <w:rPr>
                                    <w:spacing w:val="-10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937282345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1" y="15933"/>
                              <a:ext cx="52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B8956A5" w14:textId="77777777" w:rsidR="005F0112" w:rsidRPr="00666F0E" w:rsidRDefault="005F0112" w:rsidP="005F0112">
                                <w:pPr>
                                  <w:pStyle w:val="afffe"/>
                                </w:pPr>
                                <w:r w:rsidRPr="00666F0E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939169829" name="Text Box 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5" y="15934"/>
                              <a:ext cx="787" cy="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219AEC0A" w14:textId="77777777" w:rsidR="005F0112" w:rsidRPr="00666F0E" w:rsidRDefault="005F0112" w:rsidP="005F0112">
                                <w:pPr>
                                  <w:pStyle w:val="afffe"/>
                                </w:pPr>
                                <w:r w:rsidRPr="00666F0E"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27980014" name="Text Box 2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9" y="15934"/>
                              <a:ext cx="524" cy="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3AD5FB1" w14:textId="77777777" w:rsidR="005F0112" w:rsidRPr="00666F0E" w:rsidRDefault="005F0112" w:rsidP="005F0112">
                                <w:pPr>
                                  <w:pStyle w:val="afffe"/>
                                </w:pPr>
                                <w:r w:rsidRPr="00666F0E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299684847" name="Text Box 2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1" y="15426"/>
                              <a:ext cx="528" cy="2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840DB70" w14:textId="77777777" w:rsidR="005F0112" w:rsidRPr="00666F0E" w:rsidRDefault="005F0112" w:rsidP="005F0112">
                                <w:pPr>
                                  <w:pStyle w:val="afffe"/>
                                </w:pPr>
                                <w:r w:rsidRPr="00666F0E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291145175" name="tbxPage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21" y="15810"/>
                              <a:ext cx="46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73AA55" w14:textId="77777777" w:rsidR="005F0112" w:rsidRPr="00DA776D" w:rsidRDefault="005F0112" w:rsidP="005F0112">
                                <w:pPr>
                                  <w:pStyle w:val="afffe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329652644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4" y="15932"/>
                              <a:ext cx="1207" cy="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F40B97" w14:textId="77777777" w:rsidR="005F0112" w:rsidRPr="00666F0E" w:rsidRDefault="005F0112" w:rsidP="005F0112">
                                <w:pPr>
                                  <w:pStyle w:val="afffe"/>
                                </w:pPr>
                                <w:r w:rsidRPr="00666F0E">
                                  <w:t>№ докум.</w:t>
                                </w:r>
                              </w:p>
                              <w:p w14:paraId="1C6D7D25" w14:textId="77777777" w:rsidR="005F0112" w:rsidRPr="00666F0E" w:rsidRDefault="005F0112" w:rsidP="005F0112">
                                <w:pPr>
                                  <w:pStyle w:val="afffe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568730899" name="Text Box 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89" y="15348"/>
                              <a:ext cx="5796" cy="8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1168A9B" w14:textId="251067B0" w:rsidR="005F0112" w:rsidRPr="00F77303" w:rsidRDefault="000242DF" w:rsidP="005F0112">
                                <w:pPr>
                                  <w:pStyle w:val="afffe"/>
                                  <w:rPr>
                                    <w:sz w:val="36"/>
                                    <w:szCs w:val="36"/>
                                  </w:rPr>
                                </w:pPr>
                                <w:proofErr w:type="gramStart"/>
                                <w:r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>{{ project</w:t>
                                </w:r>
                                <w:proofErr w:type="gramEnd"/>
                                <w:r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>_</w:t>
                                </w:r>
                                <w:proofErr w:type="gramStart"/>
                                <w:r>
                                  <w:rPr>
                                    <w:sz w:val="36"/>
                                    <w:szCs w:val="36"/>
                                    <w:lang w:val="en-US"/>
                                  </w:rPr>
                                  <w:t>code }}</w:t>
                                </w:r>
                                <w:r w:rsidR="000761C8">
                                  <w:rPr>
                                    <w:sz w:val="36"/>
                                    <w:szCs w:val="36"/>
                                  </w:rPr>
                                  <w:t>-</w:t>
                                </w:r>
                                <w:proofErr w:type="gramEnd"/>
                                <w:r w:rsidR="000761C8">
                                  <w:rPr>
                                    <w:sz w:val="36"/>
                                    <w:szCs w:val="36"/>
                                  </w:rPr>
                                  <w:t>КВП-ПЗ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648944815" name="Group 169"/>
                        <wpg:cNvGrpSpPr>
                          <a:grpSpLocks/>
                        </wpg:cNvGrpSpPr>
                        <wpg:grpSpPr bwMode="auto">
                          <a:xfrm>
                            <a:off x="1521" y="15336"/>
                            <a:ext cx="9798" cy="856"/>
                            <a:chOff x="1521" y="15336"/>
                            <a:chExt cx="9763" cy="856"/>
                          </a:xfrm>
                        </wpg:grpSpPr>
                        <wps:wsp>
                          <wps:cNvPr id="777373325" name="Прямая соединительная линия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1" y="15336"/>
                              <a:ext cx="9763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30698024" name="Прямая соединительная линия 2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11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553659266" name="Прямая соединительная линия 2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14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76082182" name="Прямая соединительная линия 2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22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0994462" name="Прямая соединительная линия 2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15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7035462" name="Прямая соединительная линия 2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44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96662421" name="Прямая соединительная линия 2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757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17886590" name="Прямая соединительная линия 23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757" y="15744"/>
                              <a:ext cx="523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727273471" name="Прямая соединительная линия 23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521" y="15621"/>
                              <a:ext cx="342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52932552" name="Прямая соединительная линия 2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521" y="15907"/>
                              <a:ext cx="342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F705C7D" id="Group 136" o:spid="_x0000_s1038" style="position:absolute;left:0;text-align:left;margin-left:546.3pt;margin-top:-1.6pt;width:597.5pt;height:841.85pt;z-index:251929088;mso-position-horizontal:right;mso-position-horizontal-relative:page" coordorigin="321,300" coordsize="11280,16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">
              <v:group id="Group 137" o:spid="_x0000_s1039" style="position:absolute;left:321;top:300;width:11280;height:16194" coordorigin="321,300" coordsize="11280,1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">
                <v:rect id="Rectangle 138" o:spid="_x0000_s1040" style="position:absolute;left:321;top:300;width:11280;height:1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" filled="f" strokeweight=".5pt"/>
                <v:rect id="Rectangle 139" o:spid="_x0000_s1041" style="position:absolute;left:1521;top:582;width:9786;height:15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" filled="f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2" o:spid="_x0000_s1042" type="#_x0000_t202" style="position:absolute;left:6053;top:16209;width:526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" filled="f" stroked="f">
                  <v:textbox inset="0,0,0,0">
                    <w:txbxContent>
                      <w:p w14:paraId="79A13A3F" w14:textId="17F97051" w:rsidR="005F0112" w:rsidRPr="00406DDF" w:rsidRDefault="005F0112" w:rsidP="005F0112">
                        <w:pPr>
                          <w:pStyle w:val="afffe"/>
                          <w:rPr>
                            <w:i/>
                          </w:rPr>
                        </w:pPr>
                        <w:r>
                          <w:t xml:space="preserve">                                   </w:t>
                        </w:r>
                      </w:p>
                    </w:txbxContent>
                  </v:textbox>
                </v:shape>
                <v:group id="Group 141" o:spid="_x0000_s1043" style="position:absolute;left:821;top:8190;width:694;height:8010" coordorigin="4071,7350" coordsize="694,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">
                  <v:group id="Группа 200" o:spid="_x0000_s1044" style="position:absolute;left:4071;top:7366;width:694;height:7994" coordorigin="144" coordsize="4407,5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">
                    <v:line id="Прямая соединительная линия 306" o:spid="_x0000_s1045" style="position:absolute;flip:y;visibility:visible;mso-wrap-style:square" from="220,4" to="220,5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" strokeweight="1.5pt">
                      <v:stroke joinstyle="miter"/>
                    </v:line>
                    <v:line id="Прямая соединительная линия 194" o:spid="_x0000_s1046" style="position:absolute;flip:y;visibility:visible;mso-wrap-style:square" from="2023,0" to="2023,5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" strokeweight="1.5pt">
                      <v:stroke joinstyle="miter"/>
                    </v:line>
                    <v:line id="Прямая соединительная линия 195" o:spid="_x0000_s1047" style="position:absolute;flip:x y;visibility:visible;mso-wrap-style:square" from="159,0" to="448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" strokeweight="1.5pt">
                      <v:stroke joinstyle="miter"/>
                    </v:line>
                    <v:line id="Прямая соединительная линия 196" o:spid="_x0000_s1048" style="position:absolute;flip:x y;visibility:visible;mso-wrap-style:square" from="151,12722" to="4482,12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" strokeweight="1.5pt">
                      <v:stroke joinstyle="miter"/>
                    </v:line>
                    <v:line id="Прямая соединительная линия 197" o:spid="_x0000_s1049" style="position:absolute;flip:x y;visibility:visible;mso-wrap-style:square" from="144,21707" to="4475,21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" strokeweight="1.5pt">
                      <v:stroke joinstyle="miter"/>
                    </v:line>
                    <v:line id="Прямая соединительная линия 198" o:spid="_x0000_s1050" style="position:absolute;flip:x y;visibility:visible;mso-wrap-style:square" from="220,30771" to="4551,30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" strokeweight="1.5pt">
                      <v:stroke joinstyle="miter"/>
                    </v:line>
                    <v:line id="Прямая соединительная линия 199" o:spid="_x0000_s1051" style="position:absolute;flip:x y;visibility:visible;mso-wrap-style:square" from="151,43493" to="4482,43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" strokeweight="1.5pt">
                      <v:stroke joinstyle="miter"/>
                    </v:line>
                    <v:line id="Прямая соединительная линия 325" o:spid="_x0000_s1052" style="position:absolute;flip:x y;visibility:visible;mso-wrap-style:square" from="192,52425" to="4523,5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" strokeweight="1.5pt">
                      <v:stroke joinstyle="miter"/>
                    </v:line>
                  </v:group>
                  <v:group id="Group 151" o:spid="_x0000_s1053" style="position:absolute;left:4095;top:7350;width:660;height:7998" coordorigin="849,8202" coordsize="660,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">
                    <v:shape id="Text Box 74" o:spid="_x0000_s1054" type="#_x0000_t202" style="position:absolute;left:301;top:15396;width:1358;height:2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39448676" w14:textId="77777777" w:rsidR="005F0112" w:rsidRPr="00666F0E" w:rsidRDefault="005F0112" w:rsidP="005F0112">
                            <w:pPr>
                              <w:pStyle w:val="afffe"/>
                            </w:pPr>
                            <w:r w:rsidRPr="00666F0E">
                              <w:t>Инв.№ подл.</w:t>
                            </w:r>
                          </w:p>
                          <w:p w14:paraId="14E73536" w14:textId="77777777" w:rsidR="005F0112" w:rsidRPr="00666F0E" w:rsidRDefault="005F0112" w:rsidP="005F0112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5" o:spid="_x0000_s1055" type="#_x0000_t202" style="position:absolute;left:284;top:12080;width:1383;height:25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04F11204" w14:textId="77777777" w:rsidR="005F0112" w:rsidRPr="00666F0E" w:rsidRDefault="005F0112" w:rsidP="005F0112">
                            <w:pPr>
                              <w:pStyle w:val="afffe"/>
                            </w:pPr>
                            <w:proofErr w:type="spellStart"/>
                            <w:r w:rsidRPr="00666F0E">
                              <w:t>Взам</w:t>
                            </w:r>
                            <w:proofErr w:type="spellEnd"/>
                            <w:r w:rsidRPr="00666F0E">
                              <w:t>. инв. №</w:t>
                            </w:r>
                          </w:p>
                          <w:p w14:paraId="2F4CDC2D" w14:textId="77777777" w:rsidR="005F0112" w:rsidRPr="00666F0E" w:rsidRDefault="005F0112" w:rsidP="005F0112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6" o:spid="_x0000_s1056" type="#_x0000_t202" style="position:absolute;left:292;top:10708;width:1383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" filled="f" stroked="f" strokeweight=".5pt">
                      <v:textbox style="layout-flow:vertical;mso-layout-flow-alt:bottom-to-top" inset="0,0,0,0">
                        <w:txbxContent>
                          <w:p w14:paraId="32A77115" w14:textId="77777777" w:rsidR="005F0112" w:rsidRPr="00666F0E" w:rsidRDefault="005F0112" w:rsidP="005F0112">
                            <w:pPr>
                              <w:pStyle w:val="afffe"/>
                            </w:pPr>
                            <w:r w:rsidRPr="00666F0E">
                              <w:t xml:space="preserve">Инв.№ </w:t>
                            </w:r>
                            <w:proofErr w:type="spellStart"/>
                            <w:r w:rsidRPr="00666F0E">
                              <w:t>дубл</w:t>
                            </w:r>
                            <w:proofErr w:type="spellEnd"/>
                            <w:r w:rsidRPr="00666F0E">
                              <w:t>.</w:t>
                            </w:r>
                          </w:p>
                          <w:p w14:paraId="5CA9F816" w14:textId="77777777" w:rsidR="005F0112" w:rsidRPr="00666F0E" w:rsidRDefault="005F0112" w:rsidP="005F0112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7" o:spid="_x0000_s1057" type="#_x0000_t202" style="position:absolute;left:7;top:13750;width:1937;height:2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1D446CD6" w14:textId="77777777" w:rsidR="005F0112" w:rsidRPr="00666F0E" w:rsidRDefault="005F0112" w:rsidP="005F0112">
                            <w:pPr>
                              <w:pStyle w:val="afffe"/>
                            </w:pPr>
                            <w:r w:rsidRPr="00666F0E">
                              <w:t>Подп. и дата</w:t>
                            </w:r>
                          </w:p>
                          <w:p w14:paraId="651002DD" w14:textId="77777777" w:rsidR="005F0112" w:rsidRPr="00D30E27" w:rsidRDefault="005F0112" w:rsidP="005F0112">
                            <w:pPr>
                              <w:pStyle w:val="afa"/>
                            </w:pPr>
                          </w:p>
                        </w:txbxContent>
                      </v:textbox>
                    </v:shape>
                    <v:shape id="Text Box 78" o:spid="_x0000_s1058" type="#_x0000_t202" style="position:absolute;left:10;top:9047;width:1953;height:26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" filled="f" stroked="f" strokeweight=".5pt">
                      <v:textbox style="layout-flow:vertical;mso-layout-flow-alt:bottom-to-top" inset="0,0,0,0">
                        <w:txbxContent>
                          <w:p w14:paraId="7B20F36F" w14:textId="77777777" w:rsidR="005F0112" w:rsidRPr="00462B59" w:rsidRDefault="005F0112" w:rsidP="005F0112">
                            <w:pPr>
                              <w:pStyle w:val="afffe"/>
                            </w:pPr>
                            <w:r w:rsidRPr="00462B59">
                              <w:t>Подп. и дата.</w:t>
                            </w:r>
                          </w:p>
                          <w:p w14:paraId="3A27E628" w14:textId="77777777" w:rsidR="005F0112" w:rsidRPr="00462B59" w:rsidRDefault="005F0112" w:rsidP="005F0112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9" o:spid="_x0000_s1059" type="#_x0000_t202" style="position:absolute;left:636;top:15321;width:1358;height:37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72F1B587" w14:textId="77777777" w:rsidR="005F0112" w:rsidRPr="00666F0E" w:rsidRDefault="005F0112" w:rsidP="005F0112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80" o:spid="_x0000_s1060" type="#_x0000_t202" style="position:absolute;left:850;top:13180;width:942;height:37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" filled="f" stroked="f" strokeweight=".5pt">
                      <v:textbox style="layout-flow:vertical;mso-layout-flow-alt:bottom-to-top" inset="0,0,0,0">
                        <w:txbxContent>
                          <w:p w14:paraId="22920BCA" w14:textId="77777777" w:rsidR="005F0112" w:rsidRPr="00666F0E" w:rsidRDefault="005F0112" w:rsidP="005F0112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Group 159" o:spid="_x0000_s1061" style="position:absolute;left:1521;top:15336;width:9798;height:870" coordorigin="1521,15336" coordsize="9798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">
                <v:group id="Group 160" o:spid="_x0000_s1062" style="position:absolute;left:1538;top:15348;width:9771;height:858" coordorigin="1538,15348" coordsize="9771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">
                  <v:shape id="Text Box 244" o:spid="_x0000_s1063" type="#_x0000_t202" style="position:absolute;left:1538;top:15906;width:367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" filled="f" stroked="f" strokeweight="1.5pt">
                    <v:textbox inset="0,0,0,0">
                      <w:txbxContent>
                        <w:p w14:paraId="0B06AF30" w14:textId="77777777" w:rsidR="005F0112" w:rsidRPr="0040184A" w:rsidRDefault="005F0112" w:rsidP="005F0112">
                          <w:pPr>
                            <w:pStyle w:val="afffe"/>
                            <w:rPr>
                              <w:spacing w:val="-10"/>
                            </w:rPr>
                          </w:pPr>
                          <w:r w:rsidRPr="0040184A">
                            <w:rPr>
                              <w:spacing w:val="-10"/>
                            </w:rPr>
                            <w:t>Изм.</w:t>
                          </w:r>
                        </w:p>
                      </w:txbxContent>
                    </v:textbox>
                  </v:shape>
                  <v:shape id="Text Box 95" o:spid="_x0000_s1064" type="#_x0000_t202" style="position:absolute;left:1901;top:15933;width:52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" filled="f" stroked="f" strokeweight="1.5pt">
                    <v:textbox inset="0,0,0,0">
                      <w:txbxContent>
                        <w:p w14:paraId="0B8956A5" w14:textId="77777777" w:rsidR="005F0112" w:rsidRPr="00666F0E" w:rsidRDefault="005F0112" w:rsidP="005F0112">
                          <w:pPr>
                            <w:pStyle w:val="afffe"/>
                          </w:pPr>
                          <w:r w:rsidRPr="00666F0E">
                            <w:t>Лист</w:t>
                          </w:r>
                        </w:p>
                      </w:txbxContent>
                    </v:textbox>
                  </v:shape>
                  <v:shape id="Text Box 250" o:spid="_x0000_s1065" type="#_x0000_t202" style="position:absolute;left:3645;top:15934;width:787;height: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" filled="f" stroked="f" strokeweight="1.5pt">
                    <v:textbox inset="0,0,0,0">
                      <w:txbxContent>
                        <w:p w14:paraId="219AEC0A" w14:textId="77777777" w:rsidR="005F0112" w:rsidRPr="00666F0E" w:rsidRDefault="005F0112" w:rsidP="005F0112">
                          <w:pPr>
                            <w:pStyle w:val="afffe"/>
                          </w:pPr>
                          <w:r w:rsidRPr="00666F0E">
                            <w:t>Подп.</w:t>
                          </w:r>
                        </w:p>
                      </w:txbxContent>
                    </v:textbox>
                  </v:shape>
                  <v:shape id="Text Box 252" o:spid="_x0000_s1066" type="#_x0000_t202" style="position:absolute;left:4419;top:15934;width:524;height: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" filled="f" stroked="f" strokeweight="1.5pt">
                    <v:textbox inset="0,0,0,0">
                      <w:txbxContent>
                        <w:p w14:paraId="63AD5FB1" w14:textId="77777777" w:rsidR="005F0112" w:rsidRPr="00666F0E" w:rsidRDefault="005F0112" w:rsidP="005F0112">
                          <w:pPr>
                            <w:pStyle w:val="afffe"/>
                          </w:pPr>
                          <w:r w:rsidRPr="00666F0E">
                            <w:t>Дата</w:t>
                          </w:r>
                        </w:p>
                      </w:txbxContent>
                    </v:textbox>
                  </v:shape>
                  <v:shape id="Text Box 254" o:spid="_x0000_s1067" type="#_x0000_t202" style="position:absolute;left:10781;top:15426;width:5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" filled="f" stroked="f" strokeweight="1.5pt">
                    <v:textbox inset="0,0,0,0">
                      <w:txbxContent>
                        <w:p w14:paraId="7840DB70" w14:textId="77777777" w:rsidR="005F0112" w:rsidRPr="00666F0E" w:rsidRDefault="005F0112" w:rsidP="005F0112">
                          <w:pPr>
                            <w:pStyle w:val="afffe"/>
                          </w:pPr>
                          <w:r w:rsidRPr="00666F0E">
                            <w:t>Лист</w:t>
                          </w:r>
                        </w:p>
                      </w:txbxContent>
                    </v:textbox>
                  </v:shape>
                  <v:shape id="tbxPage" o:spid="_x0000_s1068" type="#_x0000_t202" style="position:absolute;left:10821;top:15810;width:468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" filled="f" stroked="f" strokeweight="1.5pt">
                    <v:textbox inset="0,0,0,0">
                      <w:txbxContent>
                        <w:p w14:paraId="1373AA55" w14:textId="77777777" w:rsidR="005F0112" w:rsidRPr="00DA776D" w:rsidRDefault="005F0112" w:rsidP="005F0112">
                          <w:pPr>
                            <w:pStyle w:val="afffe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Text Box 101" o:spid="_x0000_s1069" type="#_x0000_t202" style="position:absolute;left:2444;top:15932;width:1207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" filled="f" stroked="f" strokeweight="1.5pt">
                    <v:textbox inset="0,0,0,0">
                      <w:txbxContent>
                        <w:p w14:paraId="3BF40B97" w14:textId="77777777" w:rsidR="005F0112" w:rsidRPr="00666F0E" w:rsidRDefault="005F0112" w:rsidP="005F0112">
                          <w:pPr>
                            <w:pStyle w:val="afffe"/>
                          </w:pPr>
                          <w:r w:rsidRPr="00666F0E">
                            <w:t>№ докум.</w:t>
                          </w:r>
                        </w:p>
                        <w:p w14:paraId="1C6D7D25" w14:textId="77777777" w:rsidR="005F0112" w:rsidRPr="00666F0E" w:rsidRDefault="005F0112" w:rsidP="005F0112">
                          <w:pPr>
                            <w:pStyle w:val="afffe"/>
                          </w:pPr>
                        </w:p>
                      </w:txbxContent>
                    </v:textbox>
                  </v:shape>
                  <v:shape id="Text Box 250" o:spid="_x0000_s1070" type="#_x0000_t202" style="position:absolute;left:4989;top:15348;width:5796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" filled="f" stroked="f" strokeweight="1.5pt">
                    <v:textbox inset="0,0,0,0">
                      <w:txbxContent>
                        <w:p w14:paraId="11168A9B" w14:textId="251067B0" w:rsidR="005F0112" w:rsidRPr="00F77303" w:rsidRDefault="000242DF" w:rsidP="005F0112">
                          <w:pPr>
                            <w:pStyle w:val="afffe"/>
                            <w:rPr>
                              <w:sz w:val="36"/>
                              <w:szCs w:val="36"/>
                            </w:rPr>
                          </w:pPr>
                          <w:proofErr w:type="gramStart"/>
                          <w:r>
                            <w:rPr>
                              <w:sz w:val="36"/>
                              <w:szCs w:val="36"/>
                              <w:lang w:val="en-US"/>
                            </w:rPr>
                            <w:t>{{ project</w:t>
                          </w:r>
                          <w:proofErr w:type="gramEnd"/>
                          <w:r>
                            <w:rPr>
                              <w:sz w:val="36"/>
                              <w:szCs w:val="36"/>
                              <w:lang w:val="en-US"/>
                            </w:rPr>
                            <w:t>_</w:t>
                          </w:r>
                          <w:proofErr w:type="gramStart"/>
                          <w:r>
                            <w:rPr>
                              <w:sz w:val="36"/>
                              <w:szCs w:val="36"/>
                              <w:lang w:val="en-US"/>
                            </w:rPr>
                            <w:t>code }}</w:t>
                          </w:r>
                          <w:r w:rsidR="000761C8">
                            <w:rPr>
                              <w:sz w:val="36"/>
                              <w:szCs w:val="36"/>
                            </w:rPr>
                            <w:t>-</w:t>
                          </w:r>
                          <w:proofErr w:type="gramEnd"/>
                          <w:r w:rsidR="000761C8">
                            <w:rPr>
                              <w:sz w:val="36"/>
                              <w:szCs w:val="36"/>
                            </w:rPr>
                            <w:t>КВП-ПЗ</w:t>
                          </w:r>
                        </w:p>
                      </w:txbxContent>
                    </v:textbox>
                  </v:shape>
                </v:group>
                <v:group id="Group 169" o:spid="_x0000_s1071" style="position:absolute;left:1521;top:15336;width:9798;height:856" coordorigin="1521,15336" coordsize="9763,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">
                  <v:line id="Прямая соединительная линия 229" o:spid="_x0000_s1072" style="position:absolute;visibility:visible;mso-wrap-style:square" from="1521,15336" to="11284,15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" strokecolor="black [3213]" strokeweight="1.5pt">
                    <v:stroke joinstyle="miter"/>
                  </v:line>
                  <v:line id="Прямая соединительная линия 230" o:spid="_x0000_s1073" style="position:absolute;flip:y;visibility:visible;mso-wrap-style:square" from="1911,15336" to="191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1" o:spid="_x0000_s1074" style="position:absolute;flip:y;visibility:visible;mso-wrap-style:square" from="2414,15336" to="2414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2" o:spid="_x0000_s1075" style="position:absolute;flip:y;visibility:visible;mso-wrap-style:square" from="3622,15336" to="3622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3" o:spid="_x0000_s1076" style="position:absolute;flip:y;visibility:visible;mso-wrap-style:square" from="4415,15336" to="4415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4" o:spid="_x0000_s1077" style="position:absolute;flip:y;visibility:visible;mso-wrap-style:square" from="4944,15336" to="4944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5" o:spid="_x0000_s1078" style="position:absolute;flip:y;visibility:visible;mso-wrap-style:square" from="10757,15336" to="10757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7" o:spid="_x0000_s1079" style="position:absolute;flip:x y;visibility:visible;mso-wrap-style:square" from="10757,15744" to="11280,15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" strokecolor="black [3213]" strokeweight="1.5pt">
                    <v:stroke joinstyle="miter"/>
                  </v:line>
                  <v:line id="Прямая соединительная линия 238" o:spid="_x0000_s1080" style="position:absolute;flip:x;visibility:visible;mso-wrap-style:square" from="1521,15621" to="494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" strokecolor="black [3213]" strokeweight=".5pt">
                    <v:stroke joinstyle="miter"/>
                  </v:line>
                  <v:line id="Прямая соединительная линия 240" o:spid="_x0000_s1081" style="position:absolute;flip:x;visibility:visible;mso-wrap-style:square" from="1521,15907" to="4946,15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" strokecolor="black [3213]" strokeweight="1.5pt">
                    <v:stroke joinstyle="miter"/>
                  </v:line>
                </v:group>
              </v:group>
              <w10:wrap anchorx="page"/>
            </v:group>
          </w:pict>
        </mc:Fallback>
      </mc:AlternateContent>
    </w:r>
    <w:r w:rsidR="00420364">
      <w:rPr>
        <w:b/>
        <w:lang w:val="en-US"/>
      </w:rPr>
      <w:tab/>
    </w:r>
    <w:r w:rsidR="00420364">
      <w:rPr>
        <w:b/>
        <w:lang w:val="en-US"/>
      </w:rPr>
      <w:tab/>
    </w:r>
    <w:r w:rsidR="00420364">
      <w:rPr>
        <w:b/>
        <w:lang w:val="en-US"/>
      </w:rPr>
      <w:tab/>
    </w:r>
    <w:r w:rsidR="00420364">
      <w:rPr>
        <w:b/>
        <w:lang w:val="en-US"/>
      </w:rPr>
      <w:tab/>
    </w:r>
    <w:r w:rsidR="00420364">
      <w:rPr>
        <w:b/>
        <w:lang w:val="en-US"/>
      </w:rPr>
      <w:fldChar w:fldCharType="begin"/>
    </w:r>
    <w:r w:rsidR="00420364">
      <w:rPr>
        <w:b/>
        <w:lang w:val="en-US"/>
      </w:rPr>
      <w:instrText xml:space="preserve"> SET  rb 3 </w:instrText>
    </w:r>
    <w:r w:rsidR="00420364">
      <w:rPr>
        <w:b/>
        <w:lang w:val="en-US"/>
      </w:rPr>
      <w:fldChar w:fldCharType="separate"/>
    </w:r>
    <w:r w:rsidR="00420364">
      <w:rPr>
        <w:b/>
        <w:noProof/>
        <w:lang w:val="en-US"/>
      </w:rPr>
      <w:t>3</w:t>
    </w:r>
    <w:r w:rsidR="00420364">
      <w:rPr>
        <w:b/>
        <w:lang w:val="en-US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F5C2CD" w14:textId="7EEA0C98" w:rsidR="00DB7D32" w:rsidRPr="009A0C9B" w:rsidRDefault="000761C8" w:rsidP="002D3395">
    <w:pPr>
      <w:tabs>
        <w:tab w:val="left" w:pos="1875"/>
        <w:tab w:val="left" w:pos="5955"/>
        <w:tab w:val="right" w:pos="9978"/>
      </w:tabs>
      <w:spacing w:before="300" w:line="480" w:lineRule="auto"/>
      <w:ind w:right="-57"/>
      <w:jc w:val="left"/>
      <w:rPr>
        <w:b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931136" behindDoc="0" locked="0" layoutInCell="1" allowOverlap="1" wp14:anchorId="73F20E10" wp14:editId="332E71A2">
              <wp:simplePos x="0" y="0"/>
              <wp:positionH relativeFrom="page">
                <wp:align>right</wp:align>
              </wp:positionH>
              <wp:positionV relativeFrom="paragraph">
                <wp:posOffset>0</wp:posOffset>
              </wp:positionV>
              <wp:extent cx="7598019" cy="10741688"/>
              <wp:effectExtent l="209550" t="0" r="22225" b="21590"/>
              <wp:wrapNone/>
              <wp:docPr id="975418385" name="Group 1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98019" cy="10741688"/>
                        <a:chOff x="321" y="300"/>
                        <a:chExt cx="11280" cy="16194"/>
                      </a:xfrm>
                    </wpg:grpSpPr>
                    <wpg:grpSp>
                      <wpg:cNvPr id="459676366" name="Group 137"/>
                      <wpg:cNvGrpSpPr>
                        <a:grpSpLocks/>
                      </wpg:cNvGrpSpPr>
                      <wpg:grpSpPr bwMode="auto">
                        <a:xfrm>
                          <a:off x="321" y="300"/>
                          <a:ext cx="11280" cy="16194"/>
                          <a:chOff x="321" y="300"/>
                          <a:chExt cx="11280" cy="16194"/>
                        </a:xfrm>
                      </wpg:grpSpPr>
                      <wps:wsp>
                        <wps:cNvPr id="438624311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21" y="300"/>
                            <a:ext cx="11280" cy="161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08907238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1521" y="582"/>
                            <a:ext cx="9786" cy="15612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814514" name="Text Box 272"/>
                        <wps:cNvSpPr txBox="1">
                          <a:spLocks noChangeArrowheads="1"/>
                        </wps:cNvSpPr>
                        <wps:spPr bwMode="auto">
                          <a:xfrm>
                            <a:off x="6053" y="16209"/>
                            <a:ext cx="5266" cy="2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1D81A8F" w14:textId="0FACA452" w:rsidR="000761C8" w:rsidRPr="004A76C1" w:rsidRDefault="000761C8" w:rsidP="000761C8">
                              <w:pPr>
                                <w:pStyle w:val="afffe"/>
                                <w:rPr>
                                  <w:rFonts w:ascii="GOST type A" w:hAnsi="GOST type A"/>
                                  <w:sz w:val="24"/>
                                  <w:szCs w:val="24"/>
                                </w:rPr>
                              </w:pPr>
                              <w:r>
                                <w:t xml:space="preserve">                                   </w:t>
                              </w:r>
                            </w:p>
                            <w:p w14:paraId="7A7FAE05" w14:textId="77777777" w:rsidR="000761C8" w:rsidRPr="00406DDF" w:rsidRDefault="000761C8" w:rsidP="000761C8">
                              <w:pPr>
                                <w:pStyle w:val="afffe"/>
                                <w:rPr>
                                  <w:i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g:grpSp>
                        <wpg:cNvPr id="504202611" name="Group 141"/>
                        <wpg:cNvGrpSpPr>
                          <a:grpSpLocks/>
                        </wpg:cNvGrpSpPr>
                        <wpg:grpSpPr bwMode="auto">
                          <a:xfrm>
                            <a:off x="821" y="8190"/>
                            <a:ext cx="694" cy="8010"/>
                            <a:chOff x="4071" y="7350"/>
                            <a:chExt cx="694" cy="8010"/>
                          </a:xfrm>
                        </wpg:grpSpPr>
                        <wpg:grpSp>
                          <wpg:cNvPr id="1661033823" name="Группа 200"/>
                          <wpg:cNvGrpSpPr>
                            <a:grpSpLocks/>
                          </wpg:cNvGrpSpPr>
                          <wpg:grpSpPr bwMode="auto">
                            <a:xfrm>
                              <a:off x="4071" y="7366"/>
                              <a:ext cx="694" cy="7994"/>
                              <a:chOff x="144" y="0"/>
                              <a:chExt cx="4407" cy="52480"/>
                            </a:xfrm>
                          </wpg:grpSpPr>
                          <wps:wsp>
                            <wps:cNvPr id="1801189530" name="Прямая соединительная линия 306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20" y="4"/>
                                <a:ext cx="0" cy="52476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258960484" name="Прямая соединительная линия 194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2023" y="0"/>
                                <a:ext cx="0" cy="5248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5650849" name="Прямая соединительная линия 19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59" y="0"/>
                                <a:ext cx="4330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97069975" name="Прямая соединительная линия 196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51" y="12722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968070914" name="Прямая соединительная линия 197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44" y="21707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726851885" name="Прямая соединительная линия 198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220" y="30771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233572255" name="Прямая соединительная линия 199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51" y="43493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596900906" name="Прямая соединительная линия 325"/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192" y="52425"/>
                                <a:ext cx="4331" cy="0"/>
                              </a:xfrm>
                              <a:prstGeom prst="line">
                                <a:avLst/>
                              </a:prstGeom>
                              <a:noFill/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  <wpg:grpSp>
                          <wpg:cNvPr id="1418309258" name="Group 151"/>
                          <wpg:cNvGrpSpPr>
                            <a:grpSpLocks/>
                          </wpg:cNvGrpSpPr>
                          <wpg:grpSpPr bwMode="auto">
                            <a:xfrm>
                              <a:off x="4095" y="7350"/>
                              <a:ext cx="660" cy="7998"/>
                              <a:chOff x="849" y="8202"/>
                              <a:chExt cx="660" cy="7998"/>
                            </a:xfrm>
                          </wpg:grpSpPr>
                          <wps:wsp>
                            <wps:cNvPr id="1808133669" name="Text Box 74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301" y="15396"/>
                                <a:ext cx="1358" cy="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F44005D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  <w:r w:rsidRPr="00666F0E">
                                    <w:t>Инв.№ подл.</w:t>
                                  </w:r>
                                </w:p>
                                <w:p w14:paraId="3ECE9DB7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906689252" name="Text Box 75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284" y="12080"/>
                                <a:ext cx="1383" cy="25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7855C96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  <w:proofErr w:type="spellStart"/>
                                  <w:r w:rsidRPr="00666F0E">
                                    <w:t>Взам</w:t>
                                  </w:r>
                                  <w:proofErr w:type="spellEnd"/>
                                  <w:r w:rsidRPr="00666F0E">
                                    <w:t>. инв. №</w:t>
                                  </w:r>
                                </w:p>
                                <w:p w14:paraId="723D9791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933273847" name="Text Box 76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292" y="10708"/>
                                <a:ext cx="1383" cy="26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FEC94E8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  <w:r w:rsidRPr="00666F0E">
                                    <w:t xml:space="preserve">Инв.№ </w:t>
                                  </w:r>
                                  <w:proofErr w:type="spellStart"/>
                                  <w:r w:rsidRPr="00666F0E">
                                    <w:t>дубл</w:t>
                                  </w:r>
                                  <w:proofErr w:type="spellEnd"/>
                                  <w:r w:rsidRPr="00666F0E">
                                    <w:t>.</w:t>
                                  </w:r>
                                </w:p>
                                <w:p w14:paraId="72194C3D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462664559" name="Text Box 77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7" y="13750"/>
                                <a:ext cx="1937" cy="2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03B24B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  <w:r w:rsidRPr="00666F0E">
                                    <w:t>Подп. и дата</w:t>
                                  </w:r>
                                </w:p>
                                <w:p w14:paraId="75DBA2BC" w14:textId="77777777" w:rsidR="000761C8" w:rsidRPr="00D30E27" w:rsidRDefault="000761C8" w:rsidP="000761C8">
                                  <w:pPr>
                                    <w:pStyle w:val="afa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205341206" name="Text Box 78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10" y="9047"/>
                                <a:ext cx="1953" cy="26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4F0DF81" w14:textId="77777777" w:rsidR="000761C8" w:rsidRPr="00462B59" w:rsidRDefault="000761C8" w:rsidP="000761C8">
                                  <w:pPr>
                                    <w:pStyle w:val="afffe"/>
                                  </w:pPr>
                                  <w:r w:rsidRPr="00462B59">
                                    <w:t>Подп. и дата.</w:t>
                                  </w:r>
                                </w:p>
                                <w:p w14:paraId="47BB2EC8" w14:textId="77777777" w:rsidR="000761C8" w:rsidRPr="00462B59" w:rsidRDefault="000761C8" w:rsidP="000761C8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t" anchorCtr="0" upright="1">
                              <a:noAutofit/>
                            </wps:bodyPr>
                          </wps:wsp>
                          <wps:wsp>
                            <wps:cNvPr id="1678625543" name="Text Box 79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636" y="15321"/>
                                <a:ext cx="1358" cy="37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8125578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  <wps:wsp>
                            <wps:cNvPr id="1791235848" name="Text Box 80"/>
                            <wps:cNvSpPr txBox="1">
                              <a:spLocks noChangeArrowheads="1"/>
                            </wps:cNvSpPr>
                            <wps:spPr bwMode="auto">
                              <a:xfrm rot="-5400000">
                                <a:off x="850" y="13180"/>
                                <a:ext cx="942" cy="376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635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F2C3F00" w14:textId="77777777" w:rsidR="000761C8" w:rsidRPr="00666F0E" w:rsidRDefault="000761C8" w:rsidP="000761C8">
                                  <w:pPr>
                                    <w:pStyle w:val="afffe"/>
                                  </w:pPr>
                                </w:p>
                              </w:txbxContent>
                            </wps:txbx>
                            <wps:bodyPr rot="0" vert="vert270" wrap="square" lIns="0" tIns="0" rIns="0" bIns="0" anchor="ctr" anchorCtr="0" upright="1">
                              <a:noAutofit/>
                            </wps:bodyPr>
                          </wps:wsp>
                        </wpg:grpSp>
                      </wpg:grpSp>
                    </wpg:grpSp>
                    <wpg:grpSp>
                      <wpg:cNvPr id="1003393095" name="Group 159"/>
                      <wpg:cNvGrpSpPr>
                        <a:grpSpLocks/>
                      </wpg:cNvGrpSpPr>
                      <wpg:grpSpPr bwMode="auto">
                        <a:xfrm>
                          <a:off x="1521" y="15336"/>
                          <a:ext cx="9798" cy="870"/>
                          <a:chOff x="1521" y="15336"/>
                          <a:chExt cx="9798" cy="870"/>
                        </a:xfrm>
                      </wpg:grpSpPr>
                      <wpg:grpSp>
                        <wpg:cNvPr id="126580997" name="Group 160"/>
                        <wpg:cNvGrpSpPr>
                          <a:grpSpLocks/>
                        </wpg:cNvGrpSpPr>
                        <wpg:grpSpPr bwMode="auto">
                          <a:xfrm>
                            <a:off x="1538" y="15348"/>
                            <a:ext cx="9771" cy="858"/>
                            <a:chOff x="1538" y="15348"/>
                            <a:chExt cx="9771" cy="858"/>
                          </a:xfrm>
                        </wpg:grpSpPr>
                        <wps:wsp>
                          <wps:cNvPr id="1976983559" name="Text Box 24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538" y="15906"/>
                              <a:ext cx="367" cy="28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E707D48" w14:textId="77777777" w:rsidR="000761C8" w:rsidRPr="0040184A" w:rsidRDefault="000761C8" w:rsidP="000761C8">
                                <w:pPr>
                                  <w:pStyle w:val="afffe"/>
                                  <w:rPr>
                                    <w:spacing w:val="-10"/>
                                  </w:rPr>
                                </w:pPr>
                                <w:r w:rsidRPr="0040184A">
                                  <w:rPr>
                                    <w:spacing w:val="-10"/>
                                  </w:rPr>
                                  <w:t>Изм.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866508752" name="Text Box 9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01" y="15933"/>
                              <a:ext cx="526" cy="273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934D437" w14:textId="77777777" w:rsidR="000761C8" w:rsidRPr="00666F0E" w:rsidRDefault="000761C8" w:rsidP="000761C8">
                                <w:pPr>
                                  <w:pStyle w:val="afffe"/>
                                </w:pPr>
                                <w:r w:rsidRPr="00666F0E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2076116833" name="Text Box 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645" y="15934"/>
                              <a:ext cx="787" cy="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662BA4" w14:textId="77777777" w:rsidR="000761C8" w:rsidRPr="00666F0E" w:rsidRDefault="000761C8" w:rsidP="000761C8">
                                <w:pPr>
                                  <w:pStyle w:val="afffe"/>
                                </w:pPr>
                                <w:r w:rsidRPr="00666F0E">
                                  <w:t>Подп.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071459840" name="Text Box 25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19" y="15934"/>
                              <a:ext cx="524" cy="23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B6A1B96" w14:textId="77777777" w:rsidR="000761C8" w:rsidRPr="00666F0E" w:rsidRDefault="000761C8" w:rsidP="000761C8">
                                <w:pPr>
                                  <w:pStyle w:val="afffe"/>
                                </w:pPr>
                                <w:r w:rsidRPr="00666F0E">
                                  <w:t>Дата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475133683" name="Text Box 25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781" y="15426"/>
                              <a:ext cx="528" cy="2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7AAD9C8" w14:textId="77777777" w:rsidR="000761C8" w:rsidRPr="00666F0E" w:rsidRDefault="000761C8" w:rsidP="000761C8">
                                <w:pPr>
                                  <w:pStyle w:val="afffe"/>
                                </w:pPr>
                                <w:r w:rsidRPr="00666F0E">
                                  <w:t>Лист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725799542" name="tbxPage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21" y="15810"/>
                              <a:ext cx="468" cy="312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6FB695" w14:textId="77777777" w:rsidR="000761C8" w:rsidRPr="00DA776D" w:rsidRDefault="000761C8" w:rsidP="000761C8">
                                <w:pPr>
                                  <w:pStyle w:val="afffe"/>
                                </w:pPr>
                                <w:r>
                                  <w:fldChar w:fldCharType="begin"/>
                                </w:r>
                                <w:r>
                                  <w:instrText xml:space="preserve"> PAGE 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s:wsp>
                          <wps:cNvPr id="1576082187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444" y="15932"/>
                              <a:ext cx="1207" cy="2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FB82F63" w14:textId="77777777" w:rsidR="000761C8" w:rsidRPr="00666F0E" w:rsidRDefault="000761C8" w:rsidP="000761C8">
                                <w:pPr>
                                  <w:pStyle w:val="afffe"/>
                                </w:pPr>
                                <w:r w:rsidRPr="00666F0E">
                                  <w:t>№ докум.</w:t>
                                </w:r>
                              </w:p>
                              <w:p w14:paraId="77FEB0F8" w14:textId="77777777" w:rsidR="000761C8" w:rsidRPr="00666F0E" w:rsidRDefault="000761C8" w:rsidP="000761C8">
                                <w:pPr>
                                  <w:pStyle w:val="afffe"/>
                                </w:pP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s:wsp>
                          <wps:cNvPr id="1107694209" name="Text Box 25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989" y="15348"/>
                              <a:ext cx="5796" cy="82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19050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AE924A3" w14:textId="61AADEF8" w:rsidR="000761C8" w:rsidRPr="00F77303" w:rsidRDefault="000761C8" w:rsidP="000761C8">
                                <w:pPr>
                                  <w:pStyle w:val="afffe"/>
                                  <w:rPr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sz w:val="36"/>
                                    <w:szCs w:val="36"/>
                                  </w:rPr>
                                  <w:t>АРХ-045.02.24К-КВП-ПЗ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</wpg:grpSp>
                      <wpg:grpSp>
                        <wpg:cNvPr id="1679515554" name="Group 169"/>
                        <wpg:cNvGrpSpPr>
                          <a:grpSpLocks/>
                        </wpg:cNvGrpSpPr>
                        <wpg:grpSpPr bwMode="auto">
                          <a:xfrm>
                            <a:off x="1521" y="15336"/>
                            <a:ext cx="9798" cy="856"/>
                            <a:chOff x="1521" y="15336"/>
                            <a:chExt cx="9763" cy="856"/>
                          </a:xfrm>
                        </wpg:grpSpPr>
                        <wps:wsp>
                          <wps:cNvPr id="468294531" name="Прямая соединительная линия 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521" y="15336"/>
                              <a:ext cx="9763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0692360" name="Прямая соединительная линия 230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911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484922310" name="Прямая соединительная линия 231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414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74644142" name="Прямая соединительная линия 23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3622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37271672" name="Прямая соединительная линия 233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415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16540964" name="Прямая соединительная линия 234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4944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27514658" name="Прямая соединительная линия 235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0757" y="15336"/>
                              <a:ext cx="0" cy="856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19182548" name="Прямая соединительная линия 237"/>
                          <wps:cNvCnPr>
                            <a:cxnSpLocks noChangeShapeType="1"/>
                          </wps:cNvCnPr>
                          <wps:spPr bwMode="auto">
                            <a:xfrm flipH="1" flipV="1">
                              <a:off x="10757" y="15744"/>
                              <a:ext cx="523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831040983" name="Прямая соединительная линия 23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521" y="15621"/>
                              <a:ext cx="3425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957947701" name="Прямая соединительная линия 24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1521" y="15907"/>
                              <a:ext cx="3425" cy="0"/>
                            </a:xfrm>
                            <a:prstGeom prst="line">
                              <a:avLst/>
                            </a:prstGeom>
                            <a:noFill/>
                            <a:ln w="1905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3F20E10" id="_x0000_s1082" style="position:absolute;left:0;text-align:left;margin-left:547.05pt;margin-top:0;width:598.25pt;height:845.8pt;z-index:251931136;mso-position-horizontal:right;mso-position-horizontal-relative:page" coordorigin="321,300" coordsize="11280,16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">
              <v:group id="Group 137" o:spid="_x0000_s1083" style="position:absolute;left:321;top:300;width:11280;height:16194" coordorigin="321,300" coordsize="11280,16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">
                <v:rect id="Rectangle 138" o:spid="_x0000_s1084" style="position:absolute;left:321;top:300;width:11280;height:16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" filled="f" strokeweight=".5pt"/>
                <v:rect id="Rectangle 139" o:spid="_x0000_s1085" style="position:absolute;left:1521;top:582;width:9786;height:15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" filled="f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72" o:spid="_x0000_s1086" type="#_x0000_t202" style="position:absolute;left:6053;top:16209;width:526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" filled="f" stroked="f">
                  <v:textbox inset="0,0,0,0">
                    <w:txbxContent>
                      <w:p w14:paraId="21D81A8F" w14:textId="0FACA452" w:rsidR="000761C8" w:rsidRPr="004A76C1" w:rsidRDefault="000761C8" w:rsidP="000761C8">
                        <w:pPr>
                          <w:pStyle w:val="afffe"/>
                          <w:rPr>
                            <w:rFonts w:ascii="GOST type A" w:hAnsi="GOST type A"/>
                            <w:sz w:val="24"/>
                            <w:szCs w:val="24"/>
                          </w:rPr>
                        </w:pPr>
                        <w:r>
                          <w:t xml:space="preserve">                                   </w:t>
                        </w:r>
                      </w:p>
                      <w:p w14:paraId="7A7FAE05" w14:textId="77777777" w:rsidR="000761C8" w:rsidRPr="00406DDF" w:rsidRDefault="000761C8" w:rsidP="000761C8">
                        <w:pPr>
                          <w:pStyle w:val="afffe"/>
                          <w:rPr>
                            <w:i/>
                          </w:rPr>
                        </w:pPr>
                      </w:p>
                    </w:txbxContent>
                  </v:textbox>
                </v:shape>
                <v:group id="Group 141" o:spid="_x0000_s1087" style="position:absolute;left:821;top:8190;width:694;height:8010" coordorigin="4071,7350" coordsize="694,80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">
                  <v:group id="Группа 200" o:spid="_x0000_s1088" style="position:absolute;left:4071;top:7366;width:694;height:7994" coordorigin="144" coordsize="4407,52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">
                    <v:line id="Прямая соединительная линия 306" o:spid="_x0000_s1089" style="position:absolute;flip:y;visibility:visible;mso-wrap-style:square" from="220,4" to="220,5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" strokeweight="1.5pt">
                      <v:stroke joinstyle="miter"/>
                    </v:line>
                    <v:line id="Прямая соединительная линия 194" o:spid="_x0000_s1090" style="position:absolute;flip:y;visibility:visible;mso-wrap-style:square" from="2023,0" to="2023,524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" strokeweight="1.5pt">
                      <v:stroke joinstyle="miter"/>
                    </v:line>
                    <v:line id="Прямая соединительная линия 195" o:spid="_x0000_s1091" style="position:absolute;flip:x y;visibility:visible;mso-wrap-style:square" from="159,0" to="448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" strokeweight="1.5pt">
                      <v:stroke joinstyle="miter"/>
                    </v:line>
                    <v:line id="Прямая соединительная линия 196" o:spid="_x0000_s1092" style="position:absolute;flip:x y;visibility:visible;mso-wrap-style:square" from="151,12722" to="4482,1272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" strokeweight="1.5pt">
                      <v:stroke joinstyle="miter"/>
                    </v:line>
                    <v:line id="Прямая соединительная линия 197" o:spid="_x0000_s1093" style="position:absolute;flip:x y;visibility:visible;mso-wrap-style:square" from="144,21707" to="4475,217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" strokeweight="1.5pt">
                      <v:stroke joinstyle="miter"/>
                    </v:line>
                    <v:line id="Прямая соединительная линия 198" o:spid="_x0000_s1094" style="position:absolute;flip:x y;visibility:visible;mso-wrap-style:square" from="220,30771" to="4551,30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" strokeweight="1.5pt">
                      <v:stroke joinstyle="miter"/>
                    </v:line>
                    <v:line id="Прямая соединительная линия 199" o:spid="_x0000_s1095" style="position:absolute;flip:x y;visibility:visible;mso-wrap-style:square" from="151,43493" to="4482,434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" strokeweight="1.5pt">
                      <v:stroke joinstyle="miter"/>
                    </v:line>
                    <v:line id="Прямая соединительная линия 325" o:spid="_x0000_s1096" style="position:absolute;flip:x y;visibility:visible;mso-wrap-style:square" from="192,52425" to="4523,524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" strokeweight="1.5pt">
                      <v:stroke joinstyle="miter"/>
                    </v:line>
                  </v:group>
                  <v:group id="Group 151" o:spid="_x0000_s1097" style="position:absolute;left:4095;top:7350;width:660;height:7998" coordorigin="849,8202" coordsize="660,79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">
                    <v:shape id="Text Box 74" o:spid="_x0000_s1098" type="#_x0000_t202" style="position:absolute;left:301;top:15396;width:1358;height:2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" filled="f" stroked="f" strokeweight=".5pt">
                      <v:textbox style="layout-flow:vertical;mso-layout-flow-alt:bottom-to-top" inset="0,0,0,0">
                        <w:txbxContent>
                          <w:p w14:paraId="0F44005D" w14:textId="77777777" w:rsidR="000761C8" w:rsidRPr="00666F0E" w:rsidRDefault="000761C8" w:rsidP="000761C8">
                            <w:pPr>
                              <w:pStyle w:val="afffe"/>
                            </w:pPr>
                            <w:r w:rsidRPr="00666F0E">
                              <w:t>Инв.№ подл.</w:t>
                            </w:r>
                          </w:p>
                          <w:p w14:paraId="3ECE9DB7" w14:textId="77777777" w:rsidR="000761C8" w:rsidRPr="00666F0E" w:rsidRDefault="000761C8" w:rsidP="000761C8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5" o:spid="_x0000_s1099" type="#_x0000_t202" style="position:absolute;left:284;top:12080;width:1383;height:253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17855C96" w14:textId="77777777" w:rsidR="000761C8" w:rsidRPr="00666F0E" w:rsidRDefault="000761C8" w:rsidP="000761C8">
                            <w:pPr>
                              <w:pStyle w:val="afffe"/>
                            </w:pPr>
                            <w:proofErr w:type="spellStart"/>
                            <w:r w:rsidRPr="00666F0E">
                              <w:t>Взам</w:t>
                            </w:r>
                            <w:proofErr w:type="spellEnd"/>
                            <w:r w:rsidRPr="00666F0E">
                              <w:t>. инв. №</w:t>
                            </w:r>
                          </w:p>
                          <w:p w14:paraId="723D9791" w14:textId="77777777" w:rsidR="000761C8" w:rsidRPr="00666F0E" w:rsidRDefault="000761C8" w:rsidP="000761C8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6" o:spid="_x0000_s1100" type="#_x0000_t202" style="position:absolute;left:292;top:10708;width:1383;height:269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" filled="f" stroked="f" strokeweight=".5pt">
                      <v:textbox style="layout-flow:vertical;mso-layout-flow-alt:bottom-to-top" inset="0,0,0,0">
                        <w:txbxContent>
                          <w:p w14:paraId="3FEC94E8" w14:textId="77777777" w:rsidR="000761C8" w:rsidRPr="00666F0E" w:rsidRDefault="000761C8" w:rsidP="000761C8">
                            <w:pPr>
                              <w:pStyle w:val="afffe"/>
                            </w:pPr>
                            <w:r w:rsidRPr="00666F0E">
                              <w:t xml:space="preserve">Инв.№ </w:t>
                            </w:r>
                            <w:proofErr w:type="spellStart"/>
                            <w:r w:rsidRPr="00666F0E">
                              <w:t>дубл</w:t>
                            </w:r>
                            <w:proofErr w:type="spellEnd"/>
                            <w:r w:rsidRPr="00666F0E">
                              <w:t>.</w:t>
                            </w:r>
                          </w:p>
                          <w:p w14:paraId="72194C3D" w14:textId="77777777" w:rsidR="000761C8" w:rsidRPr="00666F0E" w:rsidRDefault="000761C8" w:rsidP="000761C8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7" o:spid="_x0000_s1101" type="#_x0000_t202" style="position:absolute;left:7;top:13750;width:1937;height:250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3103B24B" w14:textId="77777777" w:rsidR="000761C8" w:rsidRPr="00666F0E" w:rsidRDefault="000761C8" w:rsidP="000761C8">
                            <w:pPr>
                              <w:pStyle w:val="afffe"/>
                            </w:pPr>
                            <w:r w:rsidRPr="00666F0E">
                              <w:t>Подп. и дата</w:t>
                            </w:r>
                          </w:p>
                          <w:p w14:paraId="75DBA2BC" w14:textId="77777777" w:rsidR="000761C8" w:rsidRPr="00D30E27" w:rsidRDefault="000761C8" w:rsidP="000761C8">
                            <w:pPr>
                              <w:pStyle w:val="afa"/>
                            </w:pPr>
                          </w:p>
                        </w:txbxContent>
                      </v:textbox>
                    </v:shape>
                    <v:shape id="Text Box 78" o:spid="_x0000_s1102" type="#_x0000_t202" style="position:absolute;left:10;top:9047;width:1953;height:264;rotation:-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" filled="f" stroked="f" strokeweight=".5pt">
                      <v:textbox style="layout-flow:vertical;mso-layout-flow-alt:bottom-to-top" inset="0,0,0,0">
                        <w:txbxContent>
                          <w:p w14:paraId="24F0DF81" w14:textId="77777777" w:rsidR="000761C8" w:rsidRPr="00462B59" w:rsidRDefault="000761C8" w:rsidP="000761C8">
                            <w:pPr>
                              <w:pStyle w:val="afffe"/>
                            </w:pPr>
                            <w:r w:rsidRPr="00462B59">
                              <w:t>Подп. и дата.</w:t>
                            </w:r>
                          </w:p>
                          <w:p w14:paraId="47BB2EC8" w14:textId="77777777" w:rsidR="000761C8" w:rsidRPr="00462B59" w:rsidRDefault="000761C8" w:rsidP="000761C8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79" o:spid="_x0000_s1103" type="#_x0000_t202" style="position:absolute;left:636;top:15321;width:1358;height:37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" filled="f" stroked="f" strokeweight=".5pt">
                      <v:textbox style="layout-flow:vertical;mso-layout-flow-alt:bottom-to-top" inset="0,0,0,0">
                        <w:txbxContent>
                          <w:p w14:paraId="28125578" w14:textId="77777777" w:rsidR="000761C8" w:rsidRPr="00666F0E" w:rsidRDefault="000761C8" w:rsidP="000761C8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  <v:shape id="Text Box 80" o:spid="_x0000_s1104" type="#_x0000_t202" style="position:absolute;left:850;top:13180;width:942;height:376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" filled="f" stroked="f" strokeweight=".5pt">
                      <v:textbox style="layout-flow:vertical;mso-layout-flow-alt:bottom-to-top" inset="0,0,0,0">
                        <w:txbxContent>
                          <w:p w14:paraId="6F2C3F00" w14:textId="77777777" w:rsidR="000761C8" w:rsidRPr="00666F0E" w:rsidRDefault="000761C8" w:rsidP="000761C8">
                            <w:pPr>
                              <w:pStyle w:val="afffe"/>
                            </w:pPr>
                          </w:p>
                        </w:txbxContent>
                      </v:textbox>
                    </v:shape>
                  </v:group>
                </v:group>
              </v:group>
              <v:group id="Group 159" o:spid="_x0000_s1105" style="position:absolute;left:1521;top:15336;width:9798;height:870" coordorigin="1521,15336" coordsize="9798,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">
                <v:group id="Group 160" o:spid="_x0000_s1106" style="position:absolute;left:1538;top:15348;width:9771;height:858" coordorigin="1538,15348" coordsize="9771,8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">
                  <v:shape id="Text Box 244" o:spid="_x0000_s1107" type="#_x0000_t202" style="position:absolute;left:1538;top:15906;width:367;height:2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" filled="f" stroked="f" strokeweight="1.5pt">
                    <v:textbox inset="0,0,0,0">
                      <w:txbxContent>
                        <w:p w14:paraId="4E707D48" w14:textId="77777777" w:rsidR="000761C8" w:rsidRPr="0040184A" w:rsidRDefault="000761C8" w:rsidP="000761C8">
                          <w:pPr>
                            <w:pStyle w:val="afffe"/>
                            <w:rPr>
                              <w:spacing w:val="-10"/>
                            </w:rPr>
                          </w:pPr>
                          <w:r w:rsidRPr="0040184A">
                            <w:rPr>
                              <w:spacing w:val="-10"/>
                            </w:rPr>
                            <w:t>Изм.</w:t>
                          </w:r>
                        </w:p>
                      </w:txbxContent>
                    </v:textbox>
                  </v:shape>
                  <v:shape id="Text Box 95" o:spid="_x0000_s1108" type="#_x0000_t202" style="position:absolute;left:1901;top:15933;width:526;height: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" filled="f" stroked="f" strokeweight="1.5pt">
                    <v:textbox inset="0,0,0,0">
                      <w:txbxContent>
                        <w:p w14:paraId="5934D437" w14:textId="77777777" w:rsidR="000761C8" w:rsidRPr="00666F0E" w:rsidRDefault="000761C8" w:rsidP="000761C8">
                          <w:pPr>
                            <w:pStyle w:val="afffe"/>
                          </w:pPr>
                          <w:r w:rsidRPr="00666F0E">
                            <w:t>Лист</w:t>
                          </w:r>
                        </w:p>
                      </w:txbxContent>
                    </v:textbox>
                  </v:shape>
                  <v:shape id="Text Box 250" o:spid="_x0000_s1109" type="#_x0000_t202" style="position:absolute;left:3645;top:15934;width:787;height: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" filled="f" stroked="f" strokeweight="1.5pt">
                    <v:textbox inset="0,0,0,0">
                      <w:txbxContent>
                        <w:p w14:paraId="4B662BA4" w14:textId="77777777" w:rsidR="000761C8" w:rsidRPr="00666F0E" w:rsidRDefault="000761C8" w:rsidP="000761C8">
                          <w:pPr>
                            <w:pStyle w:val="afffe"/>
                          </w:pPr>
                          <w:r w:rsidRPr="00666F0E">
                            <w:t>Подп.</w:t>
                          </w:r>
                        </w:p>
                      </w:txbxContent>
                    </v:textbox>
                  </v:shape>
                  <v:shape id="Text Box 252" o:spid="_x0000_s1110" type="#_x0000_t202" style="position:absolute;left:4419;top:15934;width:524;height:2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" filled="f" stroked="f" strokeweight="1.5pt">
                    <v:textbox inset="0,0,0,0">
                      <w:txbxContent>
                        <w:p w14:paraId="3B6A1B96" w14:textId="77777777" w:rsidR="000761C8" w:rsidRPr="00666F0E" w:rsidRDefault="000761C8" w:rsidP="000761C8">
                          <w:pPr>
                            <w:pStyle w:val="afffe"/>
                          </w:pPr>
                          <w:r w:rsidRPr="00666F0E">
                            <w:t>Дата</w:t>
                          </w:r>
                        </w:p>
                      </w:txbxContent>
                    </v:textbox>
                  </v:shape>
                  <v:shape id="Text Box 254" o:spid="_x0000_s1111" type="#_x0000_t202" style="position:absolute;left:10781;top:15426;width:528;height:2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" filled="f" stroked="f" strokeweight="1.5pt">
                    <v:textbox inset="0,0,0,0">
                      <w:txbxContent>
                        <w:p w14:paraId="57AAD9C8" w14:textId="77777777" w:rsidR="000761C8" w:rsidRPr="00666F0E" w:rsidRDefault="000761C8" w:rsidP="000761C8">
                          <w:pPr>
                            <w:pStyle w:val="afffe"/>
                          </w:pPr>
                          <w:r w:rsidRPr="00666F0E">
                            <w:t>Лист</w:t>
                          </w:r>
                        </w:p>
                      </w:txbxContent>
                    </v:textbox>
                  </v:shape>
                  <v:shape id="tbxPage" o:spid="_x0000_s1112" type="#_x0000_t202" style="position:absolute;left:10821;top:15810;width:468;height:3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" filled="f" stroked="f" strokeweight="1.5pt">
                    <v:textbox inset="0,0,0,0">
                      <w:txbxContent>
                        <w:p w14:paraId="346FB695" w14:textId="77777777" w:rsidR="000761C8" w:rsidRPr="00DA776D" w:rsidRDefault="000761C8" w:rsidP="000761C8">
                          <w:pPr>
                            <w:pStyle w:val="afffe"/>
                          </w:pPr>
                          <w:r>
                            <w:fldChar w:fldCharType="begin"/>
                          </w:r>
                          <w:r>
                            <w:instrText xml:space="preserve"> PAGE 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shape id="Text Box 101" o:spid="_x0000_s1113" type="#_x0000_t202" style="position:absolute;left:2444;top:15932;width:1207;height: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" filled="f" stroked="f" strokeweight="1.5pt">
                    <v:textbox inset="0,0,0,0">
                      <w:txbxContent>
                        <w:p w14:paraId="1FB82F63" w14:textId="77777777" w:rsidR="000761C8" w:rsidRPr="00666F0E" w:rsidRDefault="000761C8" w:rsidP="000761C8">
                          <w:pPr>
                            <w:pStyle w:val="afffe"/>
                          </w:pPr>
                          <w:r w:rsidRPr="00666F0E">
                            <w:t>№ докум.</w:t>
                          </w:r>
                        </w:p>
                        <w:p w14:paraId="77FEB0F8" w14:textId="77777777" w:rsidR="000761C8" w:rsidRPr="00666F0E" w:rsidRDefault="000761C8" w:rsidP="000761C8">
                          <w:pPr>
                            <w:pStyle w:val="afffe"/>
                          </w:pPr>
                        </w:p>
                      </w:txbxContent>
                    </v:textbox>
                  </v:shape>
                  <v:shape id="Text Box 250" o:spid="_x0000_s1114" type="#_x0000_t202" style="position:absolute;left:4989;top:15348;width:5796;height:8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" filled="f" stroked="f" strokeweight="1.5pt">
                    <v:textbox inset="0,0,0,0">
                      <w:txbxContent>
                        <w:p w14:paraId="7AE924A3" w14:textId="61AADEF8" w:rsidR="000761C8" w:rsidRPr="00F77303" w:rsidRDefault="000761C8" w:rsidP="000761C8">
                          <w:pPr>
                            <w:pStyle w:val="afffe"/>
                            <w:rPr>
                              <w:sz w:val="36"/>
                              <w:szCs w:val="36"/>
                            </w:rPr>
                          </w:pPr>
                          <w:r>
                            <w:rPr>
                              <w:sz w:val="36"/>
                              <w:szCs w:val="36"/>
                            </w:rPr>
                            <w:t>АРХ-045.02.24К-КВП-ПЗ</w:t>
                          </w:r>
                        </w:p>
                      </w:txbxContent>
                    </v:textbox>
                  </v:shape>
                </v:group>
                <v:group id="Group 169" o:spid="_x0000_s1115" style="position:absolute;left:1521;top:15336;width:9798;height:856" coordorigin="1521,15336" coordsize="9763,8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">
                  <v:line id="Прямая соединительная линия 229" o:spid="_x0000_s1116" style="position:absolute;visibility:visible;mso-wrap-style:square" from="1521,15336" to="11284,153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" strokecolor="black [3213]" strokeweight="1.5pt">
                    <v:stroke joinstyle="miter"/>
                  </v:line>
                  <v:line id="Прямая соединительная линия 230" o:spid="_x0000_s1117" style="position:absolute;flip:y;visibility:visible;mso-wrap-style:square" from="1911,15336" to="1911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" strokecolor="black [3213]" strokeweight="1.5pt">
                    <v:stroke joinstyle="miter"/>
                  </v:line>
                  <v:line id="Прямая соединительная линия 231" o:spid="_x0000_s1118" style="position:absolute;flip:y;visibility:visible;mso-wrap-style:square" from="2414,15336" to="2414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" strokecolor="black [3213]" strokeweight="1.5pt">
                    <v:stroke joinstyle="miter"/>
                  </v:line>
                  <v:line id="Прямая соединительная линия 232" o:spid="_x0000_s1119" style="position:absolute;flip:y;visibility:visible;mso-wrap-style:square" from="3622,15336" to="3622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3" o:spid="_x0000_s1120" style="position:absolute;flip:y;visibility:visible;mso-wrap-style:square" from="4415,15336" to="4415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" strokecolor="black [3213]" strokeweight="1.5pt">
                    <v:stroke joinstyle="miter"/>
                  </v:line>
                  <v:line id="Прямая соединительная линия 234" o:spid="_x0000_s1121" style="position:absolute;flip:y;visibility:visible;mso-wrap-style:square" from="4944,15336" to="4944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" strokecolor="black [3213]" strokeweight="1.5pt">
                    <v:stroke joinstyle="miter"/>
                  </v:line>
                  <v:line id="Прямая соединительная линия 235" o:spid="_x0000_s1122" style="position:absolute;flip:y;visibility:visible;mso-wrap-style:square" from="10757,15336" to="10757,161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" strokecolor="black [3213]" strokeweight="1.5pt">
                    <v:stroke joinstyle="miter"/>
                  </v:line>
                  <v:line id="Прямая соединительная линия 237" o:spid="_x0000_s1123" style="position:absolute;flip:x y;visibility:visible;mso-wrap-style:square" from="10757,15744" to="11280,1574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" strokecolor="black [3213]" strokeweight="1.5pt">
                    <v:stroke joinstyle="miter"/>
                  </v:line>
                  <v:line id="Прямая соединительная линия 238" o:spid="_x0000_s1124" style="position:absolute;flip:x;visibility:visible;mso-wrap-style:square" from="1521,15621" to="4946,15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" strokecolor="black [3213]" strokeweight=".5pt">
                    <v:stroke joinstyle="miter"/>
                  </v:line>
                  <v:line id="Прямая соединительная линия 240" o:spid="_x0000_s1125" style="position:absolute;flip:x;visibility:visible;mso-wrap-style:square" from="1521,15907" to="4946,159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" strokecolor="black [3213]" strokeweight="1.5pt">
                    <v:stroke joinstyle="miter"/>
                  </v:line>
                </v:group>
              </v:group>
              <w10:wrap anchorx="page"/>
            </v:group>
          </w:pict>
        </mc:Fallback>
      </mc:AlternateContent>
    </w:r>
    <w:r w:rsidR="00DB7D32">
      <w:rPr>
        <w:b/>
        <w:lang w:val="en-US"/>
      </w:rPr>
      <w:tab/>
    </w:r>
    <w:r w:rsidR="00DB7D32">
      <w:rPr>
        <w:b/>
        <w:lang w:val="en-US"/>
      </w:rPr>
      <w:tab/>
    </w:r>
    <w:r w:rsidR="00DB7D32">
      <w:rPr>
        <w:b/>
        <w:lang w:val="en-US"/>
      </w:rPr>
      <w:tab/>
    </w:r>
    <w:r w:rsidR="00DB7D32">
      <w:rPr>
        <w:b/>
        <w:lang w:val="en-US"/>
      </w:rPr>
      <w:fldChar w:fldCharType="begin"/>
    </w:r>
    <w:r w:rsidR="00DB7D32">
      <w:rPr>
        <w:b/>
        <w:lang w:val="en-US"/>
      </w:rPr>
      <w:instrText xml:space="preserve"> SET  rb 3 </w:instrText>
    </w:r>
    <w:r w:rsidR="00DB7D32">
      <w:rPr>
        <w:b/>
        <w:lang w:val="en-US"/>
      </w:rPr>
      <w:fldChar w:fldCharType="separate"/>
    </w:r>
    <w:bookmarkStart w:id="113" w:name="rb"/>
    <w:r w:rsidR="00DB7D32">
      <w:rPr>
        <w:b/>
        <w:noProof/>
        <w:lang w:val="en-US"/>
      </w:rPr>
      <w:t>3</w:t>
    </w:r>
    <w:bookmarkEnd w:id="113"/>
    <w:r w:rsidR="00DB7D32">
      <w:rPr>
        <w:b/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257A225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EE5E3F5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B564BD"/>
    <w:multiLevelType w:val="hybridMultilevel"/>
    <w:tmpl w:val="583C5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433006"/>
    <w:multiLevelType w:val="hybridMultilevel"/>
    <w:tmpl w:val="583C5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D7C4A"/>
    <w:multiLevelType w:val="hybridMultilevel"/>
    <w:tmpl w:val="583C5FD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C6834"/>
    <w:multiLevelType w:val="hybridMultilevel"/>
    <w:tmpl w:val="6C88064C"/>
    <w:lvl w:ilvl="0" w:tplc="A0C2A3EC">
      <w:start w:val="1"/>
      <w:numFmt w:val="bullet"/>
      <w:pStyle w:val="a0"/>
      <w:lvlText w:val=""/>
      <w:lvlJc w:val="left"/>
      <w:pPr>
        <w:tabs>
          <w:tab w:val="num" w:pos="2081"/>
        </w:tabs>
        <w:ind w:left="20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234"/>
        </w:tabs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954"/>
        </w:tabs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74"/>
        </w:tabs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94"/>
        </w:tabs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114"/>
        </w:tabs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834"/>
        </w:tabs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554"/>
        </w:tabs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74"/>
        </w:tabs>
        <w:ind w:left="7274" w:hanging="360"/>
      </w:pPr>
      <w:rPr>
        <w:rFonts w:ascii="Wingdings" w:hAnsi="Wingdings" w:hint="default"/>
      </w:rPr>
    </w:lvl>
  </w:abstractNum>
  <w:abstractNum w:abstractNumId="6" w15:restartNumberingAfterBreak="0">
    <w:nsid w:val="15F914EB"/>
    <w:multiLevelType w:val="hybridMultilevel"/>
    <w:tmpl w:val="61489D10"/>
    <w:lvl w:ilvl="0" w:tplc="47E6CCAC">
      <w:start w:val="1"/>
      <w:numFmt w:val="decimal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931"/>
        </w:tabs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651"/>
        </w:tabs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71"/>
        </w:tabs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91"/>
        </w:tabs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11"/>
        </w:tabs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531"/>
        </w:tabs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251"/>
        </w:tabs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71"/>
        </w:tabs>
        <w:ind w:left="6971" w:hanging="180"/>
      </w:pPr>
    </w:lvl>
  </w:abstractNum>
  <w:abstractNum w:abstractNumId="7" w15:restartNumberingAfterBreak="0">
    <w:nsid w:val="17455597"/>
    <w:multiLevelType w:val="hybridMultilevel"/>
    <w:tmpl w:val="F6022A90"/>
    <w:lvl w:ilvl="0" w:tplc="FFFFFFFF">
      <w:start w:val="1"/>
      <w:numFmt w:val="bullet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</w:rPr>
    </w:lvl>
    <w:lvl w:ilvl="1" w:tplc="31A2A0B8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0517DD"/>
    <w:multiLevelType w:val="hybridMultilevel"/>
    <w:tmpl w:val="403C89F2"/>
    <w:lvl w:ilvl="0" w:tplc="FFFFFFFF">
      <w:start w:val="1"/>
      <w:numFmt w:val="bullet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</w:rPr>
    </w:lvl>
    <w:lvl w:ilvl="1" w:tplc="31A2A0B8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DF183D"/>
    <w:multiLevelType w:val="hybridMultilevel"/>
    <w:tmpl w:val="061CAF56"/>
    <w:lvl w:ilvl="0" w:tplc="AD66C360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5D4A51"/>
    <w:multiLevelType w:val="hybridMultilevel"/>
    <w:tmpl w:val="85BAACD6"/>
    <w:lvl w:ilvl="0" w:tplc="59B04B8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0E0B5F"/>
    <w:multiLevelType w:val="hybridMultilevel"/>
    <w:tmpl w:val="E46A5660"/>
    <w:lvl w:ilvl="0" w:tplc="31A2A0B8">
      <w:start w:val="1"/>
      <w:numFmt w:val="bullet"/>
      <w:lvlText w:val=""/>
      <w:lvlJc w:val="left"/>
      <w:pPr>
        <w:ind w:left="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12" w15:restartNumberingAfterBreak="0">
    <w:nsid w:val="3F585D25"/>
    <w:multiLevelType w:val="multilevel"/>
    <w:tmpl w:val="37761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45A5F6"/>
    <w:multiLevelType w:val="hybridMultilevel"/>
    <w:tmpl w:val="0FF49A1F"/>
    <w:lvl w:ilvl="0" w:tplc="FFFFFFFF">
      <w:start w:val="1"/>
      <w:numFmt w:val="decimal"/>
      <w:lvlText w:val="%1."/>
      <w:lvlJc w:val="left"/>
      <w:pPr>
        <w:ind w:left="851" w:firstLine="142"/>
      </w:pPr>
    </w:lvl>
    <w:lvl w:ilvl="1" w:tplc="FFFFFFFF">
      <w:numFmt w:val="decimal"/>
      <w:lvlText w:val=""/>
      <w:lvlJc w:val="left"/>
      <w:pPr>
        <w:ind w:left="993" w:firstLine="142"/>
      </w:pPr>
    </w:lvl>
    <w:lvl w:ilvl="2" w:tplc="FFFFFFFF">
      <w:numFmt w:val="decimal"/>
      <w:lvlText w:val=""/>
      <w:lvlJc w:val="left"/>
      <w:pPr>
        <w:ind w:left="993" w:firstLine="142"/>
      </w:pPr>
    </w:lvl>
    <w:lvl w:ilvl="3" w:tplc="FFFFFFFF">
      <w:numFmt w:val="decimal"/>
      <w:lvlText w:val=""/>
      <w:lvlJc w:val="left"/>
      <w:pPr>
        <w:ind w:left="993" w:firstLine="142"/>
      </w:pPr>
    </w:lvl>
    <w:lvl w:ilvl="4" w:tplc="FFFFFFFF">
      <w:numFmt w:val="decimal"/>
      <w:lvlText w:val=""/>
      <w:lvlJc w:val="left"/>
      <w:pPr>
        <w:ind w:left="993" w:firstLine="142"/>
      </w:pPr>
    </w:lvl>
    <w:lvl w:ilvl="5" w:tplc="FFFFFFFF">
      <w:numFmt w:val="decimal"/>
      <w:lvlText w:val=""/>
      <w:lvlJc w:val="left"/>
      <w:pPr>
        <w:ind w:left="993" w:firstLine="142"/>
      </w:pPr>
    </w:lvl>
    <w:lvl w:ilvl="6" w:tplc="FFFFFFFF">
      <w:numFmt w:val="decimal"/>
      <w:lvlText w:val=""/>
      <w:lvlJc w:val="left"/>
      <w:pPr>
        <w:ind w:left="993" w:firstLine="142"/>
      </w:pPr>
    </w:lvl>
    <w:lvl w:ilvl="7" w:tplc="FFFFFFFF">
      <w:numFmt w:val="decimal"/>
      <w:lvlText w:val=""/>
      <w:lvlJc w:val="left"/>
      <w:pPr>
        <w:ind w:left="993" w:firstLine="142"/>
      </w:pPr>
    </w:lvl>
    <w:lvl w:ilvl="8" w:tplc="FFFFFFFF">
      <w:numFmt w:val="decimal"/>
      <w:lvlText w:val=""/>
      <w:lvlJc w:val="left"/>
      <w:pPr>
        <w:ind w:left="993" w:firstLine="142"/>
      </w:pPr>
    </w:lvl>
  </w:abstractNum>
  <w:abstractNum w:abstractNumId="14" w15:restartNumberingAfterBreak="0">
    <w:nsid w:val="43DD4A8E"/>
    <w:multiLevelType w:val="hybridMultilevel"/>
    <w:tmpl w:val="DE782B18"/>
    <w:lvl w:ilvl="0" w:tplc="59B04B8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8E9458E"/>
    <w:multiLevelType w:val="hybridMultilevel"/>
    <w:tmpl w:val="C72EC028"/>
    <w:lvl w:ilvl="0" w:tplc="FFFFFFFF">
      <w:start w:val="1"/>
      <w:numFmt w:val="decimal"/>
      <w:pStyle w:val="3f3f3f3f3f3f3f3f3f3f3f3f3f3f3f3f3f3f3f"/>
      <w:lvlText w:val="%1."/>
      <w:lvlJc w:val="left"/>
      <w:pPr>
        <w:tabs>
          <w:tab w:val="num" w:pos="1129"/>
        </w:tabs>
        <w:ind w:left="112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849"/>
        </w:tabs>
        <w:ind w:left="18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69"/>
        </w:tabs>
        <w:ind w:left="25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89"/>
        </w:tabs>
        <w:ind w:left="32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009"/>
        </w:tabs>
        <w:ind w:left="40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729"/>
        </w:tabs>
        <w:ind w:left="47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449"/>
        </w:tabs>
        <w:ind w:left="54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69"/>
        </w:tabs>
        <w:ind w:left="61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89"/>
        </w:tabs>
        <w:ind w:left="6889" w:hanging="180"/>
      </w:pPr>
    </w:lvl>
  </w:abstractNum>
  <w:abstractNum w:abstractNumId="16" w15:restartNumberingAfterBreak="0">
    <w:nsid w:val="53400FC6"/>
    <w:multiLevelType w:val="multilevel"/>
    <w:tmpl w:val="BD6A32E6"/>
    <w:styleLink w:val="a1"/>
    <w:lvl w:ilvl="0">
      <w:start w:val="1"/>
      <w:numFmt w:val="decimal"/>
      <w:lvlText w:val="%1"/>
      <w:lvlJc w:val="left"/>
      <w:pPr>
        <w:tabs>
          <w:tab w:val="num" w:pos="851"/>
        </w:tabs>
        <w:ind w:left="851" w:firstLine="0"/>
      </w:pPr>
      <w:rPr>
        <w:rFonts w:ascii="Times New Roman" w:hAnsi="Times New Roman" w:hint="default"/>
        <w:b/>
        <w:sz w:val="32"/>
      </w:rPr>
    </w:lvl>
    <w:lvl w:ilvl="1">
      <w:start w:val="1"/>
      <w:numFmt w:val="decimal"/>
      <w:lvlText w:val="%1.%2"/>
      <w:lvlJc w:val="left"/>
      <w:pPr>
        <w:tabs>
          <w:tab w:val="num" w:pos="1713"/>
        </w:tabs>
        <w:ind w:left="993" w:firstLine="0"/>
      </w:pPr>
      <w:rPr>
        <w:rFonts w:ascii="Times New Roman" w:hAnsi="Times New Roman" w:hint="default"/>
        <w:b/>
        <w:sz w:val="28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17" w:firstLine="3"/>
      </w:pPr>
      <w:rPr>
        <w:rFonts w:ascii="Times New Roman" w:hAnsi="Times New Roman" w:hint="default"/>
        <w:b/>
        <w:sz w:val="26"/>
      </w:rPr>
    </w:lvl>
    <w:lvl w:ilvl="3">
      <w:start w:val="1"/>
      <w:numFmt w:val="decimal"/>
      <w:lvlText w:val="%1.%2.%3.%4"/>
      <w:lvlJc w:val="left"/>
      <w:pPr>
        <w:tabs>
          <w:tab w:val="num" w:pos="1790"/>
        </w:tabs>
        <w:ind w:left="710" w:firstLine="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4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53CF7FA4"/>
    <w:multiLevelType w:val="hybridMultilevel"/>
    <w:tmpl w:val="B814888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8706017"/>
    <w:multiLevelType w:val="hybridMultilevel"/>
    <w:tmpl w:val="156C3600"/>
    <w:lvl w:ilvl="0" w:tplc="04190001">
      <w:start w:val="1"/>
      <w:numFmt w:val="bullet"/>
      <w:pStyle w:val="21"/>
      <w:lvlText w:val=""/>
      <w:lvlJc w:val="left"/>
      <w:pPr>
        <w:tabs>
          <w:tab w:val="num" w:pos="1211"/>
        </w:tabs>
        <w:ind w:left="0" w:firstLine="851"/>
      </w:pPr>
      <w:rPr>
        <w:rFonts w:ascii="Symbol" w:hAnsi="Symbol" w:hint="default"/>
      </w:rPr>
    </w:lvl>
    <w:lvl w:ilvl="1" w:tplc="C80629EE">
      <w:start w:val="2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F541ED"/>
    <w:multiLevelType w:val="hybridMultilevel"/>
    <w:tmpl w:val="CAFE1CDA"/>
    <w:lvl w:ilvl="0" w:tplc="59B04B88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95818F5"/>
    <w:multiLevelType w:val="multilevel"/>
    <w:tmpl w:val="F3EA23AE"/>
    <w:lvl w:ilvl="0">
      <w:start w:val="1"/>
      <w:numFmt w:val="decimal"/>
      <w:pStyle w:val="1"/>
      <w:lvlText w:val="%1)"/>
      <w:lvlJc w:val="left"/>
      <w:pPr>
        <w:ind w:left="1852" w:hanging="150"/>
      </w:pPr>
      <w:rPr>
        <w:rFonts w:hint="default"/>
      </w:rPr>
    </w:lvl>
    <w:lvl w:ilvl="1">
      <w:start w:val="1"/>
      <w:numFmt w:val="none"/>
      <w:pStyle w:val="2"/>
      <w:isLgl/>
      <w:lvlText w:val="-"/>
      <w:lvlJc w:val="left"/>
      <w:pPr>
        <w:ind w:left="259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21" w15:restartNumberingAfterBreak="0">
    <w:nsid w:val="6F4D2572"/>
    <w:multiLevelType w:val="multilevel"/>
    <w:tmpl w:val="9A68F7AE"/>
    <w:lvl w:ilvl="0">
      <w:start w:val="1"/>
      <w:numFmt w:val="decimal"/>
      <w:pStyle w:val="10"/>
      <w:suff w:val="nothing"/>
      <w:lvlText w:val="%1 "/>
      <w:lvlJc w:val="left"/>
      <w:pPr>
        <w:ind w:left="1852" w:hanging="150"/>
      </w:pPr>
      <w:rPr>
        <w:rFonts w:hint="default"/>
      </w:rPr>
    </w:lvl>
    <w:lvl w:ilvl="1">
      <w:start w:val="1"/>
      <w:numFmt w:val="decimal"/>
      <w:pStyle w:val="a2"/>
      <w:isLgl/>
      <w:lvlText w:val="%1.%2"/>
      <w:lvlJc w:val="left"/>
      <w:pPr>
        <w:tabs>
          <w:tab w:val="num" w:pos="0"/>
        </w:tabs>
        <w:ind w:left="2592" w:hanging="360"/>
      </w:pPr>
      <w:rPr>
        <w:rFonts w:hint="default"/>
      </w:rPr>
    </w:lvl>
    <w:lvl w:ilvl="2">
      <w:start w:val="1"/>
      <w:numFmt w:val="decimal"/>
      <w:lvlRestart w:val="0"/>
      <w:pStyle w:val="30"/>
      <w:isLgl/>
      <w:suff w:val="space"/>
      <w:lvlText w:val="%1.%3"/>
      <w:lvlJc w:val="left"/>
      <w:pPr>
        <w:ind w:left="2952" w:hanging="720"/>
      </w:pPr>
      <w:rPr>
        <w:rFonts w:hint="default"/>
      </w:rPr>
    </w:lvl>
    <w:lvl w:ilvl="3">
      <w:start w:val="1"/>
      <w:numFmt w:val="decimal"/>
      <w:pStyle w:val="20"/>
      <w:isLgl/>
      <w:lvlText w:val="%1.%3.%4"/>
      <w:lvlJc w:val="left"/>
      <w:pPr>
        <w:tabs>
          <w:tab w:val="num" w:pos="0"/>
        </w:tabs>
        <w:ind w:left="295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0"/>
        </w:tabs>
        <w:ind w:left="331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0"/>
        </w:tabs>
        <w:ind w:left="367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0"/>
        </w:tabs>
        <w:ind w:left="4032" w:hanging="1800"/>
      </w:pPr>
      <w:rPr>
        <w:rFonts w:hint="default"/>
      </w:rPr>
    </w:lvl>
  </w:abstractNum>
  <w:abstractNum w:abstractNumId="22" w15:restartNumberingAfterBreak="0">
    <w:nsid w:val="7ABC4AA5"/>
    <w:multiLevelType w:val="hybridMultilevel"/>
    <w:tmpl w:val="8C3C7CC6"/>
    <w:lvl w:ilvl="0" w:tplc="4BF8D15C">
      <w:start w:val="1"/>
      <w:numFmt w:val="bullet"/>
      <w:pStyle w:val="a3"/>
      <w:lvlText w:val="­"/>
      <w:lvlJc w:val="left"/>
      <w:pPr>
        <w:ind w:left="1514" w:hanging="360"/>
      </w:pPr>
      <w:rPr>
        <w:rFonts w:ascii="Courier New" w:hAnsi="Courier New" w:hint="default"/>
        <w:b w:val="0"/>
        <w:bCs w:val="0"/>
        <w:i w:val="0"/>
        <w:iCs w:val="0"/>
        <w:color w:val="auto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3" w15:restartNumberingAfterBreak="0">
    <w:nsid w:val="7B12390B"/>
    <w:multiLevelType w:val="hybridMultilevel"/>
    <w:tmpl w:val="583C5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FD4FB8"/>
    <w:multiLevelType w:val="hybridMultilevel"/>
    <w:tmpl w:val="197E43D8"/>
    <w:lvl w:ilvl="0" w:tplc="CA2C71F4">
      <w:start w:val="1"/>
      <w:numFmt w:val="decimal"/>
      <w:pStyle w:val="a4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68469755">
    <w:abstractNumId w:val="5"/>
  </w:num>
  <w:num w:numId="2" w16cid:durableId="1120681971">
    <w:abstractNumId w:val="24"/>
  </w:num>
  <w:num w:numId="3" w16cid:durableId="2108840347">
    <w:abstractNumId w:val="15"/>
  </w:num>
  <w:num w:numId="4" w16cid:durableId="506596075">
    <w:abstractNumId w:val="16"/>
  </w:num>
  <w:num w:numId="5" w16cid:durableId="1179272603">
    <w:abstractNumId w:val="0"/>
  </w:num>
  <w:num w:numId="6" w16cid:durableId="1547572035">
    <w:abstractNumId w:val="21"/>
  </w:num>
  <w:num w:numId="7" w16cid:durableId="540285201">
    <w:abstractNumId w:val="22"/>
  </w:num>
  <w:num w:numId="8" w16cid:durableId="1687094838">
    <w:abstractNumId w:val="20"/>
  </w:num>
  <w:num w:numId="9" w16cid:durableId="15056284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55928636">
    <w:abstractNumId w:val="11"/>
  </w:num>
  <w:num w:numId="11" w16cid:durableId="2090343084">
    <w:abstractNumId w:val="18"/>
  </w:num>
  <w:num w:numId="12" w16cid:durableId="264772467">
    <w:abstractNumId w:val="1"/>
  </w:num>
  <w:num w:numId="13" w16cid:durableId="1929072197">
    <w:abstractNumId w:val="6"/>
  </w:num>
  <w:num w:numId="14" w16cid:durableId="747115249">
    <w:abstractNumId w:val="14"/>
  </w:num>
  <w:num w:numId="15" w16cid:durableId="1105999174">
    <w:abstractNumId w:val="10"/>
  </w:num>
  <w:num w:numId="16" w16cid:durableId="1359699112">
    <w:abstractNumId w:val="19"/>
  </w:num>
  <w:num w:numId="17" w16cid:durableId="587234867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35757275">
    <w:abstractNumId w:val="17"/>
  </w:num>
  <w:num w:numId="19" w16cid:durableId="1802115707">
    <w:abstractNumId w:val="9"/>
  </w:num>
  <w:num w:numId="20" w16cid:durableId="50427157">
    <w:abstractNumId w:val="23"/>
  </w:num>
  <w:num w:numId="21" w16cid:durableId="2146120929">
    <w:abstractNumId w:val="4"/>
  </w:num>
  <w:num w:numId="22" w16cid:durableId="155971003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5535428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232273959">
    <w:abstractNumId w:val="2"/>
  </w:num>
  <w:num w:numId="25" w16cid:durableId="413745481">
    <w:abstractNumId w:val="3"/>
  </w:num>
  <w:num w:numId="26" w16cid:durableId="1001355792">
    <w:abstractNumId w:val="7"/>
  </w:num>
  <w:num w:numId="27" w16cid:durableId="876550826">
    <w:abstractNumId w:val="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ru-RU" w:vendorID="1" w:dllVersion="512" w:checkStyle="1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20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5f5f5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1C"/>
    <w:rsid w:val="00000969"/>
    <w:rsid w:val="00000AFF"/>
    <w:rsid w:val="00000D1B"/>
    <w:rsid w:val="000015D9"/>
    <w:rsid w:val="00001609"/>
    <w:rsid w:val="00001696"/>
    <w:rsid w:val="00001E54"/>
    <w:rsid w:val="0000299A"/>
    <w:rsid w:val="00002FB7"/>
    <w:rsid w:val="000031A1"/>
    <w:rsid w:val="00003D1C"/>
    <w:rsid w:val="0000470F"/>
    <w:rsid w:val="00004824"/>
    <w:rsid w:val="000049C6"/>
    <w:rsid w:val="00005141"/>
    <w:rsid w:val="00005E3A"/>
    <w:rsid w:val="00005F2D"/>
    <w:rsid w:val="00006191"/>
    <w:rsid w:val="00006EB4"/>
    <w:rsid w:val="000070AF"/>
    <w:rsid w:val="0000772F"/>
    <w:rsid w:val="00007D37"/>
    <w:rsid w:val="00010680"/>
    <w:rsid w:val="00010B32"/>
    <w:rsid w:val="00011504"/>
    <w:rsid w:val="00011F56"/>
    <w:rsid w:val="0001205B"/>
    <w:rsid w:val="00012974"/>
    <w:rsid w:val="00012C2F"/>
    <w:rsid w:val="00012CFD"/>
    <w:rsid w:val="00012F8F"/>
    <w:rsid w:val="000140BE"/>
    <w:rsid w:val="0001424C"/>
    <w:rsid w:val="00014360"/>
    <w:rsid w:val="0001453C"/>
    <w:rsid w:val="00015439"/>
    <w:rsid w:val="00015540"/>
    <w:rsid w:val="00015A9F"/>
    <w:rsid w:val="00015CA1"/>
    <w:rsid w:val="00015CF4"/>
    <w:rsid w:val="0001626F"/>
    <w:rsid w:val="00016DDF"/>
    <w:rsid w:val="00016F7B"/>
    <w:rsid w:val="00017437"/>
    <w:rsid w:val="000174FC"/>
    <w:rsid w:val="00017575"/>
    <w:rsid w:val="000177E1"/>
    <w:rsid w:val="0002022C"/>
    <w:rsid w:val="00020397"/>
    <w:rsid w:val="000205BD"/>
    <w:rsid w:val="00020844"/>
    <w:rsid w:val="00020A05"/>
    <w:rsid w:val="000211A4"/>
    <w:rsid w:val="000214A9"/>
    <w:rsid w:val="000215DD"/>
    <w:rsid w:val="000219FC"/>
    <w:rsid w:val="00021AFE"/>
    <w:rsid w:val="00021F31"/>
    <w:rsid w:val="00021F3D"/>
    <w:rsid w:val="0002271E"/>
    <w:rsid w:val="00022745"/>
    <w:rsid w:val="00022E37"/>
    <w:rsid w:val="00022F29"/>
    <w:rsid w:val="00023711"/>
    <w:rsid w:val="00023F40"/>
    <w:rsid w:val="00024048"/>
    <w:rsid w:val="000242DF"/>
    <w:rsid w:val="00024478"/>
    <w:rsid w:val="0002474F"/>
    <w:rsid w:val="000247EF"/>
    <w:rsid w:val="00024889"/>
    <w:rsid w:val="00024C19"/>
    <w:rsid w:val="00024F1B"/>
    <w:rsid w:val="00025BF8"/>
    <w:rsid w:val="00025F52"/>
    <w:rsid w:val="00026704"/>
    <w:rsid w:val="00026D9A"/>
    <w:rsid w:val="00026E11"/>
    <w:rsid w:val="00027655"/>
    <w:rsid w:val="00027E79"/>
    <w:rsid w:val="00030043"/>
    <w:rsid w:val="0003053F"/>
    <w:rsid w:val="00030565"/>
    <w:rsid w:val="00030CDC"/>
    <w:rsid w:val="00030FE3"/>
    <w:rsid w:val="0003148E"/>
    <w:rsid w:val="000316B8"/>
    <w:rsid w:val="000316D9"/>
    <w:rsid w:val="0003182C"/>
    <w:rsid w:val="00032D51"/>
    <w:rsid w:val="00032E9B"/>
    <w:rsid w:val="00033441"/>
    <w:rsid w:val="00033A4B"/>
    <w:rsid w:val="00033E4B"/>
    <w:rsid w:val="0003470B"/>
    <w:rsid w:val="00035FAC"/>
    <w:rsid w:val="000365BD"/>
    <w:rsid w:val="0003661E"/>
    <w:rsid w:val="000375DF"/>
    <w:rsid w:val="00040068"/>
    <w:rsid w:val="00040660"/>
    <w:rsid w:val="0004075E"/>
    <w:rsid w:val="00041127"/>
    <w:rsid w:val="00041645"/>
    <w:rsid w:val="00041BC3"/>
    <w:rsid w:val="000429E8"/>
    <w:rsid w:val="00042C5D"/>
    <w:rsid w:val="0004390D"/>
    <w:rsid w:val="00043BD8"/>
    <w:rsid w:val="00043C1A"/>
    <w:rsid w:val="00043CAA"/>
    <w:rsid w:val="000443A0"/>
    <w:rsid w:val="0004487F"/>
    <w:rsid w:val="00044EA7"/>
    <w:rsid w:val="00045A21"/>
    <w:rsid w:val="00045FB0"/>
    <w:rsid w:val="0004673B"/>
    <w:rsid w:val="0004680F"/>
    <w:rsid w:val="000468F6"/>
    <w:rsid w:val="00047051"/>
    <w:rsid w:val="00047138"/>
    <w:rsid w:val="00047271"/>
    <w:rsid w:val="000500CF"/>
    <w:rsid w:val="000505EF"/>
    <w:rsid w:val="00050A42"/>
    <w:rsid w:val="000529AB"/>
    <w:rsid w:val="0005349D"/>
    <w:rsid w:val="000534E7"/>
    <w:rsid w:val="00054260"/>
    <w:rsid w:val="000545A5"/>
    <w:rsid w:val="000546F2"/>
    <w:rsid w:val="000562F0"/>
    <w:rsid w:val="0005663C"/>
    <w:rsid w:val="00056C65"/>
    <w:rsid w:val="00057B25"/>
    <w:rsid w:val="00057F57"/>
    <w:rsid w:val="00060071"/>
    <w:rsid w:val="0006146D"/>
    <w:rsid w:val="000614B8"/>
    <w:rsid w:val="00061582"/>
    <w:rsid w:val="000615B1"/>
    <w:rsid w:val="000616B2"/>
    <w:rsid w:val="000617D1"/>
    <w:rsid w:val="00061D29"/>
    <w:rsid w:val="00061FB4"/>
    <w:rsid w:val="0006241F"/>
    <w:rsid w:val="000627D5"/>
    <w:rsid w:val="00062C17"/>
    <w:rsid w:val="000630EE"/>
    <w:rsid w:val="00064BB4"/>
    <w:rsid w:val="00065092"/>
    <w:rsid w:val="00065846"/>
    <w:rsid w:val="0006615C"/>
    <w:rsid w:val="00066217"/>
    <w:rsid w:val="00066503"/>
    <w:rsid w:val="0006693B"/>
    <w:rsid w:val="00066A96"/>
    <w:rsid w:val="00067153"/>
    <w:rsid w:val="00067773"/>
    <w:rsid w:val="00070216"/>
    <w:rsid w:val="0007027E"/>
    <w:rsid w:val="0007041E"/>
    <w:rsid w:val="000707BB"/>
    <w:rsid w:val="00070F02"/>
    <w:rsid w:val="000710D0"/>
    <w:rsid w:val="0007169F"/>
    <w:rsid w:val="00073388"/>
    <w:rsid w:val="00073713"/>
    <w:rsid w:val="00073865"/>
    <w:rsid w:val="000738FE"/>
    <w:rsid w:val="00073961"/>
    <w:rsid w:val="00074231"/>
    <w:rsid w:val="00074343"/>
    <w:rsid w:val="00074AEA"/>
    <w:rsid w:val="00074F09"/>
    <w:rsid w:val="00075042"/>
    <w:rsid w:val="000761C8"/>
    <w:rsid w:val="0007625D"/>
    <w:rsid w:val="0007637B"/>
    <w:rsid w:val="0007641E"/>
    <w:rsid w:val="00076959"/>
    <w:rsid w:val="0007723D"/>
    <w:rsid w:val="00077B99"/>
    <w:rsid w:val="000804EA"/>
    <w:rsid w:val="00080965"/>
    <w:rsid w:val="00080C09"/>
    <w:rsid w:val="000815C8"/>
    <w:rsid w:val="00081DE4"/>
    <w:rsid w:val="00082213"/>
    <w:rsid w:val="00082331"/>
    <w:rsid w:val="00082401"/>
    <w:rsid w:val="00082B3D"/>
    <w:rsid w:val="00082C37"/>
    <w:rsid w:val="00082DCA"/>
    <w:rsid w:val="000840DA"/>
    <w:rsid w:val="00084388"/>
    <w:rsid w:val="00084887"/>
    <w:rsid w:val="00084939"/>
    <w:rsid w:val="00084C47"/>
    <w:rsid w:val="00085502"/>
    <w:rsid w:val="0008569D"/>
    <w:rsid w:val="00085949"/>
    <w:rsid w:val="00085E55"/>
    <w:rsid w:val="00086027"/>
    <w:rsid w:val="00086081"/>
    <w:rsid w:val="000865AE"/>
    <w:rsid w:val="00086EE3"/>
    <w:rsid w:val="00087A8F"/>
    <w:rsid w:val="00087C0F"/>
    <w:rsid w:val="00090A2C"/>
    <w:rsid w:val="00092174"/>
    <w:rsid w:val="0009219C"/>
    <w:rsid w:val="000925E2"/>
    <w:rsid w:val="0009280B"/>
    <w:rsid w:val="00092A06"/>
    <w:rsid w:val="00093120"/>
    <w:rsid w:val="00093E10"/>
    <w:rsid w:val="00094240"/>
    <w:rsid w:val="00094BA9"/>
    <w:rsid w:val="00094F75"/>
    <w:rsid w:val="000956E3"/>
    <w:rsid w:val="000957BB"/>
    <w:rsid w:val="00096351"/>
    <w:rsid w:val="00097169"/>
    <w:rsid w:val="000972F7"/>
    <w:rsid w:val="000A0739"/>
    <w:rsid w:val="000A0EDD"/>
    <w:rsid w:val="000A0F9D"/>
    <w:rsid w:val="000A1323"/>
    <w:rsid w:val="000A1D5F"/>
    <w:rsid w:val="000A2A87"/>
    <w:rsid w:val="000A2C5F"/>
    <w:rsid w:val="000A3077"/>
    <w:rsid w:val="000A319E"/>
    <w:rsid w:val="000A33EB"/>
    <w:rsid w:val="000A3448"/>
    <w:rsid w:val="000A37A5"/>
    <w:rsid w:val="000A3FCF"/>
    <w:rsid w:val="000A4019"/>
    <w:rsid w:val="000A654B"/>
    <w:rsid w:val="000A68F1"/>
    <w:rsid w:val="000A694E"/>
    <w:rsid w:val="000A6C59"/>
    <w:rsid w:val="000A73A4"/>
    <w:rsid w:val="000A76AF"/>
    <w:rsid w:val="000A79A5"/>
    <w:rsid w:val="000A79FB"/>
    <w:rsid w:val="000A7A65"/>
    <w:rsid w:val="000A7AE8"/>
    <w:rsid w:val="000A7B58"/>
    <w:rsid w:val="000A7FAB"/>
    <w:rsid w:val="000B049E"/>
    <w:rsid w:val="000B0B3E"/>
    <w:rsid w:val="000B0CAE"/>
    <w:rsid w:val="000B0DFA"/>
    <w:rsid w:val="000B10CB"/>
    <w:rsid w:val="000B195A"/>
    <w:rsid w:val="000B1AEC"/>
    <w:rsid w:val="000B1B97"/>
    <w:rsid w:val="000B1D28"/>
    <w:rsid w:val="000B208B"/>
    <w:rsid w:val="000B2366"/>
    <w:rsid w:val="000B265D"/>
    <w:rsid w:val="000B2C87"/>
    <w:rsid w:val="000B31AD"/>
    <w:rsid w:val="000B31D4"/>
    <w:rsid w:val="000B3F30"/>
    <w:rsid w:val="000B4F6B"/>
    <w:rsid w:val="000B55A3"/>
    <w:rsid w:val="000B5896"/>
    <w:rsid w:val="000B5ACF"/>
    <w:rsid w:val="000B5F2A"/>
    <w:rsid w:val="000B60DD"/>
    <w:rsid w:val="000B6366"/>
    <w:rsid w:val="000B6594"/>
    <w:rsid w:val="000B6F6B"/>
    <w:rsid w:val="000B7A24"/>
    <w:rsid w:val="000B7BCA"/>
    <w:rsid w:val="000C0023"/>
    <w:rsid w:val="000C00F7"/>
    <w:rsid w:val="000C18F2"/>
    <w:rsid w:val="000C1E9E"/>
    <w:rsid w:val="000C21A5"/>
    <w:rsid w:val="000C23B7"/>
    <w:rsid w:val="000C2E8C"/>
    <w:rsid w:val="000C3299"/>
    <w:rsid w:val="000C51CB"/>
    <w:rsid w:val="000C5BCA"/>
    <w:rsid w:val="000C5C04"/>
    <w:rsid w:val="000C6083"/>
    <w:rsid w:val="000C6259"/>
    <w:rsid w:val="000C65BE"/>
    <w:rsid w:val="000C6613"/>
    <w:rsid w:val="000C68CC"/>
    <w:rsid w:val="000C6970"/>
    <w:rsid w:val="000C74A8"/>
    <w:rsid w:val="000C7B60"/>
    <w:rsid w:val="000D09FB"/>
    <w:rsid w:val="000D0C98"/>
    <w:rsid w:val="000D0DF5"/>
    <w:rsid w:val="000D1677"/>
    <w:rsid w:val="000D27EC"/>
    <w:rsid w:val="000D2838"/>
    <w:rsid w:val="000D29D2"/>
    <w:rsid w:val="000D33B4"/>
    <w:rsid w:val="000D3B39"/>
    <w:rsid w:val="000D435B"/>
    <w:rsid w:val="000D437D"/>
    <w:rsid w:val="000D4429"/>
    <w:rsid w:val="000D48A5"/>
    <w:rsid w:val="000D5B57"/>
    <w:rsid w:val="000D602F"/>
    <w:rsid w:val="000D603B"/>
    <w:rsid w:val="000D6480"/>
    <w:rsid w:val="000D70E5"/>
    <w:rsid w:val="000D79DF"/>
    <w:rsid w:val="000D7AF5"/>
    <w:rsid w:val="000D7EC5"/>
    <w:rsid w:val="000E007E"/>
    <w:rsid w:val="000E0393"/>
    <w:rsid w:val="000E06DE"/>
    <w:rsid w:val="000E078C"/>
    <w:rsid w:val="000E0880"/>
    <w:rsid w:val="000E0D63"/>
    <w:rsid w:val="000E100C"/>
    <w:rsid w:val="000E1E9E"/>
    <w:rsid w:val="000E1F0D"/>
    <w:rsid w:val="000E2364"/>
    <w:rsid w:val="000E250B"/>
    <w:rsid w:val="000E25D6"/>
    <w:rsid w:val="000E2F72"/>
    <w:rsid w:val="000E33E1"/>
    <w:rsid w:val="000E3622"/>
    <w:rsid w:val="000E38CB"/>
    <w:rsid w:val="000E3C03"/>
    <w:rsid w:val="000E3EF9"/>
    <w:rsid w:val="000E416C"/>
    <w:rsid w:val="000E42C8"/>
    <w:rsid w:val="000E5CF6"/>
    <w:rsid w:val="000E5F63"/>
    <w:rsid w:val="000E64A1"/>
    <w:rsid w:val="000E64CB"/>
    <w:rsid w:val="000E6AE4"/>
    <w:rsid w:val="000E6D15"/>
    <w:rsid w:val="000E6D6A"/>
    <w:rsid w:val="000E700C"/>
    <w:rsid w:val="000E77F9"/>
    <w:rsid w:val="000E793A"/>
    <w:rsid w:val="000E7F74"/>
    <w:rsid w:val="000E7FAA"/>
    <w:rsid w:val="000F01AB"/>
    <w:rsid w:val="000F0925"/>
    <w:rsid w:val="000F09B2"/>
    <w:rsid w:val="000F1681"/>
    <w:rsid w:val="000F1E2D"/>
    <w:rsid w:val="000F201C"/>
    <w:rsid w:val="000F2A86"/>
    <w:rsid w:val="000F3BEF"/>
    <w:rsid w:val="000F4011"/>
    <w:rsid w:val="000F439B"/>
    <w:rsid w:val="000F4F4C"/>
    <w:rsid w:val="000F5629"/>
    <w:rsid w:val="000F5AED"/>
    <w:rsid w:val="000F6604"/>
    <w:rsid w:val="000F6F5F"/>
    <w:rsid w:val="000F76AD"/>
    <w:rsid w:val="00100084"/>
    <w:rsid w:val="0010028F"/>
    <w:rsid w:val="001010D6"/>
    <w:rsid w:val="00101143"/>
    <w:rsid w:val="001017F9"/>
    <w:rsid w:val="001024C2"/>
    <w:rsid w:val="00102E79"/>
    <w:rsid w:val="00103239"/>
    <w:rsid w:val="00103A2E"/>
    <w:rsid w:val="00103A8C"/>
    <w:rsid w:val="00104B6F"/>
    <w:rsid w:val="00104FD7"/>
    <w:rsid w:val="001053C0"/>
    <w:rsid w:val="00105A41"/>
    <w:rsid w:val="001061E8"/>
    <w:rsid w:val="001063CA"/>
    <w:rsid w:val="0011052E"/>
    <w:rsid w:val="001108B6"/>
    <w:rsid w:val="001109AF"/>
    <w:rsid w:val="00110C8B"/>
    <w:rsid w:val="00110DCF"/>
    <w:rsid w:val="00110F60"/>
    <w:rsid w:val="001136E6"/>
    <w:rsid w:val="001138E4"/>
    <w:rsid w:val="00115113"/>
    <w:rsid w:val="001152AD"/>
    <w:rsid w:val="00115B17"/>
    <w:rsid w:val="00115C71"/>
    <w:rsid w:val="001161B6"/>
    <w:rsid w:val="00117013"/>
    <w:rsid w:val="00117449"/>
    <w:rsid w:val="00117514"/>
    <w:rsid w:val="00117675"/>
    <w:rsid w:val="001201B7"/>
    <w:rsid w:val="00120202"/>
    <w:rsid w:val="00120218"/>
    <w:rsid w:val="0012057B"/>
    <w:rsid w:val="00120596"/>
    <w:rsid w:val="00120ED2"/>
    <w:rsid w:val="001215D2"/>
    <w:rsid w:val="001221EB"/>
    <w:rsid w:val="001226DC"/>
    <w:rsid w:val="00123241"/>
    <w:rsid w:val="0012330A"/>
    <w:rsid w:val="001236E0"/>
    <w:rsid w:val="00123913"/>
    <w:rsid w:val="00123A88"/>
    <w:rsid w:val="00123B58"/>
    <w:rsid w:val="00123FDC"/>
    <w:rsid w:val="001243F0"/>
    <w:rsid w:val="0012523F"/>
    <w:rsid w:val="0012535F"/>
    <w:rsid w:val="00125AD3"/>
    <w:rsid w:val="00125DB8"/>
    <w:rsid w:val="00126DAA"/>
    <w:rsid w:val="001278E1"/>
    <w:rsid w:val="00127F3F"/>
    <w:rsid w:val="00130441"/>
    <w:rsid w:val="00130AC5"/>
    <w:rsid w:val="0013177B"/>
    <w:rsid w:val="001318F1"/>
    <w:rsid w:val="001321E2"/>
    <w:rsid w:val="001325BC"/>
    <w:rsid w:val="001327E3"/>
    <w:rsid w:val="00132D00"/>
    <w:rsid w:val="00132DBF"/>
    <w:rsid w:val="001333B5"/>
    <w:rsid w:val="0013355D"/>
    <w:rsid w:val="00133D90"/>
    <w:rsid w:val="001340CB"/>
    <w:rsid w:val="001341C4"/>
    <w:rsid w:val="00134429"/>
    <w:rsid w:val="00134BC4"/>
    <w:rsid w:val="001351C1"/>
    <w:rsid w:val="0013542F"/>
    <w:rsid w:val="001365B1"/>
    <w:rsid w:val="00136C7D"/>
    <w:rsid w:val="00136EA5"/>
    <w:rsid w:val="00136F9B"/>
    <w:rsid w:val="00137247"/>
    <w:rsid w:val="00137817"/>
    <w:rsid w:val="00137B3D"/>
    <w:rsid w:val="00137D57"/>
    <w:rsid w:val="00140653"/>
    <w:rsid w:val="00140DAB"/>
    <w:rsid w:val="00141582"/>
    <w:rsid w:val="00142049"/>
    <w:rsid w:val="00142931"/>
    <w:rsid w:val="00142966"/>
    <w:rsid w:val="001429A9"/>
    <w:rsid w:val="00142B79"/>
    <w:rsid w:val="00143202"/>
    <w:rsid w:val="0014371B"/>
    <w:rsid w:val="00143729"/>
    <w:rsid w:val="0014394F"/>
    <w:rsid w:val="00145661"/>
    <w:rsid w:val="00145C11"/>
    <w:rsid w:val="00145E36"/>
    <w:rsid w:val="0014729F"/>
    <w:rsid w:val="00147738"/>
    <w:rsid w:val="00147E4D"/>
    <w:rsid w:val="00150084"/>
    <w:rsid w:val="00150C3B"/>
    <w:rsid w:val="00150D57"/>
    <w:rsid w:val="00151D67"/>
    <w:rsid w:val="00152053"/>
    <w:rsid w:val="00152119"/>
    <w:rsid w:val="0015222F"/>
    <w:rsid w:val="0015298B"/>
    <w:rsid w:val="00152BE9"/>
    <w:rsid w:val="00153302"/>
    <w:rsid w:val="0015488A"/>
    <w:rsid w:val="00154E14"/>
    <w:rsid w:val="00154E6C"/>
    <w:rsid w:val="00154FDF"/>
    <w:rsid w:val="00155171"/>
    <w:rsid w:val="001558A3"/>
    <w:rsid w:val="001558EA"/>
    <w:rsid w:val="00155B60"/>
    <w:rsid w:val="00155FD8"/>
    <w:rsid w:val="001561EB"/>
    <w:rsid w:val="00156F07"/>
    <w:rsid w:val="00157AB6"/>
    <w:rsid w:val="00157AE9"/>
    <w:rsid w:val="001605C6"/>
    <w:rsid w:val="001605E7"/>
    <w:rsid w:val="0016239F"/>
    <w:rsid w:val="00162446"/>
    <w:rsid w:val="001625D9"/>
    <w:rsid w:val="0016265E"/>
    <w:rsid w:val="00162C78"/>
    <w:rsid w:val="00163884"/>
    <w:rsid w:val="00163E7E"/>
    <w:rsid w:val="0016465D"/>
    <w:rsid w:val="00164C9C"/>
    <w:rsid w:val="0016511F"/>
    <w:rsid w:val="001658E1"/>
    <w:rsid w:val="00165973"/>
    <w:rsid w:val="001663F4"/>
    <w:rsid w:val="00166416"/>
    <w:rsid w:val="00166906"/>
    <w:rsid w:val="001678B8"/>
    <w:rsid w:val="00167F6F"/>
    <w:rsid w:val="00170B40"/>
    <w:rsid w:val="00170F83"/>
    <w:rsid w:val="00171E3E"/>
    <w:rsid w:val="00172687"/>
    <w:rsid w:val="001730B4"/>
    <w:rsid w:val="00173120"/>
    <w:rsid w:val="00173B3F"/>
    <w:rsid w:val="00173DB0"/>
    <w:rsid w:val="00173DF8"/>
    <w:rsid w:val="001742A6"/>
    <w:rsid w:val="00174349"/>
    <w:rsid w:val="0017498A"/>
    <w:rsid w:val="00174F00"/>
    <w:rsid w:val="00174FE0"/>
    <w:rsid w:val="0017526D"/>
    <w:rsid w:val="00175688"/>
    <w:rsid w:val="00175A06"/>
    <w:rsid w:val="00176743"/>
    <w:rsid w:val="00176C11"/>
    <w:rsid w:val="001775FE"/>
    <w:rsid w:val="0017793D"/>
    <w:rsid w:val="00180204"/>
    <w:rsid w:val="001802AD"/>
    <w:rsid w:val="001809EC"/>
    <w:rsid w:val="00180CB7"/>
    <w:rsid w:val="00180DA2"/>
    <w:rsid w:val="00181362"/>
    <w:rsid w:val="00181965"/>
    <w:rsid w:val="00182064"/>
    <w:rsid w:val="00182338"/>
    <w:rsid w:val="001829BD"/>
    <w:rsid w:val="00182FBF"/>
    <w:rsid w:val="0018314F"/>
    <w:rsid w:val="001832BE"/>
    <w:rsid w:val="0018365C"/>
    <w:rsid w:val="001837E3"/>
    <w:rsid w:val="00184362"/>
    <w:rsid w:val="00185080"/>
    <w:rsid w:val="0018512D"/>
    <w:rsid w:val="001854CB"/>
    <w:rsid w:val="00185C94"/>
    <w:rsid w:val="00185FCE"/>
    <w:rsid w:val="00186246"/>
    <w:rsid w:val="001865D5"/>
    <w:rsid w:val="001869DA"/>
    <w:rsid w:val="00186E23"/>
    <w:rsid w:val="00187B21"/>
    <w:rsid w:val="001911D6"/>
    <w:rsid w:val="001920DC"/>
    <w:rsid w:val="001922FA"/>
    <w:rsid w:val="001923E3"/>
    <w:rsid w:val="0019265D"/>
    <w:rsid w:val="00192A44"/>
    <w:rsid w:val="00192AAD"/>
    <w:rsid w:val="00192B04"/>
    <w:rsid w:val="00192ECB"/>
    <w:rsid w:val="001936D0"/>
    <w:rsid w:val="00193A40"/>
    <w:rsid w:val="00193D46"/>
    <w:rsid w:val="00193EDD"/>
    <w:rsid w:val="00194454"/>
    <w:rsid w:val="00194D50"/>
    <w:rsid w:val="001964B1"/>
    <w:rsid w:val="00196B17"/>
    <w:rsid w:val="00196D8D"/>
    <w:rsid w:val="001974C2"/>
    <w:rsid w:val="00197633"/>
    <w:rsid w:val="00197806"/>
    <w:rsid w:val="00197CC7"/>
    <w:rsid w:val="00197DC7"/>
    <w:rsid w:val="00197E74"/>
    <w:rsid w:val="001A02DE"/>
    <w:rsid w:val="001A05CC"/>
    <w:rsid w:val="001A0998"/>
    <w:rsid w:val="001A0D2A"/>
    <w:rsid w:val="001A1427"/>
    <w:rsid w:val="001A174E"/>
    <w:rsid w:val="001A22EA"/>
    <w:rsid w:val="001A2FFF"/>
    <w:rsid w:val="001A311C"/>
    <w:rsid w:val="001A332B"/>
    <w:rsid w:val="001A3552"/>
    <w:rsid w:val="001A363F"/>
    <w:rsid w:val="001A3918"/>
    <w:rsid w:val="001A3951"/>
    <w:rsid w:val="001A4025"/>
    <w:rsid w:val="001A4660"/>
    <w:rsid w:val="001A4B7B"/>
    <w:rsid w:val="001A52E7"/>
    <w:rsid w:val="001A59C1"/>
    <w:rsid w:val="001A5A3B"/>
    <w:rsid w:val="001A5C18"/>
    <w:rsid w:val="001A721C"/>
    <w:rsid w:val="001A7A34"/>
    <w:rsid w:val="001B078A"/>
    <w:rsid w:val="001B0A12"/>
    <w:rsid w:val="001B0DD8"/>
    <w:rsid w:val="001B0F92"/>
    <w:rsid w:val="001B14B3"/>
    <w:rsid w:val="001B1799"/>
    <w:rsid w:val="001B1B76"/>
    <w:rsid w:val="001B1C22"/>
    <w:rsid w:val="001B342C"/>
    <w:rsid w:val="001B363A"/>
    <w:rsid w:val="001B38BA"/>
    <w:rsid w:val="001B3A4B"/>
    <w:rsid w:val="001B3CE4"/>
    <w:rsid w:val="001B4310"/>
    <w:rsid w:val="001B491D"/>
    <w:rsid w:val="001B551B"/>
    <w:rsid w:val="001B5653"/>
    <w:rsid w:val="001B588C"/>
    <w:rsid w:val="001B5A99"/>
    <w:rsid w:val="001B5DAB"/>
    <w:rsid w:val="001B5F77"/>
    <w:rsid w:val="001B65E7"/>
    <w:rsid w:val="001B6761"/>
    <w:rsid w:val="001B6D3A"/>
    <w:rsid w:val="001B6D8E"/>
    <w:rsid w:val="001B7380"/>
    <w:rsid w:val="001B73BA"/>
    <w:rsid w:val="001C0396"/>
    <w:rsid w:val="001C0A0F"/>
    <w:rsid w:val="001C0B2E"/>
    <w:rsid w:val="001C15D0"/>
    <w:rsid w:val="001C16CD"/>
    <w:rsid w:val="001C2CB5"/>
    <w:rsid w:val="001C3084"/>
    <w:rsid w:val="001C35BC"/>
    <w:rsid w:val="001C3BA7"/>
    <w:rsid w:val="001C4281"/>
    <w:rsid w:val="001C4710"/>
    <w:rsid w:val="001C47E7"/>
    <w:rsid w:val="001C52D9"/>
    <w:rsid w:val="001C54F8"/>
    <w:rsid w:val="001C557C"/>
    <w:rsid w:val="001C58FD"/>
    <w:rsid w:val="001C5F58"/>
    <w:rsid w:val="001C623F"/>
    <w:rsid w:val="001C6301"/>
    <w:rsid w:val="001C770A"/>
    <w:rsid w:val="001C7A33"/>
    <w:rsid w:val="001C7DD1"/>
    <w:rsid w:val="001D04B1"/>
    <w:rsid w:val="001D0596"/>
    <w:rsid w:val="001D0623"/>
    <w:rsid w:val="001D0AB7"/>
    <w:rsid w:val="001D1564"/>
    <w:rsid w:val="001D1D14"/>
    <w:rsid w:val="001D1DB6"/>
    <w:rsid w:val="001D1E70"/>
    <w:rsid w:val="001D1FD6"/>
    <w:rsid w:val="001D2273"/>
    <w:rsid w:val="001D26E3"/>
    <w:rsid w:val="001D2D53"/>
    <w:rsid w:val="001D31AC"/>
    <w:rsid w:val="001D3486"/>
    <w:rsid w:val="001D3E6E"/>
    <w:rsid w:val="001D3FCF"/>
    <w:rsid w:val="001D44ED"/>
    <w:rsid w:val="001D4675"/>
    <w:rsid w:val="001D4C87"/>
    <w:rsid w:val="001D4D4F"/>
    <w:rsid w:val="001D4E11"/>
    <w:rsid w:val="001D5009"/>
    <w:rsid w:val="001D518A"/>
    <w:rsid w:val="001D55CB"/>
    <w:rsid w:val="001D55E0"/>
    <w:rsid w:val="001D581A"/>
    <w:rsid w:val="001D5AD1"/>
    <w:rsid w:val="001D5BA4"/>
    <w:rsid w:val="001D618F"/>
    <w:rsid w:val="001D61F7"/>
    <w:rsid w:val="001D6AB0"/>
    <w:rsid w:val="001D6F96"/>
    <w:rsid w:val="001D71AC"/>
    <w:rsid w:val="001D7256"/>
    <w:rsid w:val="001D732B"/>
    <w:rsid w:val="001D736D"/>
    <w:rsid w:val="001D7582"/>
    <w:rsid w:val="001D7AEF"/>
    <w:rsid w:val="001D7B1C"/>
    <w:rsid w:val="001E0A35"/>
    <w:rsid w:val="001E0A6A"/>
    <w:rsid w:val="001E0D81"/>
    <w:rsid w:val="001E1420"/>
    <w:rsid w:val="001E158A"/>
    <w:rsid w:val="001E26AE"/>
    <w:rsid w:val="001E2715"/>
    <w:rsid w:val="001E27AE"/>
    <w:rsid w:val="001E2D0D"/>
    <w:rsid w:val="001E2EDB"/>
    <w:rsid w:val="001E39B9"/>
    <w:rsid w:val="001E3A11"/>
    <w:rsid w:val="001E4985"/>
    <w:rsid w:val="001E4C1C"/>
    <w:rsid w:val="001E5607"/>
    <w:rsid w:val="001E6539"/>
    <w:rsid w:val="001E6F23"/>
    <w:rsid w:val="001E7039"/>
    <w:rsid w:val="001E71CE"/>
    <w:rsid w:val="001E78E6"/>
    <w:rsid w:val="001E7DB0"/>
    <w:rsid w:val="001F044A"/>
    <w:rsid w:val="001F13C9"/>
    <w:rsid w:val="001F1524"/>
    <w:rsid w:val="001F2E45"/>
    <w:rsid w:val="001F2E7E"/>
    <w:rsid w:val="001F32B9"/>
    <w:rsid w:val="001F32C5"/>
    <w:rsid w:val="001F331E"/>
    <w:rsid w:val="001F3439"/>
    <w:rsid w:val="001F4306"/>
    <w:rsid w:val="001F43A6"/>
    <w:rsid w:val="001F4618"/>
    <w:rsid w:val="001F5E1F"/>
    <w:rsid w:val="001F67D0"/>
    <w:rsid w:val="001F6FEF"/>
    <w:rsid w:val="001F7B4A"/>
    <w:rsid w:val="001F7D71"/>
    <w:rsid w:val="0020031E"/>
    <w:rsid w:val="0020165E"/>
    <w:rsid w:val="002019B1"/>
    <w:rsid w:val="00201A7B"/>
    <w:rsid w:val="00202862"/>
    <w:rsid w:val="002028C6"/>
    <w:rsid w:val="00202B37"/>
    <w:rsid w:val="00202EBC"/>
    <w:rsid w:val="002030D1"/>
    <w:rsid w:val="00203D90"/>
    <w:rsid w:val="0020415A"/>
    <w:rsid w:val="00204CFB"/>
    <w:rsid w:val="00205057"/>
    <w:rsid w:val="002053D7"/>
    <w:rsid w:val="002056E8"/>
    <w:rsid w:val="00206258"/>
    <w:rsid w:val="00206811"/>
    <w:rsid w:val="0020714E"/>
    <w:rsid w:val="002071DD"/>
    <w:rsid w:val="002076B4"/>
    <w:rsid w:val="00207839"/>
    <w:rsid w:val="0021121E"/>
    <w:rsid w:val="002118ED"/>
    <w:rsid w:val="00211A14"/>
    <w:rsid w:val="002123FB"/>
    <w:rsid w:val="00212BCC"/>
    <w:rsid w:val="00212CFB"/>
    <w:rsid w:val="0021440A"/>
    <w:rsid w:val="0021441B"/>
    <w:rsid w:val="00215520"/>
    <w:rsid w:val="00215AFB"/>
    <w:rsid w:val="00216AD5"/>
    <w:rsid w:val="00216E17"/>
    <w:rsid w:val="00217960"/>
    <w:rsid w:val="00217F68"/>
    <w:rsid w:val="002200ED"/>
    <w:rsid w:val="00220C13"/>
    <w:rsid w:val="00221E07"/>
    <w:rsid w:val="00221F91"/>
    <w:rsid w:val="002221C5"/>
    <w:rsid w:val="002221EE"/>
    <w:rsid w:val="002222ED"/>
    <w:rsid w:val="002228F2"/>
    <w:rsid w:val="002237E2"/>
    <w:rsid w:val="002239AF"/>
    <w:rsid w:val="00223DF3"/>
    <w:rsid w:val="002241AE"/>
    <w:rsid w:val="002246FD"/>
    <w:rsid w:val="00224E6A"/>
    <w:rsid w:val="0022545E"/>
    <w:rsid w:val="0022581C"/>
    <w:rsid w:val="00225B1E"/>
    <w:rsid w:val="00226302"/>
    <w:rsid w:val="002266DE"/>
    <w:rsid w:val="00226910"/>
    <w:rsid w:val="00226916"/>
    <w:rsid w:val="0022744A"/>
    <w:rsid w:val="002277AA"/>
    <w:rsid w:val="00227CCD"/>
    <w:rsid w:val="00230701"/>
    <w:rsid w:val="002309AF"/>
    <w:rsid w:val="00230C44"/>
    <w:rsid w:val="00230DFA"/>
    <w:rsid w:val="00230E4C"/>
    <w:rsid w:val="0023128C"/>
    <w:rsid w:val="00231293"/>
    <w:rsid w:val="002313F5"/>
    <w:rsid w:val="00231432"/>
    <w:rsid w:val="0023298E"/>
    <w:rsid w:val="00233718"/>
    <w:rsid w:val="00233AD4"/>
    <w:rsid w:val="00233B98"/>
    <w:rsid w:val="002340A2"/>
    <w:rsid w:val="0023416A"/>
    <w:rsid w:val="00234A9A"/>
    <w:rsid w:val="00234D0D"/>
    <w:rsid w:val="00234FF6"/>
    <w:rsid w:val="00235912"/>
    <w:rsid w:val="00235B6D"/>
    <w:rsid w:val="00236066"/>
    <w:rsid w:val="00236079"/>
    <w:rsid w:val="002362CF"/>
    <w:rsid w:val="00236721"/>
    <w:rsid w:val="00236A37"/>
    <w:rsid w:val="002375DA"/>
    <w:rsid w:val="00240AA1"/>
    <w:rsid w:val="00240C11"/>
    <w:rsid w:val="00240C67"/>
    <w:rsid w:val="00240CA3"/>
    <w:rsid w:val="0024112C"/>
    <w:rsid w:val="002411FE"/>
    <w:rsid w:val="002418E1"/>
    <w:rsid w:val="00241B7B"/>
    <w:rsid w:val="00241BC8"/>
    <w:rsid w:val="00241D05"/>
    <w:rsid w:val="002422D8"/>
    <w:rsid w:val="00242434"/>
    <w:rsid w:val="0024267A"/>
    <w:rsid w:val="002428A2"/>
    <w:rsid w:val="002428F3"/>
    <w:rsid w:val="00243206"/>
    <w:rsid w:val="0024498D"/>
    <w:rsid w:val="00244B4D"/>
    <w:rsid w:val="00244EB6"/>
    <w:rsid w:val="0024593B"/>
    <w:rsid w:val="00245A84"/>
    <w:rsid w:val="00245A89"/>
    <w:rsid w:val="002461CC"/>
    <w:rsid w:val="002465BC"/>
    <w:rsid w:val="00246946"/>
    <w:rsid w:val="00246A5D"/>
    <w:rsid w:val="00247121"/>
    <w:rsid w:val="0024755C"/>
    <w:rsid w:val="0024760F"/>
    <w:rsid w:val="002478C8"/>
    <w:rsid w:val="00247AF2"/>
    <w:rsid w:val="00247BE0"/>
    <w:rsid w:val="00247E78"/>
    <w:rsid w:val="00247FB9"/>
    <w:rsid w:val="002509E3"/>
    <w:rsid w:val="00250BA2"/>
    <w:rsid w:val="00250D12"/>
    <w:rsid w:val="00250D65"/>
    <w:rsid w:val="002519D6"/>
    <w:rsid w:val="00251B4E"/>
    <w:rsid w:val="00251CB9"/>
    <w:rsid w:val="0025224A"/>
    <w:rsid w:val="00252CD3"/>
    <w:rsid w:val="002534D1"/>
    <w:rsid w:val="00253749"/>
    <w:rsid w:val="00253C96"/>
    <w:rsid w:val="00253CBE"/>
    <w:rsid w:val="00254115"/>
    <w:rsid w:val="0025420B"/>
    <w:rsid w:val="00254610"/>
    <w:rsid w:val="00254D1C"/>
    <w:rsid w:val="00255067"/>
    <w:rsid w:val="0025512D"/>
    <w:rsid w:val="002555E7"/>
    <w:rsid w:val="0025582F"/>
    <w:rsid w:val="00255A42"/>
    <w:rsid w:val="00255BE6"/>
    <w:rsid w:val="00255D1C"/>
    <w:rsid w:val="00255F62"/>
    <w:rsid w:val="0025629E"/>
    <w:rsid w:val="002568A3"/>
    <w:rsid w:val="002578B6"/>
    <w:rsid w:val="00257AC0"/>
    <w:rsid w:val="00257BEC"/>
    <w:rsid w:val="00260B2C"/>
    <w:rsid w:val="00260C6F"/>
    <w:rsid w:val="00260F4E"/>
    <w:rsid w:val="0026151F"/>
    <w:rsid w:val="0026197C"/>
    <w:rsid w:val="00261C53"/>
    <w:rsid w:val="00262B29"/>
    <w:rsid w:val="00262ED0"/>
    <w:rsid w:val="00262EF6"/>
    <w:rsid w:val="00263CB9"/>
    <w:rsid w:val="00263E39"/>
    <w:rsid w:val="0026481C"/>
    <w:rsid w:val="00265BF2"/>
    <w:rsid w:val="00266885"/>
    <w:rsid w:val="00266B1D"/>
    <w:rsid w:val="00266E17"/>
    <w:rsid w:val="00267788"/>
    <w:rsid w:val="00267FC7"/>
    <w:rsid w:val="002701F3"/>
    <w:rsid w:val="002703D8"/>
    <w:rsid w:val="0027082E"/>
    <w:rsid w:val="00270DAE"/>
    <w:rsid w:val="00271F8B"/>
    <w:rsid w:val="00272EAE"/>
    <w:rsid w:val="0027345A"/>
    <w:rsid w:val="00273600"/>
    <w:rsid w:val="002738E2"/>
    <w:rsid w:val="00273E13"/>
    <w:rsid w:val="00274FC3"/>
    <w:rsid w:val="00275492"/>
    <w:rsid w:val="0027560A"/>
    <w:rsid w:val="00275E1D"/>
    <w:rsid w:val="00276430"/>
    <w:rsid w:val="00276811"/>
    <w:rsid w:val="00276DAB"/>
    <w:rsid w:val="00277846"/>
    <w:rsid w:val="00277B99"/>
    <w:rsid w:val="00277C27"/>
    <w:rsid w:val="00277D16"/>
    <w:rsid w:val="00280805"/>
    <w:rsid w:val="00280B81"/>
    <w:rsid w:val="00280CDE"/>
    <w:rsid w:val="00280D5C"/>
    <w:rsid w:val="00280F60"/>
    <w:rsid w:val="00281643"/>
    <w:rsid w:val="00281D96"/>
    <w:rsid w:val="00282589"/>
    <w:rsid w:val="00282A1F"/>
    <w:rsid w:val="00282F70"/>
    <w:rsid w:val="00283574"/>
    <w:rsid w:val="00283743"/>
    <w:rsid w:val="00283793"/>
    <w:rsid w:val="002838ED"/>
    <w:rsid w:val="002840EF"/>
    <w:rsid w:val="00284439"/>
    <w:rsid w:val="00284CD5"/>
    <w:rsid w:val="002851EB"/>
    <w:rsid w:val="00285387"/>
    <w:rsid w:val="002853D1"/>
    <w:rsid w:val="00285A18"/>
    <w:rsid w:val="00285EB7"/>
    <w:rsid w:val="00286097"/>
    <w:rsid w:val="00286549"/>
    <w:rsid w:val="00286F88"/>
    <w:rsid w:val="00287730"/>
    <w:rsid w:val="002908C8"/>
    <w:rsid w:val="00290F4E"/>
    <w:rsid w:val="002911EB"/>
    <w:rsid w:val="00291690"/>
    <w:rsid w:val="002919AD"/>
    <w:rsid w:val="00292E22"/>
    <w:rsid w:val="0029317A"/>
    <w:rsid w:val="0029383A"/>
    <w:rsid w:val="002939AA"/>
    <w:rsid w:val="00293BF7"/>
    <w:rsid w:val="00293D66"/>
    <w:rsid w:val="00293FF8"/>
    <w:rsid w:val="00294106"/>
    <w:rsid w:val="002941CF"/>
    <w:rsid w:val="00294CB9"/>
    <w:rsid w:val="00294DDF"/>
    <w:rsid w:val="00295388"/>
    <w:rsid w:val="002957F1"/>
    <w:rsid w:val="0029580E"/>
    <w:rsid w:val="00295E86"/>
    <w:rsid w:val="00297193"/>
    <w:rsid w:val="002978CA"/>
    <w:rsid w:val="002A0CC1"/>
    <w:rsid w:val="002A1092"/>
    <w:rsid w:val="002A12E3"/>
    <w:rsid w:val="002A1D38"/>
    <w:rsid w:val="002A21D5"/>
    <w:rsid w:val="002A2265"/>
    <w:rsid w:val="002A2850"/>
    <w:rsid w:val="002A286D"/>
    <w:rsid w:val="002A2B2E"/>
    <w:rsid w:val="002A3A75"/>
    <w:rsid w:val="002A3D21"/>
    <w:rsid w:val="002A50CE"/>
    <w:rsid w:val="002A5B41"/>
    <w:rsid w:val="002A5D91"/>
    <w:rsid w:val="002A5D9A"/>
    <w:rsid w:val="002A64FA"/>
    <w:rsid w:val="002A6B29"/>
    <w:rsid w:val="002A79CF"/>
    <w:rsid w:val="002B01D2"/>
    <w:rsid w:val="002B020F"/>
    <w:rsid w:val="002B023F"/>
    <w:rsid w:val="002B0850"/>
    <w:rsid w:val="002B08F7"/>
    <w:rsid w:val="002B0907"/>
    <w:rsid w:val="002B0C12"/>
    <w:rsid w:val="002B126F"/>
    <w:rsid w:val="002B14D2"/>
    <w:rsid w:val="002B197A"/>
    <w:rsid w:val="002B2013"/>
    <w:rsid w:val="002B2089"/>
    <w:rsid w:val="002B2465"/>
    <w:rsid w:val="002B254E"/>
    <w:rsid w:val="002B2B8D"/>
    <w:rsid w:val="002B2EA3"/>
    <w:rsid w:val="002B3227"/>
    <w:rsid w:val="002B3B8B"/>
    <w:rsid w:val="002B4DE5"/>
    <w:rsid w:val="002B57E3"/>
    <w:rsid w:val="002B6A56"/>
    <w:rsid w:val="002B706C"/>
    <w:rsid w:val="002B7825"/>
    <w:rsid w:val="002C04B7"/>
    <w:rsid w:val="002C0722"/>
    <w:rsid w:val="002C07F9"/>
    <w:rsid w:val="002C175D"/>
    <w:rsid w:val="002C2A83"/>
    <w:rsid w:val="002C2AF7"/>
    <w:rsid w:val="002C4001"/>
    <w:rsid w:val="002C4AFF"/>
    <w:rsid w:val="002C4B66"/>
    <w:rsid w:val="002C4F3A"/>
    <w:rsid w:val="002C5BE0"/>
    <w:rsid w:val="002C65C2"/>
    <w:rsid w:val="002C65DD"/>
    <w:rsid w:val="002C7DEC"/>
    <w:rsid w:val="002D012C"/>
    <w:rsid w:val="002D01B5"/>
    <w:rsid w:val="002D02A4"/>
    <w:rsid w:val="002D0568"/>
    <w:rsid w:val="002D0E4B"/>
    <w:rsid w:val="002D11AB"/>
    <w:rsid w:val="002D162C"/>
    <w:rsid w:val="002D1874"/>
    <w:rsid w:val="002D1C08"/>
    <w:rsid w:val="002D25BF"/>
    <w:rsid w:val="002D2740"/>
    <w:rsid w:val="002D3386"/>
    <w:rsid w:val="002D3395"/>
    <w:rsid w:val="002D33BA"/>
    <w:rsid w:val="002D36EF"/>
    <w:rsid w:val="002D3CCD"/>
    <w:rsid w:val="002D3E60"/>
    <w:rsid w:val="002D3ECB"/>
    <w:rsid w:val="002D4BC2"/>
    <w:rsid w:val="002D53A1"/>
    <w:rsid w:val="002D5490"/>
    <w:rsid w:val="002D5741"/>
    <w:rsid w:val="002D6B04"/>
    <w:rsid w:val="002D6F90"/>
    <w:rsid w:val="002D7AE4"/>
    <w:rsid w:val="002E01B0"/>
    <w:rsid w:val="002E04DC"/>
    <w:rsid w:val="002E0694"/>
    <w:rsid w:val="002E06F0"/>
    <w:rsid w:val="002E0AEE"/>
    <w:rsid w:val="002E0C46"/>
    <w:rsid w:val="002E1527"/>
    <w:rsid w:val="002E163A"/>
    <w:rsid w:val="002E1870"/>
    <w:rsid w:val="002E1BBD"/>
    <w:rsid w:val="002E21E5"/>
    <w:rsid w:val="002E225A"/>
    <w:rsid w:val="002E23A7"/>
    <w:rsid w:val="002E24EE"/>
    <w:rsid w:val="002E2D88"/>
    <w:rsid w:val="002E2F69"/>
    <w:rsid w:val="002E49B1"/>
    <w:rsid w:val="002E5134"/>
    <w:rsid w:val="002E5968"/>
    <w:rsid w:val="002E5AC9"/>
    <w:rsid w:val="002E5F9B"/>
    <w:rsid w:val="002E7333"/>
    <w:rsid w:val="002E74FA"/>
    <w:rsid w:val="002E776C"/>
    <w:rsid w:val="002E7E7B"/>
    <w:rsid w:val="002F0492"/>
    <w:rsid w:val="002F08EF"/>
    <w:rsid w:val="002F131B"/>
    <w:rsid w:val="002F2872"/>
    <w:rsid w:val="002F4345"/>
    <w:rsid w:val="002F45C5"/>
    <w:rsid w:val="002F4812"/>
    <w:rsid w:val="002F4ECC"/>
    <w:rsid w:val="002F6E0D"/>
    <w:rsid w:val="002F746C"/>
    <w:rsid w:val="002F7702"/>
    <w:rsid w:val="002F778B"/>
    <w:rsid w:val="002F7F48"/>
    <w:rsid w:val="0030083B"/>
    <w:rsid w:val="00300AD6"/>
    <w:rsid w:val="00300D30"/>
    <w:rsid w:val="00300E1E"/>
    <w:rsid w:val="0030126F"/>
    <w:rsid w:val="003013BF"/>
    <w:rsid w:val="0030150D"/>
    <w:rsid w:val="00301BDE"/>
    <w:rsid w:val="00301C22"/>
    <w:rsid w:val="00301EEA"/>
    <w:rsid w:val="00302351"/>
    <w:rsid w:val="00303C54"/>
    <w:rsid w:val="00303EA5"/>
    <w:rsid w:val="00304265"/>
    <w:rsid w:val="00304359"/>
    <w:rsid w:val="00304D90"/>
    <w:rsid w:val="00304FED"/>
    <w:rsid w:val="003058D8"/>
    <w:rsid w:val="00305F96"/>
    <w:rsid w:val="0030623F"/>
    <w:rsid w:val="00306BC9"/>
    <w:rsid w:val="00306D96"/>
    <w:rsid w:val="0030755D"/>
    <w:rsid w:val="0031055C"/>
    <w:rsid w:val="00310984"/>
    <w:rsid w:val="00310CE9"/>
    <w:rsid w:val="00311913"/>
    <w:rsid w:val="00311BAF"/>
    <w:rsid w:val="00311FC6"/>
    <w:rsid w:val="0031241C"/>
    <w:rsid w:val="0031285D"/>
    <w:rsid w:val="0031348A"/>
    <w:rsid w:val="00313883"/>
    <w:rsid w:val="00313DBF"/>
    <w:rsid w:val="0031434A"/>
    <w:rsid w:val="003147B3"/>
    <w:rsid w:val="00314F88"/>
    <w:rsid w:val="00314FE9"/>
    <w:rsid w:val="00315AD9"/>
    <w:rsid w:val="00315CF5"/>
    <w:rsid w:val="00316924"/>
    <w:rsid w:val="00316CB3"/>
    <w:rsid w:val="00317059"/>
    <w:rsid w:val="003177A3"/>
    <w:rsid w:val="00317AA8"/>
    <w:rsid w:val="00317C5C"/>
    <w:rsid w:val="00317CB9"/>
    <w:rsid w:val="00317D38"/>
    <w:rsid w:val="00320335"/>
    <w:rsid w:val="00320801"/>
    <w:rsid w:val="0032092B"/>
    <w:rsid w:val="00321359"/>
    <w:rsid w:val="00321DAC"/>
    <w:rsid w:val="0032204A"/>
    <w:rsid w:val="00322067"/>
    <w:rsid w:val="00322355"/>
    <w:rsid w:val="0032279F"/>
    <w:rsid w:val="00322B58"/>
    <w:rsid w:val="003231C0"/>
    <w:rsid w:val="00323567"/>
    <w:rsid w:val="00323903"/>
    <w:rsid w:val="00323A42"/>
    <w:rsid w:val="0032430A"/>
    <w:rsid w:val="003243DE"/>
    <w:rsid w:val="003246A0"/>
    <w:rsid w:val="00324FD9"/>
    <w:rsid w:val="00325B68"/>
    <w:rsid w:val="00325BE4"/>
    <w:rsid w:val="00325BF5"/>
    <w:rsid w:val="00325E61"/>
    <w:rsid w:val="00326079"/>
    <w:rsid w:val="00326238"/>
    <w:rsid w:val="00326287"/>
    <w:rsid w:val="00327535"/>
    <w:rsid w:val="003275D5"/>
    <w:rsid w:val="00327BE2"/>
    <w:rsid w:val="00327E83"/>
    <w:rsid w:val="003301B5"/>
    <w:rsid w:val="00330886"/>
    <w:rsid w:val="00330B04"/>
    <w:rsid w:val="0033223F"/>
    <w:rsid w:val="003328B1"/>
    <w:rsid w:val="003330FF"/>
    <w:rsid w:val="003334E5"/>
    <w:rsid w:val="003338DC"/>
    <w:rsid w:val="00333F85"/>
    <w:rsid w:val="0033494A"/>
    <w:rsid w:val="00334985"/>
    <w:rsid w:val="00334E36"/>
    <w:rsid w:val="00334EE4"/>
    <w:rsid w:val="00334FDB"/>
    <w:rsid w:val="00335262"/>
    <w:rsid w:val="00335935"/>
    <w:rsid w:val="00335B92"/>
    <w:rsid w:val="00335BC4"/>
    <w:rsid w:val="00335CF8"/>
    <w:rsid w:val="0033611D"/>
    <w:rsid w:val="00336190"/>
    <w:rsid w:val="00336ED9"/>
    <w:rsid w:val="003400C8"/>
    <w:rsid w:val="003409DC"/>
    <w:rsid w:val="00341048"/>
    <w:rsid w:val="003411E1"/>
    <w:rsid w:val="0034179C"/>
    <w:rsid w:val="00341F93"/>
    <w:rsid w:val="003429E7"/>
    <w:rsid w:val="00342E2B"/>
    <w:rsid w:val="00342EDF"/>
    <w:rsid w:val="00343D5E"/>
    <w:rsid w:val="00344108"/>
    <w:rsid w:val="00344605"/>
    <w:rsid w:val="00344996"/>
    <w:rsid w:val="00344FBC"/>
    <w:rsid w:val="00345483"/>
    <w:rsid w:val="003466C4"/>
    <w:rsid w:val="00346708"/>
    <w:rsid w:val="00347008"/>
    <w:rsid w:val="003470B7"/>
    <w:rsid w:val="003470C0"/>
    <w:rsid w:val="00347510"/>
    <w:rsid w:val="00350BB3"/>
    <w:rsid w:val="00351ADA"/>
    <w:rsid w:val="00351CB0"/>
    <w:rsid w:val="00351CD3"/>
    <w:rsid w:val="00352020"/>
    <w:rsid w:val="0035237A"/>
    <w:rsid w:val="003527C5"/>
    <w:rsid w:val="003527E7"/>
    <w:rsid w:val="003536B3"/>
    <w:rsid w:val="003538EE"/>
    <w:rsid w:val="00353B48"/>
    <w:rsid w:val="00353D6E"/>
    <w:rsid w:val="00355260"/>
    <w:rsid w:val="0035533B"/>
    <w:rsid w:val="0035586E"/>
    <w:rsid w:val="00355A31"/>
    <w:rsid w:val="00356FDE"/>
    <w:rsid w:val="00357304"/>
    <w:rsid w:val="0035732E"/>
    <w:rsid w:val="00357CDB"/>
    <w:rsid w:val="003608EC"/>
    <w:rsid w:val="00360FDB"/>
    <w:rsid w:val="003611A3"/>
    <w:rsid w:val="00361599"/>
    <w:rsid w:val="0036175D"/>
    <w:rsid w:val="00361B7B"/>
    <w:rsid w:val="00361CF6"/>
    <w:rsid w:val="00362166"/>
    <w:rsid w:val="0036238F"/>
    <w:rsid w:val="00362A3C"/>
    <w:rsid w:val="00362AA7"/>
    <w:rsid w:val="00363227"/>
    <w:rsid w:val="003632E9"/>
    <w:rsid w:val="00363808"/>
    <w:rsid w:val="0036453E"/>
    <w:rsid w:val="00365093"/>
    <w:rsid w:val="003651FC"/>
    <w:rsid w:val="0036563B"/>
    <w:rsid w:val="0036572F"/>
    <w:rsid w:val="00365D3A"/>
    <w:rsid w:val="00365F66"/>
    <w:rsid w:val="00366016"/>
    <w:rsid w:val="00366AC6"/>
    <w:rsid w:val="00366CC7"/>
    <w:rsid w:val="003671D1"/>
    <w:rsid w:val="003673C9"/>
    <w:rsid w:val="0036770F"/>
    <w:rsid w:val="00367C99"/>
    <w:rsid w:val="00367E08"/>
    <w:rsid w:val="0037074B"/>
    <w:rsid w:val="00370DA8"/>
    <w:rsid w:val="003711BD"/>
    <w:rsid w:val="003716E5"/>
    <w:rsid w:val="00372D75"/>
    <w:rsid w:val="00373040"/>
    <w:rsid w:val="003734F5"/>
    <w:rsid w:val="00373C4E"/>
    <w:rsid w:val="003743DD"/>
    <w:rsid w:val="00374808"/>
    <w:rsid w:val="00374921"/>
    <w:rsid w:val="00375275"/>
    <w:rsid w:val="00375CB5"/>
    <w:rsid w:val="003767B9"/>
    <w:rsid w:val="00376A1B"/>
    <w:rsid w:val="00376FF2"/>
    <w:rsid w:val="00377948"/>
    <w:rsid w:val="00377EC0"/>
    <w:rsid w:val="003803A3"/>
    <w:rsid w:val="0038070F"/>
    <w:rsid w:val="003809A1"/>
    <w:rsid w:val="003813E0"/>
    <w:rsid w:val="0038189A"/>
    <w:rsid w:val="00381A6E"/>
    <w:rsid w:val="003820FA"/>
    <w:rsid w:val="003824AC"/>
    <w:rsid w:val="00382537"/>
    <w:rsid w:val="0038281F"/>
    <w:rsid w:val="00382922"/>
    <w:rsid w:val="00382B37"/>
    <w:rsid w:val="00382C07"/>
    <w:rsid w:val="00383D14"/>
    <w:rsid w:val="00383FCC"/>
    <w:rsid w:val="003843B6"/>
    <w:rsid w:val="0038440A"/>
    <w:rsid w:val="00384412"/>
    <w:rsid w:val="00384A1C"/>
    <w:rsid w:val="00385336"/>
    <w:rsid w:val="003853C2"/>
    <w:rsid w:val="003857FF"/>
    <w:rsid w:val="003858AF"/>
    <w:rsid w:val="00385A99"/>
    <w:rsid w:val="00385E98"/>
    <w:rsid w:val="00386E5F"/>
    <w:rsid w:val="00386F94"/>
    <w:rsid w:val="003872AD"/>
    <w:rsid w:val="00387F83"/>
    <w:rsid w:val="00391270"/>
    <w:rsid w:val="003917D3"/>
    <w:rsid w:val="00391AC8"/>
    <w:rsid w:val="003922C3"/>
    <w:rsid w:val="00392EB6"/>
    <w:rsid w:val="00392FD4"/>
    <w:rsid w:val="00393635"/>
    <w:rsid w:val="0039376F"/>
    <w:rsid w:val="00393A41"/>
    <w:rsid w:val="003941F3"/>
    <w:rsid w:val="003946A9"/>
    <w:rsid w:val="00394C6C"/>
    <w:rsid w:val="00395AA2"/>
    <w:rsid w:val="00395D20"/>
    <w:rsid w:val="003965E5"/>
    <w:rsid w:val="00397DD9"/>
    <w:rsid w:val="003A03D3"/>
    <w:rsid w:val="003A1153"/>
    <w:rsid w:val="003A16D2"/>
    <w:rsid w:val="003A1850"/>
    <w:rsid w:val="003A186B"/>
    <w:rsid w:val="003A2599"/>
    <w:rsid w:val="003A2B39"/>
    <w:rsid w:val="003A334F"/>
    <w:rsid w:val="003A3E76"/>
    <w:rsid w:val="003A4B58"/>
    <w:rsid w:val="003A55FC"/>
    <w:rsid w:val="003A6206"/>
    <w:rsid w:val="003A62AA"/>
    <w:rsid w:val="003A638F"/>
    <w:rsid w:val="003A6450"/>
    <w:rsid w:val="003A68D7"/>
    <w:rsid w:val="003A775A"/>
    <w:rsid w:val="003A7EE9"/>
    <w:rsid w:val="003B09BD"/>
    <w:rsid w:val="003B0FCC"/>
    <w:rsid w:val="003B1B1A"/>
    <w:rsid w:val="003B2120"/>
    <w:rsid w:val="003B2601"/>
    <w:rsid w:val="003B276D"/>
    <w:rsid w:val="003B2A73"/>
    <w:rsid w:val="003B2B61"/>
    <w:rsid w:val="003B3825"/>
    <w:rsid w:val="003B3EF4"/>
    <w:rsid w:val="003B3EF6"/>
    <w:rsid w:val="003B3F4E"/>
    <w:rsid w:val="003B417E"/>
    <w:rsid w:val="003B4495"/>
    <w:rsid w:val="003B44D0"/>
    <w:rsid w:val="003B492B"/>
    <w:rsid w:val="003B538A"/>
    <w:rsid w:val="003B5A51"/>
    <w:rsid w:val="003B5E9D"/>
    <w:rsid w:val="003B6F3A"/>
    <w:rsid w:val="003B77B3"/>
    <w:rsid w:val="003B7A2C"/>
    <w:rsid w:val="003B7DAB"/>
    <w:rsid w:val="003C00BE"/>
    <w:rsid w:val="003C0216"/>
    <w:rsid w:val="003C0982"/>
    <w:rsid w:val="003C0DBF"/>
    <w:rsid w:val="003C0FD4"/>
    <w:rsid w:val="003C1802"/>
    <w:rsid w:val="003C25AF"/>
    <w:rsid w:val="003C2C78"/>
    <w:rsid w:val="003C3D64"/>
    <w:rsid w:val="003C448C"/>
    <w:rsid w:val="003C49FC"/>
    <w:rsid w:val="003C511D"/>
    <w:rsid w:val="003C55B3"/>
    <w:rsid w:val="003C5744"/>
    <w:rsid w:val="003C5B6B"/>
    <w:rsid w:val="003C629B"/>
    <w:rsid w:val="003C6676"/>
    <w:rsid w:val="003C6739"/>
    <w:rsid w:val="003C680A"/>
    <w:rsid w:val="003C7F47"/>
    <w:rsid w:val="003D06C2"/>
    <w:rsid w:val="003D0BBA"/>
    <w:rsid w:val="003D0C41"/>
    <w:rsid w:val="003D1198"/>
    <w:rsid w:val="003D1638"/>
    <w:rsid w:val="003D17E4"/>
    <w:rsid w:val="003D33A1"/>
    <w:rsid w:val="003D3C4E"/>
    <w:rsid w:val="003D3E60"/>
    <w:rsid w:val="003D432A"/>
    <w:rsid w:val="003D5119"/>
    <w:rsid w:val="003D5952"/>
    <w:rsid w:val="003D5C66"/>
    <w:rsid w:val="003D61E8"/>
    <w:rsid w:val="003D6283"/>
    <w:rsid w:val="003D65A2"/>
    <w:rsid w:val="003D6602"/>
    <w:rsid w:val="003D66C0"/>
    <w:rsid w:val="003D66E0"/>
    <w:rsid w:val="003D74C8"/>
    <w:rsid w:val="003D74CF"/>
    <w:rsid w:val="003D7E15"/>
    <w:rsid w:val="003D7EEC"/>
    <w:rsid w:val="003E0AFF"/>
    <w:rsid w:val="003E0BA2"/>
    <w:rsid w:val="003E160B"/>
    <w:rsid w:val="003E1A6B"/>
    <w:rsid w:val="003E20C9"/>
    <w:rsid w:val="003E2385"/>
    <w:rsid w:val="003E27A5"/>
    <w:rsid w:val="003E3D3A"/>
    <w:rsid w:val="003E4DC9"/>
    <w:rsid w:val="003E5156"/>
    <w:rsid w:val="003E5403"/>
    <w:rsid w:val="003E5CDE"/>
    <w:rsid w:val="003E63E7"/>
    <w:rsid w:val="003E6686"/>
    <w:rsid w:val="003E6A71"/>
    <w:rsid w:val="003E6C8A"/>
    <w:rsid w:val="003E743F"/>
    <w:rsid w:val="003E766A"/>
    <w:rsid w:val="003E7F53"/>
    <w:rsid w:val="003F01C4"/>
    <w:rsid w:val="003F0225"/>
    <w:rsid w:val="003F07C0"/>
    <w:rsid w:val="003F0887"/>
    <w:rsid w:val="003F0AC1"/>
    <w:rsid w:val="003F0B92"/>
    <w:rsid w:val="003F0D77"/>
    <w:rsid w:val="003F1AA2"/>
    <w:rsid w:val="003F2335"/>
    <w:rsid w:val="003F2347"/>
    <w:rsid w:val="003F2714"/>
    <w:rsid w:val="003F31D0"/>
    <w:rsid w:val="003F3860"/>
    <w:rsid w:val="003F42A7"/>
    <w:rsid w:val="003F4FEE"/>
    <w:rsid w:val="003F57B6"/>
    <w:rsid w:val="003F5EAC"/>
    <w:rsid w:val="003F679C"/>
    <w:rsid w:val="003F7247"/>
    <w:rsid w:val="003F7501"/>
    <w:rsid w:val="003F773F"/>
    <w:rsid w:val="003F7A14"/>
    <w:rsid w:val="003F7AA4"/>
    <w:rsid w:val="003F7D7A"/>
    <w:rsid w:val="004002C5"/>
    <w:rsid w:val="00400369"/>
    <w:rsid w:val="00400574"/>
    <w:rsid w:val="00400FE0"/>
    <w:rsid w:val="00401BD1"/>
    <w:rsid w:val="00401FD9"/>
    <w:rsid w:val="00402DC8"/>
    <w:rsid w:val="00403100"/>
    <w:rsid w:val="0040334E"/>
    <w:rsid w:val="00403A25"/>
    <w:rsid w:val="00403BC6"/>
    <w:rsid w:val="0040403D"/>
    <w:rsid w:val="00404B43"/>
    <w:rsid w:val="00404CCA"/>
    <w:rsid w:val="00405887"/>
    <w:rsid w:val="00405BFD"/>
    <w:rsid w:val="00405FC0"/>
    <w:rsid w:val="004069D3"/>
    <w:rsid w:val="00407035"/>
    <w:rsid w:val="0040779C"/>
    <w:rsid w:val="004079DF"/>
    <w:rsid w:val="00407BFF"/>
    <w:rsid w:val="00407F1E"/>
    <w:rsid w:val="004104D6"/>
    <w:rsid w:val="00410B11"/>
    <w:rsid w:val="00412019"/>
    <w:rsid w:val="0041225C"/>
    <w:rsid w:val="004122AC"/>
    <w:rsid w:val="00412384"/>
    <w:rsid w:val="0041250E"/>
    <w:rsid w:val="00412CED"/>
    <w:rsid w:val="00413068"/>
    <w:rsid w:val="0041375C"/>
    <w:rsid w:val="00413CBC"/>
    <w:rsid w:val="0041424D"/>
    <w:rsid w:val="004145EF"/>
    <w:rsid w:val="00414A76"/>
    <w:rsid w:val="00414BFB"/>
    <w:rsid w:val="00415281"/>
    <w:rsid w:val="004153CF"/>
    <w:rsid w:val="004159D9"/>
    <w:rsid w:val="00415C59"/>
    <w:rsid w:val="00415E93"/>
    <w:rsid w:val="00415FE6"/>
    <w:rsid w:val="00416132"/>
    <w:rsid w:val="004163A6"/>
    <w:rsid w:val="004164F7"/>
    <w:rsid w:val="00416D13"/>
    <w:rsid w:val="0041757E"/>
    <w:rsid w:val="00417CD0"/>
    <w:rsid w:val="00417D25"/>
    <w:rsid w:val="004201DB"/>
    <w:rsid w:val="00420364"/>
    <w:rsid w:val="00420473"/>
    <w:rsid w:val="004208AC"/>
    <w:rsid w:val="00420A0F"/>
    <w:rsid w:val="00421E49"/>
    <w:rsid w:val="004229CD"/>
    <w:rsid w:val="00422ACB"/>
    <w:rsid w:val="00423009"/>
    <w:rsid w:val="00423131"/>
    <w:rsid w:val="0042393E"/>
    <w:rsid w:val="00423AEE"/>
    <w:rsid w:val="00423DD6"/>
    <w:rsid w:val="00424A24"/>
    <w:rsid w:val="00424A9B"/>
    <w:rsid w:val="00424BF6"/>
    <w:rsid w:val="00424F96"/>
    <w:rsid w:val="004256C1"/>
    <w:rsid w:val="00426CF7"/>
    <w:rsid w:val="00426D08"/>
    <w:rsid w:val="004274C9"/>
    <w:rsid w:val="00427C24"/>
    <w:rsid w:val="00427CFE"/>
    <w:rsid w:val="00427EE3"/>
    <w:rsid w:val="0043001E"/>
    <w:rsid w:val="00430907"/>
    <w:rsid w:val="004309CA"/>
    <w:rsid w:val="004319A9"/>
    <w:rsid w:val="00431ADC"/>
    <w:rsid w:val="00432079"/>
    <w:rsid w:val="00432109"/>
    <w:rsid w:val="00432669"/>
    <w:rsid w:val="0043309D"/>
    <w:rsid w:val="0043342D"/>
    <w:rsid w:val="00433461"/>
    <w:rsid w:val="004338D9"/>
    <w:rsid w:val="0043391E"/>
    <w:rsid w:val="00433D8E"/>
    <w:rsid w:val="00433F35"/>
    <w:rsid w:val="00434094"/>
    <w:rsid w:val="00434F54"/>
    <w:rsid w:val="00434F79"/>
    <w:rsid w:val="00435054"/>
    <w:rsid w:val="004350A8"/>
    <w:rsid w:val="004350A9"/>
    <w:rsid w:val="004350F4"/>
    <w:rsid w:val="0043514E"/>
    <w:rsid w:val="0043541B"/>
    <w:rsid w:val="00436270"/>
    <w:rsid w:val="004366D1"/>
    <w:rsid w:val="0043712D"/>
    <w:rsid w:val="0043795F"/>
    <w:rsid w:val="00440233"/>
    <w:rsid w:val="00440999"/>
    <w:rsid w:val="0044099D"/>
    <w:rsid w:val="00440E6F"/>
    <w:rsid w:val="00440ECF"/>
    <w:rsid w:val="00441BCA"/>
    <w:rsid w:val="004428BA"/>
    <w:rsid w:val="00443DA6"/>
    <w:rsid w:val="00444BC1"/>
    <w:rsid w:val="00445083"/>
    <w:rsid w:val="00445755"/>
    <w:rsid w:val="00445B4F"/>
    <w:rsid w:val="0044611E"/>
    <w:rsid w:val="00446C77"/>
    <w:rsid w:val="0044758B"/>
    <w:rsid w:val="0044770E"/>
    <w:rsid w:val="00447F09"/>
    <w:rsid w:val="00450837"/>
    <w:rsid w:val="00450FD6"/>
    <w:rsid w:val="0045125A"/>
    <w:rsid w:val="0045134B"/>
    <w:rsid w:val="00452BE8"/>
    <w:rsid w:val="00452CF2"/>
    <w:rsid w:val="00452D9E"/>
    <w:rsid w:val="004533B1"/>
    <w:rsid w:val="0045381B"/>
    <w:rsid w:val="00453C22"/>
    <w:rsid w:val="00453DF3"/>
    <w:rsid w:val="00453E60"/>
    <w:rsid w:val="00454836"/>
    <w:rsid w:val="00454A34"/>
    <w:rsid w:val="00454C13"/>
    <w:rsid w:val="00454C1F"/>
    <w:rsid w:val="00455030"/>
    <w:rsid w:val="00455206"/>
    <w:rsid w:val="004552F4"/>
    <w:rsid w:val="004561CC"/>
    <w:rsid w:val="00456795"/>
    <w:rsid w:val="00456AE8"/>
    <w:rsid w:val="0045718A"/>
    <w:rsid w:val="004572BF"/>
    <w:rsid w:val="00457864"/>
    <w:rsid w:val="00457919"/>
    <w:rsid w:val="00457C88"/>
    <w:rsid w:val="0046002A"/>
    <w:rsid w:val="004600EC"/>
    <w:rsid w:val="00460689"/>
    <w:rsid w:val="004613F0"/>
    <w:rsid w:val="00461794"/>
    <w:rsid w:val="0046192C"/>
    <w:rsid w:val="00461C72"/>
    <w:rsid w:val="0046276C"/>
    <w:rsid w:val="00462811"/>
    <w:rsid w:val="0046304B"/>
    <w:rsid w:val="00463087"/>
    <w:rsid w:val="0046356A"/>
    <w:rsid w:val="00464014"/>
    <w:rsid w:val="004643DA"/>
    <w:rsid w:val="00464907"/>
    <w:rsid w:val="00465269"/>
    <w:rsid w:val="00465745"/>
    <w:rsid w:val="00465A53"/>
    <w:rsid w:val="00465DB6"/>
    <w:rsid w:val="00465F90"/>
    <w:rsid w:val="0046683E"/>
    <w:rsid w:val="00466F40"/>
    <w:rsid w:val="00467337"/>
    <w:rsid w:val="0046757F"/>
    <w:rsid w:val="004678DB"/>
    <w:rsid w:val="00467E55"/>
    <w:rsid w:val="00470786"/>
    <w:rsid w:val="00470C1D"/>
    <w:rsid w:val="00470D1D"/>
    <w:rsid w:val="00470E65"/>
    <w:rsid w:val="00471511"/>
    <w:rsid w:val="00471987"/>
    <w:rsid w:val="00471A5E"/>
    <w:rsid w:val="00471ADC"/>
    <w:rsid w:val="0047243C"/>
    <w:rsid w:val="004728D6"/>
    <w:rsid w:val="00472C5F"/>
    <w:rsid w:val="004731E9"/>
    <w:rsid w:val="00473609"/>
    <w:rsid w:val="00473D1E"/>
    <w:rsid w:val="0047418E"/>
    <w:rsid w:val="00474436"/>
    <w:rsid w:val="00474568"/>
    <w:rsid w:val="004747B7"/>
    <w:rsid w:val="00474C4F"/>
    <w:rsid w:val="00474EB0"/>
    <w:rsid w:val="00475107"/>
    <w:rsid w:val="0047516E"/>
    <w:rsid w:val="00475441"/>
    <w:rsid w:val="00475A33"/>
    <w:rsid w:val="00475B80"/>
    <w:rsid w:val="00475D3B"/>
    <w:rsid w:val="00475DDC"/>
    <w:rsid w:val="00475ECA"/>
    <w:rsid w:val="004763D7"/>
    <w:rsid w:val="0047730F"/>
    <w:rsid w:val="004778AA"/>
    <w:rsid w:val="00477A39"/>
    <w:rsid w:val="00477F44"/>
    <w:rsid w:val="00480781"/>
    <w:rsid w:val="00481490"/>
    <w:rsid w:val="00481E24"/>
    <w:rsid w:val="00482105"/>
    <w:rsid w:val="00482D0D"/>
    <w:rsid w:val="00483191"/>
    <w:rsid w:val="00483229"/>
    <w:rsid w:val="00483517"/>
    <w:rsid w:val="004838FF"/>
    <w:rsid w:val="0048500B"/>
    <w:rsid w:val="00485BCD"/>
    <w:rsid w:val="004860FD"/>
    <w:rsid w:val="00486761"/>
    <w:rsid w:val="00486D67"/>
    <w:rsid w:val="00486F03"/>
    <w:rsid w:val="004871EF"/>
    <w:rsid w:val="00487A20"/>
    <w:rsid w:val="00487BAE"/>
    <w:rsid w:val="004900DC"/>
    <w:rsid w:val="004904CB"/>
    <w:rsid w:val="00490649"/>
    <w:rsid w:val="00490734"/>
    <w:rsid w:val="00490D61"/>
    <w:rsid w:val="00491ECD"/>
    <w:rsid w:val="00492107"/>
    <w:rsid w:val="0049286D"/>
    <w:rsid w:val="00492FC7"/>
    <w:rsid w:val="00494335"/>
    <w:rsid w:val="0049440C"/>
    <w:rsid w:val="00494503"/>
    <w:rsid w:val="004949E9"/>
    <w:rsid w:val="00494CA7"/>
    <w:rsid w:val="00494FBB"/>
    <w:rsid w:val="004953A6"/>
    <w:rsid w:val="00495635"/>
    <w:rsid w:val="00495691"/>
    <w:rsid w:val="00495797"/>
    <w:rsid w:val="00495DFB"/>
    <w:rsid w:val="00496079"/>
    <w:rsid w:val="00496206"/>
    <w:rsid w:val="004976CB"/>
    <w:rsid w:val="004977A9"/>
    <w:rsid w:val="00497918"/>
    <w:rsid w:val="00497A43"/>
    <w:rsid w:val="00497C1E"/>
    <w:rsid w:val="00497CC8"/>
    <w:rsid w:val="00497D2D"/>
    <w:rsid w:val="004A0114"/>
    <w:rsid w:val="004A0163"/>
    <w:rsid w:val="004A02EB"/>
    <w:rsid w:val="004A0561"/>
    <w:rsid w:val="004A1503"/>
    <w:rsid w:val="004A1772"/>
    <w:rsid w:val="004A1D49"/>
    <w:rsid w:val="004A1E97"/>
    <w:rsid w:val="004A1F2E"/>
    <w:rsid w:val="004A37EB"/>
    <w:rsid w:val="004A37FA"/>
    <w:rsid w:val="004A388F"/>
    <w:rsid w:val="004A3D13"/>
    <w:rsid w:val="004A3EFA"/>
    <w:rsid w:val="004A3FEB"/>
    <w:rsid w:val="004A40D0"/>
    <w:rsid w:val="004A417C"/>
    <w:rsid w:val="004A44A2"/>
    <w:rsid w:val="004A4572"/>
    <w:rsid w:val="004A51FE"/>
    <w:rsid w:val="004A54E3"/>
    <w:rsid w:val="004A580B"/>
    <w:rsid w:val="004A5E05"/>
    <w:rsid w:val="004A5FB8"/>
    <w:rsid w:val="004A6183"/>
    <w:rsid w:val="004A65C3"/>
    <w:rsid w:val="004A6AC3"/>
    <w:rsid w:val="004A6BA2"/>
    <w:rsid w:val="004A6DA9"/>
    <w:rsid w:val="004A7522"/>
    <w:rsid w:val="004B0476"/>
    <w:rsid w:val="004B0545"/>
    <w:rsid w:val="004B1033"/>
    <w:rsid w:val="004B1B49"/>
    <w:rsid w:val="004B203F"/>
    <w:rsid w:val="004B3DE6"/>
    <w:rsid w:val="004B5606"/>
    <w:rsid w:val="004B595A"/>
    <w:rsid w:val="004B6567"/>
    <w:rsid w:val="004B6955"/>
    <w:rsid w:val="004B6DE5"/>
    <w:rsid w:val="004B7358"/>
    <w:rsid w:val="004B768F"/>
    <w:rsid w:val="004B7A44"/>
    <w:rsid w:val="004B7DE2"/>
    <w:rsid w:val="004C030B"/>
    <w:rsid w:val="004C07F2"/>
    <w:rsid w:val="004C0FCB"/>
    <w:rsid w:val="004C16FE"/>
    <w:rsid w:val="004C1877"/>
    <w:rsid w:val="004C2420"/>
    <w:rsid w:val="004C284A"/>
    <w:rsid w:val="004C289B"/>
    <w:rsid w:val="004C2D22"/>
    <w:rsid w:val="004C3144"/>
    <w:rsid w:val="004C3294"/>
    <w:rsid w:val="004C3BBC"/>
    <w:rsid w:val="004C3BD1"/>
    <w:rsid w:val="004C497D"/>
    <w:rsid w:val="004C49BC"/>
    <w:rsid w:val="004C5DE2"/>
    <w:rsid w:val="004C60F9"/>
    <w:rsid w:val="004C67C9"/>
    <w:rsid w:val="004C6B74"/>
    <w:rsid w:val="004D05A3"/>
    <w:rsid w:val="004D073C"/>
    <w:rsid w:val="004D0A44"/>
    <w:rsid w:val="004D1268"/>
    <w:rsid w:val="004D1669"/>
    <w:rsid w:val="004D16C8"/>
    <w:rsid w:val="004D2074"/>
    <w:rsid w:val="004D24F1"/>
    <w:rsid w:val="004D261F"/>
    <w:rsid w:val="004D2637"/>
    <w:rsid w:val="004D2BCB"/>
    <w:rsid w:val="004D2BE0"/>
    <w:rsid w:val="004D2FBC"/>
    <w:rsid w:val="004D308E"/>
    <w:rsid w:val="004D3190"/>
    <w:rsid w:val="004D3D01"/>
    <w:rsid w:val="004D4597"/>
    <w:rsid w:val="004D4831"/>
    <w:rsid w:val="004D4D49"/>
    <w:rsid w:val="004D51E3"/>
    <w:rsid w:val="004D5273"/>
    <w:rsid w:val="004D6690"/>
    <w:rsid w:val="004D68AB"/>
    <w:rsid w:val="004D7B36"/>
    <w:rsid w:val="004D7EEF"/>
    <w:rsid w:val="004D7FE4"/>
    <w:rsid w:val="004E0C83"/>
    <w:rsid w:val="004E1145"/>
    <w:rsid w:val="004E1D8D"/>
    <w:rsid w:val="004E2E3C"/>
    <w:rsid w:val="004E3149"/>
    <w:rsid w:val="004E3235"/>
    <w:rsid w:val="004E3369"/>
    <w:rsid w:val="004E3D61"/>
    <w:rsid w:val="004E402E"/>
    <w:rsid w:val="004E404F"/>
    <w:rsid w:val="004E4421"/>
    <w:rsid w:val="004E5632"/>
    <w:rsid w:val="004E5F7D"/>
    <w:rsid w:val="004E6358"/>
    <w:rsid w:val="004E662B"/>
    <w:rsid w:val="004E68C6"/>
    <w:rsid w:val="004E69C8"/>
    <w:rsid w:val="004E6D9B"/>
    <w:rsid w:val="004E7A75"/>
    <w:rsid w:val="004E7DBF"/>
    <w:rsid w:val="004F01C1"/>
    <w:rsid w:val="004F0B9B"/>
    <w:rsid w:val="004F0C81"/>
    <w:rsid w:val="004F0FDF"/>
    <w:rsid w:val="004F1020"/>
    <w:rsid w:val="004F1648"/>
    <w:rsid w:val="004F19A6"/>
    <w:rsid w:val="004F3445"/>
    <w:rsid w:val="004F37AF"/>
    <w:rsid w:val="004F3890"/>
    <w:rsid w:val="004F3A8E"/>
    <w:rsid w:val="004F3CA2"/>
    <w:rsid w:val="004F42FC"/>
    <w:rsid w:val="004F46A5"/>
    <w:rsid w:val="004F4FC0"/>
    <w:rsid w:val="004F5CF4"/>
    <w:rsid w:val="004F6693"/>
    <w:rsid w:val="004F6B7B"/>
    <w:rsid w:val="004F71A5"/>
    <w:rsid w:val="004F7B42"/>
    <w:rsid w:val="00500E70"/>
    <w:rsid w:val="005012A2"/>
    <w:rsid w:val="00501309"/>
    <w:rsid w:val="00501AEE"/>
    <w:rsid w:val="005025CD"/>
    <w:rsid w:val="005026FF"/>
    <w:rsid w:val="00502793"/>
    <w:rsid w:val="00502C35"/>
    <w:rsid w:val="005030C4"/>
    <w:rsid w:val="00503CD3"/>
    <w:rsid w:val="00503DFD"/>
    <w:rsid w:val="005042AC"/>
    <w:rsid w:val="005042F6"/>
    <w:rsid w:val="00504564"/>
    <w:rsid w:val="005046A4"/>
    <w:rsid w:val="005046E7"/>
    <w:rsid w:val="00504E29"/>
    <w:rsid w:val="0050516B"/>
    <w:rsid w:val="00505785"/>
    <w:rsid w:val="00505C1C"/>
    <w:rsid w:val="005061F8"/>
    <w:rsid w:val="0050632E"/>
    <w:rsid w:val="005063CB"/>
    <w:rsid w:val="00506492"/>
    <w:rsid w:val="00506A2C"/>
    <w:rsid w:val="00506A9E"/>
    <w:rsid w:val="00506C06"/>
    <w:rsid w:val="00506D2C"/>
    <w:rsid w:val="0050711D"/>
    <w:rsid w:val="00507226"/>
    <w:rsid w:val="005075EC"/>
    <w:rsid w:val="00507955"/>
    <w:rsid w:val="00510130"/>
    <w:rsid w:val="005105EE"/>
    <w:rsid w:val="00510710"/>
    <w:rsid w:val="005112E6"/>
    <w:rsid w:val="0051154F"/>
    <w:rsid w:val="005116D3"/>
    <w:rsid w:val="005117EC"/>
    <w:rsid w:val="005122A5"/>
    <w:rsid w:val="005127AF"/>
    <w:rsid w:val="00512A34"/>
    <w:rsid w:val="00512D00"/>
    <w:rsid w:val="00512F33"/>
    <w:rsid w:val="00512F8B"/>
    <w:rsid w:val="005131FF"/>
    <w:rsid w:val="00513AAB"/>
    <w:rsid w:val="00514090"/>
    <w:rsid w:val="0051499C"/>
    <w:rsid w:val="005150EE"/>
    <w:rsid w:val="005159E4"/>
    <w:rsid w:val="0051645C"/>
    <w:rsid w:val="00516547"/>
    <w:rsid w:val="00516648"/>
    <w:rsid w:val="00516811"/>
    <w:rsid w:val="005169A0"/>
    <w:rsid w:val="00517C8F"/>
    <w:rsid w:val="00517F20"/>
    <w:rsid w:val="0052038E"/>
    <w:rsid w:val="005203E0"/>
    <w:rsid w:val="00520478"/>
    <w:rsid w:val="00520991"/>
    <w:rsid w:val="00520AD5"/>
    <w:rsid w:val="00520B01"/>
    <w:rsid w:val="00520EC0"/>
    <w:rsid w:val="00521184"/>
    <w:rsid w:val="0052135D"/>
    <w:rsid w:val="00521A12"/>
    <w:rsid w:val="00521B7F"/>
    <w:rsid w:val="00522B40"/>
    <w:rsid w:val="00522CAF"/>
    <w:rsid w:val="00522E3A"/>
    <w:rsid w:val="00523039"/>
    <w:rsid w:val="00523D3B"/>
    <w:rsid w:val="00526331"/>
    <w:rsid w:val="00526A65"/>
    <w:rsid w:val="00526AB1"/>
    <w:rsid w:val="00526D2C"/>
    <w:rsid w:val="0052724C"/>
    <w:rsid w:val="005278A5"/>
    <w:rsid w:val="00530D61"/>
    <w:rsid w:val="00530DD5"/>
    <w:rsid w:val="0053227B"/>
    <w:rsid w:val="005322F3"/>
    <w:rsid w:val="00532583"/>
    <w:rsid w:val="00532DBB"/>
    <w:rsid w:val="0053308D"/>
    <w:rsid w:val="005330F6"/>
    <w:rsid w:val="0053396B"/>
    <w:rsid w:val="00533E5E"/>
    <w:rsid w:val="00533E8C"/>
    <w:rsid w:val="00533F8B"/>
    <w:rsid w:val="00533FD3"/>
    <w:rsid w:val="00534A80"/>
    <w:rsid w:val="00535D5D"/>
    <w:rsid w:val="0053696B"/>
    <w:rsid w:val="00536A7F"/>
    <w:rsid w:val="0053717A"/>
    <w:rsid w:val="00537BF7"/>
    <w:rsid w:val="005400ED"/>
    <w:rsid w:val="0054044C"/>
    <w:rsid w:val="00540874"/>
    <w:rsid w:val="00540A37"/>
    <w:rsid w:val="005415EC"/>
    <w:rsid w:val="005416A5"/>
    <w:rsid w:val="00541A43"/>
    <w:rsid w:val="00541C64"/>
    <w:rsid w:val="005424C9"/>
    <w:rsid w:val="00542AEE"/>
    <w:rsid w:val="005430B1"/>
    <w:rsid w:val="0054374A"/>
    <w:rsid w:val="00544DDE"/>
    <w:rsid w:val="00544DF1"/>
    <w:rsid w:val="005456F7"/>
    <w:rsid w:val="0054659F"/>
    <w:rsid w:val="00546A08"/>
    <w:rsid w:val="00546C11"/>
    <w:rsid w:val="00547A3A"/>
    <w:rsid w:val="00547ACE"/>
    <w:rsid w:val="00547B17"/>
    <w:rsid w:val="00550176"/>
    <w:rsid w:val="005515CC"/>
    <w:rsid w:val="00551EAB"/>
    <w:rsid w:val="00551EFF"/>
    <w:rsid w:val="00552317"/>
    <w:rsid w:val="00552AE9"/>
    <w:rsid w:val="005535C9"/>
    <w:rsid w:val="0055425E"/>
    <w:rsid w:val="0055437F"/>
    <w:rsid w:val="005549FA"/>
    <w:rsid w:val="00555552"/>
    <w:rsid w:val="00555CD2"/>
    <w:rsid w:val="005565BB"/>
    <w:rsid w:val="00556BCB"/>
    <w:rsid w:val="00556E90"/>
    <w:rsid w:val="00557098"/>
    <w:rsid w:val="00557AF5"/>
    <w:rsid w:val="00557D35"/>
    <w:rsid w:val="00561D8B"/>
    <w:rsid w:val="00561DF7"/>
    <w:rsid w:val="005627B0"/>
    <w:rsid w:val="00562B52"/>
    <w:rsid w:val="00562DA1"/>
    <w:rsid w:val="00562F3F"/>
    <w:rsid w:val="005636F4"/>
    <w:rsid w:val="00563BF5"/>
    <w:rsid w:val="00563F09"/>
    <w:rsid w:val="00563F4F"/>
    <w:rsid w:val="005640B1"/>
    <w:rsid w:val="00564201"/>
    <w:rsid w:val="005642CA"/>
    <w:rsid w:val="00564306"/>
    <w:rsid w:val="005645B0"/>
    <w:rsid w:val="0056476E"/>
    <w:rsid w:val="00564806"/>
    <w:rsid w:val="00564F30"/>
    <w:rsid w:val="00565109"/>
    <w:rsid w:val="00565A35"/>
    <w:rsid w:val="00565A80"/>
    <w:rsid w:val="00565C4C"/>
    <w:rsid w:val="005662A7"/>
    <w:rsid w:val="00566A5C"/>
    <w:rsid w:val="00566EC1"/>
    <w:rsid w:val="00566F5C"/>
    <w:rsid w:val="00567051"/>
    <w:rsid w:val="005672FF"/>
    <w:rsid w:val="005705CD"/>
    <w:rsid w:val="0057093F"/>
    <w:rsid w:val="00570EEC"/>
    <w:rsid w:val="00571458"/>
    <w:rsid w:val="005728CC"/>
    <w:rsid w:val="00572A4F"/>
    <w:rsid w:val="00572C73"/>
    <w:rsid w:val="00572E1F"/>
    <w:rsid w:val="005745D2"/>
    <w:rsid w:val="005751C0"/>
    <w:rsid w:val="0057525F"/>
    <w:rsid w:val="00575738"/>
    <w:rsid w:val="005758EF"/>
    <w:rsid w:val="00576528"/>
    <w:rsid w:val="0057664D"/>
    <w:rsid w:val="005770AD"/>
    <w:rsid w:val="005774F6"/>
    <w:rsid w:val="005779D7"/>
    <w:rsid w:val="00577A00"/>
    <w:rsid w:val="00577E38"/>
    <w:rsid w:val="00580291"/>
    <w:rsid w:val="00580423"/>
    <w:rsid w:val="00580AB9"/>
    <w:rsid w:val="00580AEF"/>
    <w:rsid w:val="00580C78"/>
    <w:rsid w:val="00581058"/>
    <w:rsid w:val="00582C09"/>
    <w:rsid w:val="00582FD3"/>
    <w:rsid w:val="005834DD"/>
    <w:rsid w:val="005835EF"/>
    <w:rsid w:val="005837E5"/>
    <w:rsid w:val="00583916"/>
    <w:rsid w:val="00583B4A"/>
    <w:rsid w:val="0058470D"/>
    <w:rsid w:val="00584B51"/>
    <w:rsid w:val="005858F2"/>
    <w:rsid w:val="0058595D"/>
    <w:rsid w:val="005866DA"/>
    <w:rsid w:val="00587395"/>
    <w:rsid w:val="005877DF"/>
    <w:rsid w:val="00590303"/>
    <w:rsid w:val="0059030A"/>
    <w:rsid w:val="00590668"/>
    <w:rsid w:val="005910AC"/>
    <w:rsid w:val="00591AB0"/>
    <w:rsid w:val="00591AC5"/>
    <w:rsid w:val="00591FA3"/>
    <w:rsid w:val="00592493"/>
    <w:rsid w:val="005929C4"/>
    <w:rsid w:val="005930FF"/>
    <w:rsid w:val="00593AAD"/>
    <w:rsid w:val="00593DB5"/>
    <w:rsid w:val="0059407D"/>
    <w:rsid w:val="005942BA"/>
    <w:rsid w:val="0059501B"/>
    <w:rsid w:val="0059538C"/>
    <w:rsid w:val="005956D1"/>
    <w:rsid w:val="005957EE"/>
    <w:rsid w:val="005959AC"/>
    <w:rsid w:val="00595A89"/>
    <w:rsid w:val="00595E7D"/>
    <w:rsid w:val="00596308"/>
    <w:rsid w:val="00596704"/>
    <w:rsid w:val="00596742"/>
    <w:rsid w:val="005967AB"/>
    <w:rsid w:val="00596BB0"/>
    <w:rsid w:val="00596F25"/>
    <w:rsid w:val="0059723E"/>
    <w:rsid w:val="00597956"/>
    <w:rsid w:val="005A0024"/>
    <w:rsid w:val="005A00C9"/>
    <w:rsid w:val="005A0C2C"/>
    <w:rsid w:val="005A0C31"/>
    <w:rsid w:val="005A0C88"/>
    <w:rsid w:val="005A1017"/>
    <w:rsid w:val="005A1128"/>
    <w:rsid w:val="005A132E"/>
    <w:rsid w:val="005A145A"/>
    <w:rsid w:val="005A150F"/>
    <w:rsid w:val="005A16F8"/>
    <w:rsid w:val="005A1B1C"/>
    <w:rsid w:val="005A1F87"/>
    <w:rsid w:val="005A23D2"/>
    <w:rsid w:val="005A2ABE"/>
    <w:rsid w:val="005A3346"/>
    <w:rsid w:val="005A3525"/>
    <w:rsid w:val="005A352C"/>
    <w:rsid w:val="005A3835"/>
    <w:rsid w:val="005A3917"/>
    <w:rsid w:val="005A42F9"/>
    <w:rsid w:val="005A4506"/>
    <w:rsid w:val="005A4E71"/>
    <w:rsid w:val="005A5BED"/>
    <w:rsid w:val="005A5E32"/>
    <w:rsid w:val="005A5EE6"/>
    <w:rsid w:val="005A5EF0"/>
    <w:rsid w:val="005A6285"/>
    <w:rsid w:val="005A692A"/>
    <w:rsid w:val="005A69AC"/>
    <w:rsid w:val="005A6C9E"/>
    <w:rsid w:val="005A702C"/>
    <w:rsid w:val="005B01D7"/>
    <w:rsid w:val="005B0663"/>
    <w:rsid w:val="005B0C7D"/>
    <w:rsid w:val="005B0FBE"/>
    <w:rsid w:val="005B1564"/>
    <w:rsid w:val="005B1DB6"/>
    <w:rsid w:val="005B2A3A"/>
    <w:rsid w:val="005B2ACE"/>
    <w:rsid w:val="005B35F1"/>
    <w:rsid w:val="005B41AE"/>
    <w:rsid w:val="005B4579"/>
    <w:rsid w:val="005B4A1F"/>
    <w:rsid w:val="005B4AD1"/>
    <w:rsid w:val="005B4AEB"/>
    <w:rsid w:val="005B4C0E"/>
    <w:rsid w:val="005B4CF2"/>
    <w:rsid w:val="005B4DE8"/>
    <w:rsid w:val="005B53A0"/>
    <w:rsid w:val="005B556D"/>
    <w:rsid w:val="005B5D02"/>
    <w:rsid w:val="005B6C1C"/>
    <w:rsid w:val="005B6D31"/>
    <w:rsid w:val="005B6E55"/>
    <w:rsid w:val="005B7069"/>
    <w:rsid w:val="005B7CA3"/>
    <w:rsid w:val="005C030C"/>
    <w:rsid w:val="005C08BF"/>
    <w:rsid w:val="005C0BBB"/>
    <w:rsid w:val="005C1380"/>
    <w:rsid w:val="005C1423"/>
    <w:rsid w:val="005C18F3"/>
    <w:rsid w:val="005C1F8F"/>
    <w:rsid w:val="005C2272"/>
    <w:rsid w:val="005C2681"/>
    <w:rsid w:val="005C269B"/>
    <w:rsid w:val="005C4158"/>
    <w:rsid w:val="005C416B"/>
    <w:rsid w:val="005C4A2B"/>
    <w:rsid w:val="005C4DA4"/>
    <w:rsid w:val="005C4DDA"/>
    <w:rsid w:val="005C5408"/>
    <w:rsid w:val="005C5ADD"/>
    <w:rsid w:val="005C628C"/>
    <w:rsid w:val="005C6DFA"/>
    <w:rsid w:val="005C73C6"/>
    <w:rsid w:val="005C741E"/>
    <w:rsid w:val="005C7957"/>
    <w:rsid w:val="005C7AAA"/>
    <w:rsid w:val="005C7F8B"/>
    <w:rsid w:val="005D056D"/>
    <w:rsid w:val="005D0696"/>
    <w:rsid w:val="005D0D31"/>
    <w:rsid w:val="005D1CC3"/>
    <w:rsid w:val="005D1D92"/>
    <w:rsid w:val="005D23B7"/>
    <w:rsid w:val="005D2E9A"/>
    <w:rsid w:val="005D2F04"/>
    <w:rsid w:val="005D33D3"/>
    <w:rsid w:val="005D35C0"/>
    <w:rsid w:val="005D39F3"/>
    <w:rsid w:val="005D4158"/>
    <w:rsid w:val="005D43B6"/>
    <w:rsid w:val="005D46FF"/>
    <w:rsid w:val="005D4785"/>
    <w:rsid w:val="005D4B25"/>
    <w:rsid w:val="005D4EE2"/>
    <w:rsid w:val="005D5B35"/>
    <w:rsid w:val="005D5CB1"/>
    <w:rsid w:val="005D62B9"/>
    <w:rsid w:val="005D6674"/>
    <w:rsid w:val="005D6808"/>
    <w:rsid w:val="005D7465"/>
    <w:rsid w:val="005D7A14"/>
    <w:rsid w:val="005D7C8A"/>
    <w:rsid w:val="005D7D94"/>
    <w:rsid w:val="005E04FA"/>
    <w:rsid w:val="005E071C"/>
    <w:rsid w:val="005E13E1"/>
    <w:rsid w:val="005E212D"/>
    <w:rsid w:val="005E25BC"/>
    <w:rsid w:val="005E2724"/>
    <w:rsid w:val="005E2956"/>
    <w:rsid w:val="005E36A3"/>
    <w:rsid w:val="005E3727"/>
    <w:rsid w:val="005E51FA"/>
    <w:rsid w:val="005E52B6"/>
    <w:rsid w:val="005E5D6F"/>
    <w:rsid w:val="005E6134"/>
    <w:rsid w:val="005E72E9"/>
    <w:rsid w:val="005E78FD"/>
    <w:rsid w:val="005E7AD1"/>
    <w:rsid w:val="005E7AF8"/>
    <w:rsid w:val="005F0112"/>
    <w:rsid w:val="005F0124"/>
    <w:rsid w:val="005F017E"/>
    <w:rsid w:val="005F0650"/>
    <w:rsid w:val="005F0885"/>
    <w:rsid w:val="005F09C8"/>
    <w:rsid w:val="005F0AB9"/>
    <w:rsid w:val="005F1482"/>
    <w:rsid w:val="005F24E3"/>
    <w:rsid w:val="005F2F37"/>
    <w:rsid w:val="005F2FDB"/>
    <w:rsid w:val="005F3AC6"/>
    <w:rsid w:val="005F42A5"/>
    <w:rsid w:val="005F4A89"/>
    <w:rsid w:val="005F5588"/>
    <w:rsid w:val="005F5B7D"/>
    <w:rsid w:val="005F5E0B"/>
    <w:rsid w:val="005F63FB"/>
    <w:rsid w:val="005F6AF9"/>
    <w:rsid w:val="005F7181"/>
    <w:rsid w:val="005F7F6B"/>
    <w:rsid w:val="00600415"/>
    <w:rsid w:val="00600623"/>
    <w:rsid w:val="00600A8F"/>
    <w:rsid w:val="006019B0"/>
    <w:rsid w:val="00601F52"/>
    <w:rsid w:val="0060208A"/>
    <w:rsid w:val="006020B5"/>
    <w:rsid w:val="00602221"/>
    <w:rsid w:val="00602249"/>
    <w:rsid w:val="00602B10"/>
    <w:rsid w:val="00603AC5"/>
    <w:rsid w:val="00603E24"/>
    <w:rsid w:val="0060478E"/>
    <w:rsid w:val="00604B6F"/>
    <w:rsid w:val="00604F4F"/>
    <w:rsid w:val="006057AD"/>
    <w:rsid w:val="00605991"/>
    <w:rsid w:val="00605B4B"/>
    <w:rsid w:val="00605DD0"/>
    <w:rsid w:val="006060F8"/>
    <w:rsid w:val="00606505"/>
    <w:rsid w:val="00606542"/>
    <w:rsid w:val="006069A8"/>
    <w:rsid w:val="00606A87"/>
    <w:rsid w:val="00606C51"/>
    <w:rsid w:val="0060723D"/>
    <w:rsid w:val="00607338"/>
    <w:rsid w:val="00607545"/>
    <w:rsid w:val="00607B0E"/>
    <w:rsid w:val="00610127"/>
    <w:rsid w:val="006109B5"/>
    <w:rsid w:val="006123B5"/>
    <w:rsid w:val="00612583"/>
    <w:rsid w:val="006125A9"/>
    <w:rsid w:val="00612C2C"/>
    <w:rsid w:val="00613278"/>
    <w:rsid w:val="0061435E"/>
    <w:rsid w:val="006144B4"/>
    <w:rsid w:val="006149CF"/>
    <w:rsid w:val="00614F8E"/>
    <w:rsid w:val="00615070"/>
    <w:rsid w:val="006153C6"/>
    <w:rsid w:val="00615E1D"/>
    <w:rsid w:val="006163C8"/>
    <w:rsid w:val="006165B2"/>
    <w:rsid w:val="00616D0E"/>
    <w:rsid w:val="00617449"/>
    <w:rsid w:val="00617F02"/>
    <w:rsid w:val="00620216"/>
    <w:rsid w:val="00620364"/>
    <w:rsid w:val="0062056A"/>
    <w:rsid w:val="00620BF7"/>
    <w:rsid w:val="00620CE4"/>
    <w:rsid w:val="00621568"/>
    <w:rsid w:val="00621C7E"/>
    <w:rsid w:val="00621FBE"/>
    <w:rsid w:val="0062204A"/>
    <w:rsid w:val="00622621"/>
    <w:rsid w:val="006226BF"/>
    <w:rsid w:val="006227BB"/>
    <w:rsid w:val="00622C25"/>
    <w:rsid w:val="006231D3"/>
    <w:rsid w:val="0062329A"/>
    <w:rsid w:val="006232E0"/>
    <w:rsid w:val="00623570"/>
    <w:rsid w:val="00623650"/>
    <w:rsid w:val="006242A1"/>
    <w:rsid w:val="006242A7"/>
    <w:rsid w:val="00624560"/>
    <w:rsid w:val="006245E8"/>
    <w:rsid w:val="00624949"/>
    <w:rsid w:val="00624EE7"/>
    <w:rsid w:val="006258AD"/>
    <w:rsid w:val="0062624B"/>
    <w:rsid w:val="00626B36"/>
    <w:rsid w:val="00626E11"/>
    <w:rsid w:val="006273DA"/>
    <w:rsid w:val="00627CDF"/>
    <w:rsid w:val="00630867"/>
    <w:rsid w:val="00630D68"/>
    <w:rsid w:val="00630E62"/>
    <w:rsid w:val="00631113"/>
    <w:rsid w:val="006312D0"/>
    <w:rsid w:val="006312F0"/>
    <w:rsid w:val="00631436"/>
    <w:rsid w:val="006314AA"/>
    <w:rsid w:val="00632F07"/>
    <w:rsid w:val="00633213"/>
    <w:rsid w:val="00633298"/>
    <w:rsid w:val="006335AB"/>
    <w:rsid w:val="00633611"/>
    <w:rsid w:val="006339B4"/>
    <w:rsid w:val="00634341"/>
    <w:rsid w:val="006352BB"/>
    <w:rsid w:val="0063564F"/>
    <w:rsid w:val="00635820"/>
    <w:rsid w:val="00635AD5"/>
    <w:rsid w:val="0063682C"/>
    <w:rsid w:val="00636B18"/>
    <w:rsid w:val="00637A6F"/>
    <w:rsid w:val="00637A9B"/>
    <w:rsid w:val="00637BA9"/>
    <w:rsid w:val="0064008E"/>
    <w:rsid w:val="00640708"/>
    <w:rsid w:val="00640DEB"/>
    <w:rsid w:val="0064132E"/>
    <w:rsid w:val="00641385"/>
    <w:rsid w:val="00641677"/>
    <w:rsid w:val="0064194A"/>
    <w:rsid w:val="00641C1E"/>
    <w:rsid w:val="00642735"/>
    <w:rsid w:val="00642761"/>
    <w:rsid w:val="00642902"/>
    <w:rsid w:val="0064293E"/>
    <w:rsid w:val="00642D1E"/>
    <w:rsid w:val="00644111"/>
    <w:rsid w:val="00644B18"/>
    <w:rsid w:val="00644D98"/>
    <w:rsid w:val="006450D9"/>
    <w:rsid w:val="00645893"/>
    <w:rsid w:val="00645E82"/>
    <w:rsid w:val="00645EFC"/>
    <w:rsid w:val="00646475"/>
    <w:rsid w:val="00646F21"/>
    <w:rsid w:val="00647473"/>
    <w:rsid w:val="00647B03"/>
    <w:rsid w:val="00650689"/>
    <w:rsid w:val="0065132F"/>
    <w:rsid w:val="00651ADF"/>
    <w:rsid w:val="00651B47"/>
    <w:rsid w:val="00651F55"/>
    <w:rsid w:val="006532D9"/>
    <w:rsid w:val="006536F9"/>
    <w:rsid w:val="006539B1"/>
    <w:rsid w:val="00653A41"/>
    <w:rsid w:val="00653B97"/>
    <w:rsid w:val="00653F27"/>
    <w:rsid w:val="00654284"/>
    <w:rsid w:val="006544FC"/>
    <w:rsid w:val="00655D1A"/>
    <w:rsid w:val="0066020B"/>
    <w:rsid w:val="006603E8"/>
    <w:rsid w:val="006604D9"/>
    <w:rsid w:val="006606C2"/>
    <w:rsid w:val="00660827"/>
    <w:rsid w:val="00660C93"/>
    <w:rsid w:val="006610D1"/>
    <w:rsid w:val="006613B2"/>
    <w:rsid w:val="006615AF"/>
    <w:rsid w:val="00661A47"/>
    <w:rsid w:val="006621E1"/>
    <w:rsid w:val="00662A5C"/>
    <w:rsid w:val="00662FFE"/>
    <w:rsid w:val="00663019"/>
    <w:rsid w:val="00663631"/>
    <w:rsid w:val="00663A5B"/>
    <w:rsid w:val="006641E6"/>
    <w:rsid w:val="00664685"/>
    <w:rsid w:val="006646D4"/>
    <w:rsid w:val="006650AA"/>
    <w:rsid w:val="0066639C"/>
    <w:rsid w:val="00666584"/>
    <w:rsid w:val="0066658C"/>
    <w:rsid w:val="006665C3"/>
    <w:rsid w:val="00666C96"/>
    <w:rsid w:val="00667A89"/>
    <w:rsid w:val="00667B24"/>
    <w:rsid w:val="0067048F"/>
    <w:rsid w:val="0067066B"/>
    <w:rsid w:val="00670DCA"/>
    <w:rsid w:val="00670FDA"/>
    <w:rsid w:val="00671A09"/>
    <w:rsid w:val="00671DB6"/>
    <w:rsid w:val="00671F8B"/>
    <w:rsid w:val="00673276"/>
    <w:rsid w:val="006733CE"/>
    <w:rsid w:val="006739B3"/>
    <w:rsid w:val="006739EC"/>
    <w:rsid w:val="00673AD4"/>
    <w:rsid w:val="0067458C"/>
    <w:rsid w:val="00674824"/>
    <w:rsid w:val="00674897"/>
    <w:rsid w:val="006754A6"/>
    <w:rsid w:val="006754AB"/>
    <w:rsid w:val="00675CE8"/>
    <w:rsid w:val="0067614F"/>
    <w:rsid w:val="00676F17"/>
    <w:rsid w:val="006772A3"/>
    <w:rsid w:val="006772DD"/>
    <w:rsid w:val="00680748"/>
    <w:rsid w:val="00680ACA"/>
    <w:rsid w:val="00680EB0"/>
    <w:rsid w:val="0068136E"/>
    <w:rsid w:val="006814F5"/>
    <w:rsid w:val="00681C17"/>
    <w:rsid w:val="006820D4"/>
    <w:rsid w:val="00682AA5"/>
    <w:rsid w:val="00683E40"/>
    <w:rsid w:val="006842FF"/>
    <w:rsid w:val="00684E76"/>
    <w:rsid w:val="0068538B"/>
    <w:rsid w:val="0068549B"/>
    <w:rsid w:val="00685C14"/>
    <w:rsid w:val="00686C47"/>
    <w:rsid w:val="00686D14"/>
    <w:rsid w:val="00686FBC"/>
    <w:rsid w:val="0068720F"/>
    <w:rsid w:val="00687AD1"/>
    <w:rsid w:val="00690085"/>
    <w:rsid w:val="006909D5"/>
    <w:rsid w:val="00690A76"/>
    <w:rsid w:val="00691181"/>
    <w:rsid w:val="00691491"/>
    <w:rsid w:val="00691B2A"/>
    <w:rsid w:val="00691E8F"/>
    <w:rsid w:val="00692B16"/>
    <w:rsid w:val="0069346C"/>
    <w:rsid w:val="0069387D"/>
    <w:rsid w:val="00693887"/>
    <w:rsid w:val="00693929"/>
    <w:rsid w:val="00694603"/>
    <w:rsid w:val="00694759"/>
    <w:rsid w:val="00694E83"/>
    <w:rsid w:val="006954EB"/>
    <w:rsid w:val="006962FA"/>
    <w:rsid w:val="00696829"/>
    <w:rsid w:val="00696960"/>
    <w:rsid w:val="006969EA"/>
    <w:rsid w:val="00696F3E"/>
    <w:rsid w:val="00697361"/>
    <w:rsid w:val="006973ED"/>
    <w:rsid w:val="006975A0"/>
    <w:rsid w:val="0069783F"/>
    <w:rsid w:val="006A0126"/>
    <w:rsid w:val="006A01F6"/>
    <w:rsid w:val="006A027D"/>
    <w:rsid w:val="006A0334"/>
    <w:rsid w:val="006A037B"/>
    <w:rsid w:val="006A07C1"/>
    <w:rsid w:val="006A08B7"/>
    <w:rsid w:val="006A0F11"/>
    <w:rsid w:val="006A1025"/>
    <w:rsid w:val="006A1940"/>
    <w:rsid w:val="006A19FB"/>
    <w:rsid w:val="006A23B8"/>
    <w:rsid w:val="006A244A"/>
    <w:rsid w:val="006A2E28"/>
    <w:rsid w:val="006A3027"/>
    <w:rsid w:val="006A3415"/>
    <w:rsid w:val="006A34A4"/>
    <w:rsid w:val="006A3786"/>
    <w:rsid w:val="006A48FE"/>
    <w:rsid w:val="006A49CD"/>
    <w:rsid w:val="006A4B1C"/>
    <w:rsid w:val="006A52A1"/>
    <w:rsid w:val="006A52C0"/>
    <w:rsid w:val="006A5B13"/>
    <w:rsid w:val="006A60F0"/>
    <w:rsid w:val="006A6134"/>
    <w:rsid w:val="006A617A"/>
    <w:rsid w:val="006A6323"/>
    <w:rsid w:val="006A6B99"/>
    <w:rsid w:val="006A753C"/>
    <w:rsid w:val="006A7592"/>
    <w:rsid w:val="006A78EC"/>
    <w:rsid w:val="006A79C7"/>
    <w:rsid w:val="006A79D1"/>
    <w:rsid w:val="006A7C49"/>
    <w:rsid w:val="006B1287"/>
    <w:rsid w:val="006B306E"/>
    <w:rsid w:val="006B315C"/>
    <w:rsid w:val="006B33BE"/>
    <w:rsid w:val="006B435E"/>
    <w:rsid w:val="006B48A2"/>
    <w:rsid w:val="006B49D9"/>
    <w:rsid w:val="006B558B"/>
    <w:rsid w:val="006B5943"/>
    <w:rsid w:val="006B599B"/>
    <w:rsid w:val="006B5A43"/>
    <w:rsid w:val="006B5EA6"/>
    <w:rsid w:val="006B6491"/>
    <w:rsid w:val="006B6525"/>
    <w:rsid w:val="006B6E2B"/>
    <w:rsid w:val="006B78F2"/>
    <w:rsid w:val="006B7BED"/>
    <w:rsid w:val="006B7F59"/>
    <w:rsid w:val="006C0B62"/>
    <w:rsid w:val="006C0CDC"/>
    <w:rsid w:val="006C1207"/>
    <w:rsid w:val="006C1540"/>
    <w:rsid w:val="006C1A01"/>
    <w:rsid w:val="006C1BC1"/>
    <w:rsid w:val="006C23AB"/>
    <w:rsid w:val="006C240A"/>
    <w:rsid w:val="006C2C2A"/>
    <w:rsid w:val="006C2F3C"/>
    <w:rsid w:val="006C371E"/>
    <w:rsid w:val="006C37AA"/>
    <w:rsid w:val="006C41FE"/>
    <w:rsid w:val="006C440A"/>
    <w:rsid w:val="006C4748"/>
    <w:rsid w:val="006C4AA5"/>
    <w:rsid w:val="006C4C94"/>
    <w:rsid w:val="006C5193"/>
    <w:rsid w:val="006C6018"/>
    <w:rsid w:val="006C6332"/>
    <w:rsid w:val="006C64AF"/>
    <w:rsid w:val="006C668A"/>
    <w:rsid w:val="006C6827"/>
    <w:rsid w:val="006C7076"/>
    <w:rsid w:val="006C7303"/>
    <w:rsid w:val="006C7476"/>
    <w:rsid w:val="006C7484"/>
    <w:rsid w:val="006C7508"/>
    <w:rsid w:val="006C7BD3"/>
    <w:rsid w:val="006D0288"/>
    <w:rsid w:val="006D0578"/>
    <w:rsid w:val="006D0E8F"/>
    <w:rsid w:val="006D16CD"/>
    <w:rsid w:val="006D1A7D"/>
    <w:rsid w:val="006D1C7E"/>
    <w:rsid w:val="006D204F"/>
    <w:rsid w:val="006D2619"/>
    <w:rsid w:val="006D2797"/>
    <w:rsid w:val="006D27C3"/>
    <w:rsid w:val="006D3281"/>
    <w:rsid w:val="006D3470"/>
    <w:rsid w:val="006D3D86"/>
    <w:rsid w:val="006D4534"/>
    <w:rsid w:val="006D47CE"/>
    <w:rsid w:val="006D4FEE"/>
    <w:rsid w:val="006D547D"/>
    <w:rsid w:val="006D58AB"/>
    <w:rsid w:val="006D5900"/>
    <w:rsid w:val="006D5A25"/>
    <w:rsid w:val="006D5A5D"/>
    <w:rsid w:val="006D5C21"/>
    <w:rsid w:val="006D6BA0"/>
    <w:rsid w:val="006D6EBC"/>
    <w:rsid w:val="006D71D5"/>
    <w:rsid w:val="006E1362"/>
    <w:rsid w:val="006E1FC9"/>
    <w:rsid w:val="006E21BC"/>
    <w:rsid w:val="006E21C6"/>
    <w:rsid w:val="006E3399"/>
    <w:rsid w:val="006E3B02"/>
    <w:rsid w:val="006E3C85"/>
    <w:rsid w:val="006E40F3"/>
    <w:rsid w:val="006E444A"/>
    <w:rsid w:val="006E4BC1"/>
    <w:rsid w:val="006E4D9F"/>
    <w:rsid w:val="006E5516"/>
    <w:rsid w:val="006E6900"/>
    <w:rsid w:val="006E6A7B"/>
    <w:rsid w:val="006E7900"/>
    <w:rsid w:val="006E7F4D"/>
    <w:rsid w:val="006F0197"/>
    <w:rsid w:val="006F0892"/>
    <w:rsid w:val="006F0C14"/>
    <w:rsid w:val="006F165B"/>
    <w:rsid w:val="006F1CEB"/>
    <w:rsid w:val="006F1F03"/>
    <w:rsid w:val="006F1FB6"/>
    <w:rsid w:val="006F2B1C"/>
    <w:rsid w:val="006F2F79"/>
    <w:rsid w:val="006F36F3"/>
    <w:rsid w:val="006F431F"/>
    <w:rsid w:val="006F4B1D"/>
    <w:rsid w:val="006F4EFC"/>
    <w:rsid w:val="006F5A7A"/>
    <w:rsid w:val="006F5C5E"/>
    <w:rsid w:val="006F6909"/>
    <w:rsid w:val="006F6957"/>
    <w:rsid w:val="006F73CD"/>
    <w:rsid w:val="006F7EEB"/>
    <w:rsid w:val="00700028"/>
    <w:rsid w:val="007007C5"/>
    <w:rsid w:val="007010A4"/>
    <w:rsid w:val="00702397"/>
    <w:rsid w:val="007024C1"/>
    <w:rsid w:val="007024C5"/>
    <w:rsid w:val="007027E8"/>
    <w:rsid w:val="00702D73"/>
    <w:rsid w:val="0070359C"/>
    <w:rsid w:val="00703657"/>
    <w:rsid w:val="00703759"/>
    <w:rsid w:val="00704148"/>
    <w:rsid w:val="00704935"/>
    <w:rsid w:val="00704AD3"/>
    <w:rsid w:val="00705789"/>
    <w:rsid w:val="00705D49"/>
    <w:rsid w:val="00705E5A"/>
    <w:rsid w:val="00705EF0"/>
    <w:rsid w:val="007070EC"/>
    <w:rsid w:val="00707411"/>
    <w:rsid w:val="00707F0C"/>
    <w:rsid w:val="007102CE"/>
    <w:rsid w:val="0071080F"/>
    <w:rsid w:val="007108E2"/>
    <w:rsid w:val="00711014"/>
    <w:rsid w:val="007110A2"/>
    <w:rsid w:val="007116BD"/>
    <w:rsid w:val="00711BB5"/>
    <w:rsid w:val="00711CA4"/>
    <w:rsid w:val="00711D5F"/>
    <w:rsid w:val="00711FCB"/>
    <w:rsid w:val="007121A2"/>
    <w:rsid w:val="00712E96"/>
    <w:rsid w:val="007138AE"/>
    <w:rsid w:val="00713B0B"/>
    <w:rsid w:val="00714207"/>
    <w:rsid w:val="00714DC2"/>
    <w:rsid w:val="007152D8"/>
    <w:rsid w:val="00715315"/>
    <w:rsid w:val="00715672"/>
    <w:rsid w:val="00715AB9"/>
    <w:rsid w:val="00715DD7"/>
    <w:rsid w:val="00715F2A"/>
    <w:rsid w:val="007164DD"/>
    <w:rsid w:val="007165FD"/>
    <w:rsid w:val="0071682C"/>
    <w:rsid w:val="00716A9E"/>
    <w:rsid w:val="00716C35"/>
    <w:rsid w:val="00716EC8"/>
    <w:rsid w:val="007179F5"/>
    <w:rsid w:val="00717F2A"/>
    <w:rsid w:val="007206AF"/>
    <w:rsid w:val="00721231"/>
    <w:rsid w:val="007212CC"/>
    <w:rsid w:val="007214C1"/>
    <w:rsid w:val="00721676"/>
    <w:rsid w:val="0072181F"/>
    <w:rsid w:val="00721AA8"/>
    <w:rsid w:val="00721AF3"/>
    <w:rsid w:val="00723ACE"/>
    <w:rsid w:val="00723AE0"/>
    <w:rsid w:val="007242BB"/>
    <w:rsid w:val="0072437B"/>
    <w:rsid w:val="00724683"/>
    <w:rsid w:val="00724C7A"/>
    <w:rsid w:val="007255A7"/>
    <w:rsid w:val="00725A08"/>
    <w:rsid w:val="00725F45"/>
    <w:rsid w:val="00726281"/>
    <w:rsid w:val="00726687"/>
    <w:rsid w:val="0072711A"/>
    <w:rsid w:val="00727638"/>
    <w:rsid w:val="00727C21"/>
    <w:rsid w:val="00727D94"/>
    <w:rsid w:val="00730204"/>
    <w:rsid w:val="0073081E"/>
    <w:rsid w:val="00730C55"/>
    <w:rsid w:val="00731359"/>
    <w:rsid w:val="0073137C"/>
    <w:rsid w:val="00731A5E"/>
    <w:rsid w:val="00731FDA"/>
    <w:rsid w:val="007329ED"/>
    <w:rsid w:val="00732B0D"/>
    <w:rsid w:val="007333F1"/>
    <w:rsid w:val="007346F3"/>
    <w:rsid w:val="0073488B"/>
    <w:rsid w:val="00734A5E"/>
    <w:rsid w:val="00735135"/>
    <w:rsid w:val="00735213"/>
    <w:rsid w:val="00735805"/>
    <w:rsid w:val="007369CA"/>
    <w:rsid w:val="00736F63"/>
    <w:rsid w:val="00736FCF"/>
    <w:rsid w:val="007371F6"/>
    <w:rsid w:val="00737AA4"/>
    <w:rsid w:val="00737B31"/>
    <w:rsid w:val="00737D96"/>
    <w:rsid w:val="00737EF2"/>
    <w:rsid w:val="00740956"/>
    <w:rsid w:val="00740E92"/>
    <w:rsid w:val="00742638"/>
    <w:rsid w:val="00742DB8"/>
    <w:rsid w:val="00743879"/>
    <w:rsid w:val="007451D7"/>
    <w:rsid w:val="00745442"/>
    <w:rsid w:val="00745D59"/>
    <w:rsid w:val="00746980"/>
    <w:rsid w:val="00746DCF"/>
    <w:rsid w:val="00747467"/>
    <w:rsid w:val="00747534"/>
    <w:rsid w:val="00747A47"/>
    <w:rsid w:val="00747FCD"/>
    <w:rsid w:val="00750D19"/>
    <w:rsid w:val="007510DB"/>
    <w:rsid w:val="0075112F"/>
    <w:rsid w:val="00751492"/>
    <w:rsid w:val="00751661"/>
    <w:rsid w:val="007529BA"/>
    <w:rsid w:val="00752B15"/>
    <w:rsid w:val="00752BBD"/>
    <w:rsid w:val="00752BE0"/>
    <w:rsid w:val="00752CF2"/>
    <w:rsid w:val="00752D5E"/>
    <w:rsid w:val="00752DFF"/>
    <w:rsid w:val="00753139"/>
    <w:rsid w:val="00753DB9"/>
    <w:rsid w:val="007545CB"/>
    <w:rsid w:val="00754B9A"/>
    <w:rsid w:val="00754D16"/>
    <w:rsid w:val="007555E2"/>
    <w:rsid w:val="00755828"/>
    <w:rsid w:val="00755B17"/>
    <w:rsid w:val="00755D6C"/>
    <w:rsid w:val="00756214"/>
    <w:rsid w:val="00756502"/>
    <w:rsid w:val="007579C4"/>
    <w:rsid w:val="00760108"/>
    <w:rsid w:val="00760825"/>
    <w:rsid w:val="007608F7"/>
    <w:rsid w:val="007610C5"/>
    <w:rsid w:val="007616A9"/>
    <w:rsid w:val="00761C7B"/>
    <w:rsid w:val="00762573"/>
    <w:rsid w:val="00762574"/>
    <w:rsid w:val="0076333D"/>
    <w:rsid w:val="00763582"/>
    <w:rsid w:val="007636DA"/>
    <w:rsid w:val="00763D21"/>
    <w:rsid w:val="007643A7"/>
    <w:rsid w:val="007645F6"/>
    <w:rsid w:val="00764711"/>
    <w:rsid w:val="00764733"/>
    <w:rsid w:val="00764A6C"/>
    <w:rsid w:val="00764DA0"/>
    <w:rsid w:val="007652A3"/>
    <w:rsid w:val="00765481"/>
    <w:rsid w:val="007658FC"/>
    <w:rsid w:val="00765B93"/>
    <w:rsid w:val="00765D32"/>
    <w:rsid w:val="00765D96"/>
    <w:rsid w:val="00766123"/>
    <w:rsid w:val="00766792"/>
    <w:rsid w:val="00766CEB"/>
    <w:rsid w:val="00766E6F"/>
    <w:rsid w:val="007673A8"/>
    <w:rsid w:val="007675AD"/>
    <w:rsid w:val="00767D00"/>
    <w:rsid w:val="007706A7"/>
    <w:rsid w:val="00770F73"/>
    <w:rsid w:val="007714EF"/>
    <w:rsid w:val="00771783"/>
    <w:rsid w:val="00771A97"/>
    <w:rsid w:val="00771BEC"/>
    <w:rsid w:val="0077204D"/>
    <w:rsid w:val="00773CEF"/>
    <w:rsid w:val="00773E8C"/>
    <w:rsid w:val="00774CB0"/>
    <w:rsid w:val="007757A0"/>
    <w:rsid w:val="007758FB"/>
    <w:rsid w:val="00776100"/>
    <w:rsid w:val="007769BF"/>
    <w:rsid w:val="00776A95"/>
    <w:rsid w:val="007771CD"/>
    <w:rsid w:val="0077797C"/>
    <w:rsid w:val="007807BF"/>
    <w:rsid w:val="007809FE"/>
    <w:rsid w:val="00780B27"/>
    <w:rsid w:val="007811A4"/>
    <w:rsid w:val="00781331"/>
    <w:rsid w:val="00781501"/>
    <w:rsid w:val="007816CA"/>
    <w:rsid w:val="00781C1E"/>
    <w:rsid w:val="00781ECC"/>
    <w:rsid w:val="00783000"/>
    <w:rsid w:val="00783035"/>
    <w:rsid w:val="007831C4"/>
    <w:rsid w:val="007839A6"/>
    <w:rsid w:val="007839B7"/>
    <w:rsid w:val="00783F5D"/>
    <w:rsid w:val="00783FF1"/>
    <w:rsid w:val="00784479"/>
    <w:rsid w:val="00784889"/>
    <w:rsid w:val="007864C3"/>
    <w:rsid w:val="007872EF"/>
    <w:rsid w:val="00790388"/>
    <w:rsid w:val="00790700"/>
    <w:rsid w:val="00790A51"/>
    <w:rsid w:val="00790C6B"/>
    <w:rsid w:val="00791644"/>
    <w:rsid w:val="00791B52"/>
    <w:rsid w:val="007922C5"/>
    <w:rsid w:val="00792324"/>
    <w:rsid w:val="007926A3"/>
    <w:rsid w:val="00792F9E"/>
    <w:rsid w:val="0079306E"/>
    <w:rsid w:val="007932D1"/>
    <w:rsid w:val="007938C2"/>
    <w:rsid w:val="00793A78"/>
    <w:rsid w:val="00793CB7"/>
    <w:rsid w:val="00793CC2"/>
    <w:rsid w:val="00793CCA"/>
    <w:rsid w:val="00793D7B"/>
    <w:rsid w:val="00794DB2"/>
    <w:rsid w:val="00794E98"/>
    <w:rsid w:val="00794F40"/>
    <w:rsid w:val="00795043"/>
    <w:rsid w:val="00795A47"/>
    <w:rsid w:val="00795AB4"/>
    <w:rsid w:val="007974D4"/>
    <w:rsid w:val="00797A86"/>
    <w:rsid w:val="00797A8B"/>
    <w:rsid w:val="00797DC2"/>
    <w:rsid w:val="007A05A5"/>
    <w:rsid w:val="007A0B4C"/>
    <w:rsid w:val="007A0EBC"/>
    <w:rsid w:val="007A1234"/>
    <w:rsid w:val="007A182B"/>
    <w:rsid w:val="007A1BB4"/>
    <w:rsid w:val="007A203A"/>
    <w:rsid w:val="007A3356"/>
    <w:rsid w:val="007A351F"/>
    <w:rsid w:val="007A3528"/>
    <w:rsid w:val="007A3E42"/>
    <w:rsid w:val="007A467F"/>
    <w:rsid w:val="007A4C9B"/>
    <w:rsid w:val="007A5829"/>
    <w:rsid w:val="007A5F86"/>
    <w:rsid w:val="007A700E"/>
    <w:rsid w:val="007A7364"/>
    <w:rsid w:val="007A7502"/>
    <w:rsid w:val="007B057E"/>
    <w:rsid w:val="007B06AC"/>
    <w:rsid w:val="007B070A"/>
    <w:rsid w:val="007B07A4"/>
    <w:rsid w:val="007B1D07"/>
    <w:rsid w:val="007B1D46"/>
    <w:rsid w:val="007B1FB3"/>
    <w:rsid w:val="007B2313"/>
    <w:rsid w:val="007B3492"/>
    <w:rsid w:val="007B3580"/>
    <w:rsid w:val="007B48D8"/>
    <w:rsid w:val="007B51EA"/>
    <w:rsid w:val="007B5E3F"/>
    <w:rsid w:val="007B6D09"/>
    <w:rsid w:val="007B6EE3"/>
    <w:rsid w:val="007B6F87"/>
    <w:rsid w:val="007B725E"/>
    <w:rsid w:val="007C018D"/>
    <w:rsid w:val="007C0D8F"/>
    <w:rsid w:val="007C0D90"/>
    <w:rsid w:val="007C12EE"/>
    <w:rsid w:val="007C1611"/>
    <w:rsid w:val="007C1B02"/>
    <w:rsid w:val="007C2857"/>
    <w:rsid w:val="007C290D"/>
    <w:rsid w:val="007C2CA4"/>
    <w:rsid w:val="007C2F79"/>
    <w:rsid w:val="007C326E"/>
    <w:rsid w:val="007C3803"/>
    <w:rsid w:val="007C3C2F"/>
    <w:rsid w:val="007C3DD1"/>
    <w:rsid w:val="007C3DE4"/>
    <w:rsid w:val="007C423E"/>
    <w:rsid w:val="007C46C9"/>
    <w:rsid w:val="007C4752"/>
    <w:rsid w:val="007C475D"/>
    <w:rsid w:val="007C4B60"/>
    <w:rsid w:val="007C4C27"/>
    <w:rsid w:val="007C4D86"/>
    <w:rsid w:val="007C4EA3"/>
    <w:rsid w:val="007C5070"/>
    <w:rsid w:val="007C53AA"/>
    <w:rsid w:val="007C62C7"/>
    <w:rsid w:val="007C6DCB"/>
    <w:rsid w:val="007C6E71"/>
    <w:rsid w:val="007C73B8"/>
    <w:rsid w:val="007C7C4D"/>
    <w:rsid w:val="007C7E7D"/>
    <w:rsid w:val="007D0648"/>
    <w:rsid w:val="007D0689"/>
    <w:rsid w:val="007D1433"/>
    <w:rsid w:val="007D1824"/>
    <w:rsid w:val="007D1ED3"/>
    <w:rsid w:val="007D2082"/>
    <w:rsid w:val="007D2A6B"/>
    <w:rsid w:val="007D2E8B"/>
    <w:rsid w:val="007D34A1"/>
    <w:rsid w:val="007D3B4B"/>
    <w:rsid w:val="007D3F08"/>
    <w:rsid w:val="007D43CA"/>
    <w:rsid w:val="007D4905"/>
    <w:rsid w:val="007D4C96"/>
    <w:rsid w:val="007D533D"/>
    <w:rsid w:val="007D56CE"/>
    <w:rsid w:val="007D57C2"/>
    <w:rsid w:val="007D5DEB"/>
    <w:rsid w:val="007D5E26"/>
    <w:rsid w:val="007D5F67"/>
    <w:rsid w:val="007D62F1"/>
    <w:rsid w:val="007D65CD"/>
    <w:rsid w:val="007D6BE0"/>
    <w:rsid w:val="007D6ED3"/>
    <w:rsid w:val="007D7638"/>
    <w:rsid w:val="007D7EF1"/>
    <w:rsid w:val="007E0096"/>
    <w:rsid w:val="007E06B2"/>
    <w:rsid w:val="007E0E24"/>
    <w:rsid w:val="007E14B0"/>
    <w:rsid w:val="007E18D1"/>
    <w:rsid w:val="007E1A29"/>
    <w:rsid w:val="007E1CD5"/>
    <w:rsid w:val="007E2227"/>
    <w:rsid w:val="007E3697"/>
    <w:rsid w:val="007E4065"/>
    <w:rsid w:val="007E48BC"/>
    <w:rsid w:val="007E4F0B"/>
    <w:rsid w:val="007E5911"/>
    <w:rsid w:val="007E5AC9"/>
    <w:rsid w:val="007E5C23"/>
    <w:rsid w:val="007E5F4B"/>
    <w:rsid w:val="007E5FB2"/>
    <w:rsid w:val="007E63AE"/>
    <w:rsid w:val="007E692F"/>
    <w:rsid w:val="007E7B1B"/>
    <w:rsid w:val="007F0DD0"/>
    <w:rsid w:val="007F1433"/>
    <w:rsid w:val="007F16BF"/>
    <w:rsid w:val="007F185C"/>
    <w:rsid w:val="007F19B7"/>
    <w:rsid w:val="007F1A7B"/>
    <w:rsid w:val="007F1CF3"/>
    <w:rsid w:val="007F1D67"/>
    <w:rsid w:val="007F1E39"/>
    <w:rsid w:val="007F2060"/>
    <w:rsid w:val="007F21FA"/>
    <w:rsid w:val="007F245A"/>
    <w:rsid w:val="007F263D"/>
    <w:rsid w:val="007F3B57"/>
    <w:rsid w:val="007F3E2D"/>
    <w:rsid w:val="007F3E56"/>
    <w:rsid w:val="007F48FF"/>
    <w:rsid w:val="007F5E15"/>
    <w:rsid w:val="007F643F"/>
    <w:rsid w:val="007F6B2B"/>
    <w:rsid w:val="007F7221"/>
    <w:rsid w:val="007F730E"/>
    <w:rsid w:val="007F77C2"/>
    <w:rsid w:val="007F79D5"/>
    <w:rsid w:val="007F7B9A"/>
    <w:rsid w:val="007F7DF5"/>
    <w:rsid w:val="007F7F4F"/>
    <w:rsid w:val="0080064E"/>
    <w:rsid w:val="00800CC0"/>
    <w:rsid w:val="00801753"/>
    <w:rsid w:val="00802ABB"/>
    <w:rsid w:val="00803168"/>
    <w:rsid w:val="008031AF"/>
    <w:rsid w:val="00803246"/>
    <w:rsid w:val="008036AF"/>
    <w:rsid w:val="00803E2E"/>
    <w:rsid w:val="008042C4"/>
    <w:rsid w:val="00804D77"/>
    <w:rsid w:val="00805902"/>
    <w:rsid w:val="00806B00"/>
    <w:rsid w:val="00807B1E"/>
    <w:rsid w:val="0081026F"/>
    <w:rsid w:val="008103C3"/>
    <w:rsid w:val="00811197"/>
    <w:rsid w:val="0081160F"/>
    <w:rsid w:val="00811824"/>
    <w:rsid w:val="00812730"/>
    <w:rsid w:val="00812A7A"/>
    <w:rsid w:val="00812C4D"/>
    <w:rsid w:val="00814A58"/>
    <w:rsid w:val="00814CE1"/>
    <w:rsid w:val="00815273"/>
    <w:rsid w:val="008157DB"/>
    <w:rsid w:val="00816E8F"/>
    <w:rsid w:val="008178EB"/>
    <w:rsid w:val="00817979"/>
    <w:rsid w:val="008207EB"/>
    <w:rsid w:val="00820A86"/>
    <w:rsid w:val="00820C1F"/>
    <w:rsid w:val="00820FB9"/>
    <w:rsid w:val="00821677"/>
    <w:rsid w:val="008217E1"/>
    <w:rsid w:val="00821C04"/>
    <w:rsid w:val="008221BF"/>
    <w:rsid w:val="008225AF"/>
    <w:rsid w:val="00822B13"/>
    <w:rsid w:val="008231B6"/>
    <w:rsid w:val="008235A4"/>
    <w:rsid w:val="008236F2"/>
    <w:rsid w:val="0082376B"/>
    <w:rsid w:val="00823A44"/>
    <w:rsid w:val="00824367"/>
    <w:rsid w:val="008247AE"/>
    <w:rsid w:val="0082583D"/>
    <w:rsid w:val="0082608F"/>
    <w:rsid w:val="00826328"/>
    <w:rsid w:val="00826682"/>
    <w:rsid w:val="00826C32"/>
    <w:rsid w:val="008275BB"/>
    <w:rsid w:val="008276F7"/>
    <w:rsid w:val="00827BE0"/>
    <w:rsid w:val="00827EB6"/>
    <w:rsid w:val="008308E9"/>
    <w:rsid w:val="00830D0F"/>
    <w:rsid w:val="0083189D"/>
    <w:rsid w:val="00831D79"/>
    <w:rsid w:val="00831F86"/>
    <w:rsid w:val="0083294F"/>
    <w:rsid w:val="00832F1D"/>
    <w:rsid w:val="008331E8"/>
    <w:rsid w:val="008333EC"/>
    <w:rsid w:val="00833612"/>
    <w:rsid w:val="008338BA"/>
    <w:rsid w:val="00833AE8"/>
    <w:rsid w:val="00833AFD"/>
    <w:rsid w:val="0083434C"/>
    <w:rsid w:val="00834634"/>
    <w:rsid w:val="00834776"/>
    <w:rsid w:val="008356A8"/>
    <w:rsid w:val="00835891"/>
    <w:rsid w:val="00835A8B"/>
    <w:rsid w:val="00835B0E"/>
    <w:rsid w:val="00835E2A"/>
    <w:rsid w:val="00835E76"/>
    <w:rsid w:val="00836462"/>
    <w:rsid w:val="008368EA"/>
    <w:rsid w:val="00836D98"/>
    <w:rsid w:val="00837498"/>
    <w:rsid w:val="00837606"/>
    <w:rsid w:val="00837A99"/>
    <w:rsid w:val="00840FE4"/>
    <w:rsid w:val="00841704"/>
    <w:rsid w:val="0084289F"/>
    <w:rsid w:val="00842906"/>
    <w:rsid w:val="00842BB4"/>
    <w:rsid w:val="0084317E"/>
    <w:rsid w:val="0084361A"/>
    <w:rsid w:val="00843A5A"/>
    <w:rsid w:val="00843C55"/>
    <w:rsid w:val="00843F1A"/>
    <w:rsid w:val="00844030"/>
    <w:rsid w:val="00844034"/>
    <w:rsid w:val="0084504C"/>
    <w:rsid w:val="00845CD5"/>
    <w:rsid w:val="008463C8"/>
    <w:rsid w:val="00846466"/>
    <w:rsid w:val="00846EB4"/>
    <w:rsid w:val="00846EC4"/>
    <w:rsid w:val="00847BB8"/>
    <w:rsid w:val="00850127"/>
    <w:rsid w:val="00850231"/>
    <w:rsid w:val="00850E58"/>
    <w:rsid w:val="00851806"/>
    <w:rsid w:val="00851D4C"/>
    <w:rsid w:val="008521B0"/>
    <w:rsid w:val="00852985"/>
    <w:rsid w:val="00852C78"/>
    <w:rsid w:val="00853691"/>
    <w:rsid w:val="008538F5"/>
    <w:rsid w:val="00853983"/>
    <w:rsid w:val="008539B7"/>
    <w:rsid w:val="00853A51"/>
    <w:rsid w:val="00853AD6"/>
    <w:rsid w:val="00853F63"/>
    <w:rsid w:val="00854B27"/>
    <w:rsid w:val="00854E41"/>
    <w:rsid w:val="00854F2B"/>
    <w:rsid w:val="00855425"/>
    <w:rsid w:val="00855837"/>
    <w:rsid w:val="008561DF"/>
    <w:rsid w:val="00857089"/>
    <w:rsid w:val="008573C2"/>
    <w:rsid w:val="0086057B"/>
    <w:rsid w:val="00860B86"/>
    <w:rsid w:val="00860BE9"/>
    <w:rsid w:val="00860CA3"/>
    <w:rsid w:val="0086168A"/>
    <w:rsid w:val="0086171F"/>
    <w:rsid w:val="0086194D"/>
    <w:rsid w:val="00862245"/>
    <w:rsid w:val="0086280B"/>
    <w:rsid w:val="00862828"/>
    <w:rsid w:val="00862AE1"/>
    <w:rsid w:val="00862D69"/>
    <w:rsid w:val="00862EBF"/>
    <w:rsid w:val="00862FBB"/>
    <w:rsid w:val="0086300E"/>
    <w:rsid w:val="008638B2"/>
    <w:rsid w:val="0086395D"/>
    <w:rsid w:val="00863F43"/>
    <w:rsid w:val="00863F65"/>
    <w:rsid w:val="00864EF9"/>
    <w:rsid w:val="008656C6"/>
    <w:rsid w:val="00865961"/>
    <w:rsid w:val="00865F83"/>
    <w:rsid w:val="008664B4"/>
    <w:rsid w:val="00866531"/>
    <w:rsid w:val="008669D8"/>
    <w:rsid w:val="00866D78"/>
    <w:rsid w:val="00870192"/>
    <w:rsid w:val="008701E4"/>
    <w:rsid w:val="00870B07"/>
    <w:rsid w:val="00870DD7"/>
    <w:rsid w:val="00871127"/>
    <w:rsid w:val="008712C1"/>
    <w:rsid w:val="0087236F"/>
    <w:rsid w:val="00872E59"/>
    <w:rsid w:val="0087359F"/>
    <w:rsid w:val="008737DE"/>
    <w:rsid w:val="0087393B"/>
    <w:rsid w:val="008742E0"/>
    <w:rsid w:val="0087443F"/>
    <w:rsid w:val="008746EF"/>
    <w:rsid w:val="008748F7"/>
    <w:rsid w:val="00874989"/>
    <w:rsid w:val="00874C8C"/>
    <w:rsid w:val="00875213"/>
    <w:rsid w:val="008759CF"/>
    <w:rsid w:val="00876741"/>
    <w:rsid w:val="0087711F"/>
    <w:rsid w:val="008772A7"/>
    <w:rsid w:val="008772D1"/>
    <w:rsid w:val="008777D7"/>
    <w:rsid w:val="0088025E"/>
    <w:rsid w:val="00880414"/>
    <w:rsid w:val="00880DB7"/>
    <w:rsid w:val="008814EB"/>
    <w:rsid w:val="008816F4"/>
    <w:rsid w:val="00881F77"/>
    <w:rsid w:val="00882180"/>
    <w:rsid w:val="00882886"/>
    <w:rsid w:val="008829A6"/>
    <w:rsid w:val="00883070"/>
    <w:rsid w:val="00883A8B"/>
    <w:rsid w:val="00884766"/>
    <w:rsid w:val="00884B9E"/>
    <w:rsid w:val="00884CFA"/>
    <w:rsid w:val="0088536C"/>
    <w:rsid w:val="008853E6"/>
    <w:rsid w:val="00885571"/>
    <w:rsid w:val="00885942"/>
    <w:rsid w:val="008865CA"/>
    <w:rsid w:val="0088663E"/>
    <w:rsid w:val="00887006"/>
    <w:rsid w:val="008873F1"/>
    <w:rsid w:val="008875DA"/>
    <w:rsid w:val="00887965"/>
    <w:rsid w:val="00887F1E"/>
    <w:rsid w:val="008901A8"/>
    <w:rsid w:val="008904B7"/>
    <w:rsid w:val="0089069E"/>
    <w:rsid w:val="0089147E"/>
    <w:rsid w:val="00891562"/>
    <w:rsid w:val="00891602"/>
    <w:rsid w:val="008924AF"/>
    <w:rsid w:val="008926DC"/>
    <w:rsid w:val="00892CED"/>
    <w:rsid w:val="0089349A"/>
    <w:rsid w:val="008940D1"/>
    <w:rsid w:val="00894143"/>
    <w:rsid w:val="008944BB"/>
    <w:rsid w:val="00894E96"/>
    <w:rsid w:val="00894F77"/>
    <w:rsid w:val="00894FBF"/>
    <w:rsid w:val="0089550A"/>
    <w:rsid w:val="00895E5E"/>
    <w:rsid w:val="00895F9A"/>
    <w:rsid w:val="0089613A"/>
    <w:rsid w:val="00896589"/>
    <w:rsid w:val="00897689"/>
    <w:rsid w:val="00897988"/>
    <w:rsid w:val="00897CC8"/>
    <w:rsid w:val="008A0377"/>
    <w:rsid w:val="008A03CC"/>
    <w:rsid w:val="008A0D09"/>
    <w:rsid w:val="008A181F"/>
    <w:rsid w:val="008A1888"/>
    <w:rsid w:val="008A1B0A"/>
    <w:rsid w:val="008A1FBC"/>
    <w:rsid w:val="008A24A7"/>
    <w:rsid w:val="008A3253"/>
    <w:rsid w:val="008A32C1"/>
    <w:rsid w:val="008A37F3"/>
    <w:rsid w:val="008A398B"/>
    <w:rsid w:val="008A3C04"/>
    <w:rsid w:val="008A5067"/>
    <w:rsid w:val="008A50A0"/>
    <w:rsid w:val="008A51E6"/>
    <w:rsid w:val="008A55ED"/>
    <w:rsid w:val="008A578B"/>
    <w:rsid w:val="008A57D9"/>
    <w:rsid w:val="008A6264"/>
    <w:rsid w:val="008A7686"/>
    <w:rsid w:val="008B0082"/>
    <w:rsid w:val="008B04A7"/>
    <w:rsid w:val="008B18E0"/>
    <w:rsid w:val="008B1972"/>
    <w:rsid w:val="008B1BF6"/>
    <w:rsid w:val="008B1DB8"/>
    <w:rsid w:val="008B1E84"/>
    <w:rsid w:val="008B2030"/>
    <w:rsid w:val="008B2A02"/>
    <w:rsid w:val="008B2D7C"/>
    <w:rsid w:val="008B319E"/>
    <w:rsid w:val="008B369F"/>
    <w:rsid w:val="008B3742"/>
    <w:rsid w:val="008B4124"/>
    <w:rsid w:val="008B5DA1"/>
    <w:rsid w:val="008B6151"/>
    <w:rsid w:val="008B61EC"/>
    <w:rsid w:val="008B6730"/>
    <w:rsid w:val="008B6B6A"/>
    <w:rsid w:val="008B74FD"/>
    <w:rsid w:val="008B7C09"/>
    <w:rsid w:val="008B7DC3"/>
    <w:rsid w:val="008C0058"/>
    <w:rsid w:val="008C010F"/>
    <w:rsid w:val="008C0281"/>
    <w:rsid w:val="008C092E"/>
    <w:rsid w:val="008C096C"/>
    <w:rsid w:val="008C1206"/>
    <w:rsid w:val="008C12D5"/>
    <w:rsid w:val="008C146D"/>
    <w:rsid w:val="008C19E3"/>
    <w:rsid w:val="008C2573"/>
    <w:rsid w:val="008C3B8E"/>
    <w:rsid w:val="008C3E14"/>
    <w:rsid w:val="008C3F84"/>
    <w:rsid w:val="008C4ADA"/>
    <w:rsid w:val="008C4DBB"/>
    <w:rsid w:val="008C504B"/>
    <w:rsid w:val="008C5D61"/>
    <w:rsid w:val="008C6472"/>
    <w:rsid w:val="008C6682"/>
    <w:rsid w:val="008C69F1"/>
    <w:rsid w:val="008C7DEB"/>
    <w:rsid w:val="008D0232"/>
    <w:rsid w:val="008D0562"/>
    <w:rsid w:val="008D1961"/>
    <w:rsid w:val="008D23B0"/>
    <w:rsid w:val="008D2ABD"/>
    <w:rsid w:val="008D36AB"/>
    <w:rsid w:val="008D41B3"/>
    <w:rsid w:val="008D43EC"/>
    <w:rsid w:val="008D4472"/>
    <w:rsid w:val="008D4D02"/>
    <w:rsid w:val="008D54F4"/>
    <w:rsid w:val="008D57E8"/>
    <w:rsid w:val="008D58AD"/>
    <w:rsid w:val="008D5CD0"/>
    <w:rsid w:val="008D65F0"/>
    <w:rsid w:val="008D67D7"/>
    <w:rsid w:val="008D6F2E"/>
    <w:rsid w:val="008D76AA"/>
    <w:rsid w:val="008D7765"/>
    <w:rsid w:val="008E00DA"/>
    <w:rsid w:val="008E0477"/>
    <w:rsid w:val="008E0C81"/>
    <w:rsid w:val="008E0FFF"/>
    <w:rsid w:val="008E1738"/>
    <w:rsid w:val="008E22AF"/>
    <w:rsid w:val="008E2576"/>
    <w:rsid w:val="008E299A"/>
    <w:rsid w:val="008E3166"/>
    <w:rsid w:val="008E35C3"/>
    <w:rsid w:val="008E3B1D"/>
    <w:rsid w:val="008E3D95"/>
    <w:rsid w:val="008E3EF3"/>
    <w:rsid w:val="008E425B"/>
    <w:rsid w:val="008E45EC"/>
    <w:rsid w:val="008E466C"/>
    <w:rsid w:val="008E4BAF"/>
    <w:rsid w:val="008E5966"/>
    <w:rsid w:val="008E5B6D"/>
    <w:rsid w:val="008E5CD4"/>
    <w:rsid w:val="008E6052"/>
    <w:rsid w:val="008E6471"/>
    <w:rsid w:val="008E6D67"/>
    <w:rsid w:val="008E6D8A"/>
    <w:rsid w:val="008E72DF"/>
    <w:rsid w:val="008E76C6"/>
    <w:rsid w:val="008E7B3D"/>
    <w:rsid w:val="008F004C"/>
    <w:rsid w:val="008F018D"/>
    <w:rsid w:val="008F01F4"/>
    <w:rsid w:val="008F040C"/>
    <w:rsid w:val="008F044D"/>
    <w:rsid w:val="008F0C1D"/>
    <w:rsid w:val="008F0CED"/>
    <w:rsid w:val="008F0EDC"/>
    <w:rsid w:val="008F24B3"/>
    <w:rsid w:val="008F456B"/>
    <w:rsid w:val="008F48AA"/>
    <w:rsid w:val="008F4ABB"/>
    <w:rsid w:val="008F4EBE"/>
    <w:rsid w:val="008F54F6"/>
    <w:rsid w:val="008F56CE"/>
    <w:rsid w:val="008F5A80"/>
    <w:rsid w:val="008F6749"/>
    <w:rsid w:val="008F6EF4"/>
    <w:rsid w:val="008F7124"/>
    <w:rsid w:val="008F73DF"/>
    <w:rsid w:val="008F7C67"/>
    <w:rsid w:val="008F7E6A"/>
    <w:rsid w:val="0090137D"/>
    <w:rsid w:val="00901408"/>
    <w:rsid w:val="009023C1"/>
    <w:rsid w:val="00902C80"/>
    <w:rsid w:val="0090362A"/>
    <w:rsid w:val="0090373D"/>
    <w:rsid w:val="00903D13"/>
    <w:rsid w:val="00903E52"/>
    <w:rsid w:val="009042B8"/>
    <w:rsid w:val="0090430D"/>
    <w:rsid w:val="00904593"/>
    <w:rsid w:val="009045A2"/>
    <w:rsid w:val="009046E2"/>
    <w:rsid w:val="00904880"/>
    <w:rsid w:val="00904C9F"/>
    <w:rsid w:val="00904E20"/>
    <w:rsid w:val="0090531E"/>
    <w:rsid w:val="0090539A"/>
    <w:rsid w:val="009063F3"/>
    <w:rsid w:val="009069C9"/>
    <w:rsid w:val="00906A54"/>
    <w:rsid w:val="00907060"/>
    <w:rsid w:val="00907276"/>
    <w:rsid w:val="00907394"/>
    <w:rsid w:val="009074D7"/>
    <w:rsid w:val="00907593"/>
    <w:rsid w:val="00907604"/>
    <w:rsid w:val="009110C2"/>
    <w:rsid w:val="0091162B"/>
    <w:rsid w:val="0091176A"/>
    <w:rsid w:val="00912ABD"/>
    <w:rsid w:val="00912F9B"/>
    <w:rsid w:val="00913080"/>
    <w:rsid w:val="0091312E"/>
    <w:rsid w:val="009132B3"/>
    <w:rsid w:val="009134D5"/>
    <w:rsid w:val="009139C4"/>
    <w:rsid w:val="00913EE2"/>
    <w:rsid w:val="00913F1E"/>
    <w:rsid w:val="00914868"/>
    <w:rsid w:val="00914CFB"/>
    <w:rsid w:val="009157BC"/>
    <w:rsid w:val="00916489"/>
    <w:rsid w:val="009176A0"/>
    <w:rsid w:val="009177E7"/>
    <w:rsid w:val="0091797C"/>
    <w:rsid w:val="009202E6"/>
    <w:rsid w:val="009204A1"/>
    <w:rsid w:val="0092076A"/>
    <w:rsid w:val="00921712"/>
    <w:rsid w:val="00921C6A"/>
    <w:rsid w:val="0092209D"/>
    <w:rsid w:val="00922221"/>
    <w:rsid w:val="009224C1"/>
    <w:rsid w:val="0092252C"/>
    <w:rsid w:val="009226CA"/>
    <w:rsid w:val="009227D8"/>
    <w:rsid w:val="00922C2A"/>
    <w:rsid w:val="00923217"/>
    <w:rsid w:val="00923796"/>
    <w:rsid w:val="009237F9"/>
    <w:rsid w:val="00923A5C"/>
    <w:rsid w:val="00923E70"/>
    <w:rsid w:val="00923F1F"/>
    <w:rsid w:val="00924969"/>
    <w:rsid w:val="0092585D"/>
    <w:rsid w:val="00925DE3"/>
    <w:rsid w:val="009261F9"/>
    <w:rsid w:val="009266B5"/>
    <w:rsid w:val="00926D21"/>
    <w:rsid w:val="00926EE7"/>
    <w:rsid w:val="00926F15"/>
    <w:rsid w:val="0092701D"/>
    <w:rsid w:val="0092711E"/>
    <w:rsid w:val="00927343"/>
    <w:rsid w:val="009277E4"/>
    <w:rsid w:val="00930027"/>
    <w:rsid w:val="00931560"/>
    <w:rsid w:val="00931590"/>
    <w:rsid w:val="009317E6"/>
    <w:rsid w:val="009319B7"/>
    <w:rsid w:val="00931BE5"/>
    <w:rsid w:val="00931F99"/>
    <w:rsid w:val="009320FE"/>
    <w:rsid w:val="0093253F"/>
    <w:rsid w:val="00932A07"/>
    <w:rsid w:val="00932B90"/>
    <w:rsid w:val="0093304D"/>
    <w:rsid w:val="00934D8B"/>
    <w:rsid w:val="00935009"/>
    <w:rsid w:val="009354F2"/>
    <w:rsid w:val="009363E9"/>
    <w:rsid w:val="009369F8"/>
    <w:rsid w:val="0093756D"/>
    <w:rsid w:val="009400C8"/>
    <w:rsid w:val="0094026C"/>
    <w:rsid w:val="009406A1"/>
    <w:rsid w:val="00940D2D"/>
    <w:rsid w:val="0094130C"/>
    <w:rsid w:val="00941450"/>
    <w:rsid w:val="0094152C"/>
    <w:rsid w:val="00941A35"/>
    <w:rsid w:val="009423C4"/>
    <w:rsid w:val="00942BFD"/>
    <w:rsid w:val="00942CE4"/>
    <w:rsid w:val="009434F2"/>
    <w:rsid w:val="00943751"/>
    <w:rsid w:val="00943DD8"/>
    <w:rsid w:val="009447BE"/>
    <w:rsid w:val="0094485C"/>
    <w:rsid w:val="00944A83"/>
    <w:rsid w:val="00945238"/>
    <w:rsid w:val="00945657"/>
    <w:rsid w:val="00945B49"/>
    <w:rsid w:val="00945B9C"/>
    <w:rsid w:val="00945DF4"/>
    <w:rsid w:val="00945E8B"/>
    <w:rsid w:val="00945FEC"/>
    <w:rsid w:val="0094616A"/>
    <w:rsid w:val="0094656A"/>
    <w:rsid w:val="009467D7"/>
    <w:rsid w:val="00946D82"/>
    <w:rsid w:val="00946FA6"/>
    <w:rsid w:val="00947065"/>
    <w:rsid w:val="009478E8"/>
    <w:rsid w:val="00947F53"/>
    <w:rsid w:val="00950762"/>
    <w:rsid w:val="009512EC"/>
    <w:rsid w:val="009515FB"/>
    <w:rsid w:val="00951A06"/>
    <w:rsid w:val="00951CDF"/>
    <w:rsid w:val="009539D9"/>
    <w:rsid w:val="00953B54"/>
    <w:rsid w:val="00954127"/>
    <w:rsid w:val="00954F52"/>
    <w:rsid w:val="00955855"/>
    <w:rsid w:val="00956364"/>
    <w:rsid w:val="009564D7"/>
    <w:rsid w:val="009566D2"/>
    <w:rsid w:val="00956807"/>
    <w:rsid w:val="0095698F"/>
    <w:rsid w:val="00956DD3"/>
    <w:rsid w:val="00956F1B"/>
    <w:rsid w:val="0095720C"/>
    <w:rsid w:val="009572AB"/>
    <w:rsid w:val="00957933"/>
    <w:rsid w:val="00960BC0"/>
    <w:rsid w:val="00960C81"/>
    <w:rsid w:val="00960CD1"/>
    <w:rsid w:val="00960FDF"/>
    <w:rsid w:val="00961747"/>
    <w:rsid w:val="00961CE1"/>
    <w:rsid w:val="00961FB8"/>
    <w:rsid w:val="00962797"/>
    <w:rsid w:val="009629F6"/>
    <w:rsid w:val="00962BA7"/>
    <w:rsid w:val="00963848"/>
    <w:rsid w:val="009638A8"/>
    <w:rsid w:val="00963BF0"/>
    <w:rsid w:val="00963C41"/>
    <w:rsid w:val="00963F43"/>
    <w:rsid w:val="00964141"/>
    <w:rsid w:val="009642FB"/>
    <w:rsid w:val="0096435A"/>
    <w:rsid w:val="0096455B"/>
    <w:rsid w:val="009648FF"/>
    <w:rsid w:val="00965006"/>
    <w:rsid w:val="00965250"/>
    <w:rsid w:val="00965272"/>
    <w:rsid w:val="009652F9"/>
    <w:rsid w:val="00965AB2"/>
    <w:rsid w:val="00965E44"/>
    <w:rsid w:val="009666E3"/>
    <w:rsid w:val="009668DB"/>
    <w:rsid w:val="009669D4"/>
    <w:rsid w:val="00966AE7"/>
    <w:rsid w:val="00966B84"/>
    <w:rsid w:val="00966BD4"/>
    <w:rsid w:val="00966DF8"/>
    <w:rsid w:val="00967029"/>
    <w:rsid w:val="00967200"/>
    <w:rsid w:val="009673E5"/>
    <w:rsid w:val="00967511"/>
    <w:rsid w:val="00967A86"/>
    <w:rsid w:val="00967D1D"/>
    <w:rsid w:val="00967E5F"/>
    <w:rsid w:val="00967FBE"/>
    <w:rsid w:val="0097137E"/>
    <w:rsid w:val="0097157B"/>
    <w:rsid w:val="00971790"/>
    <w:rsid w:val="009720A6"/>
    <w:rsid w:val="00973C6C"/>
    <w:rsid w:val="00973D22"/>
    <w:rsid w:val="0097430A"/>
    <w:rsid w:val="009748E6"/>
    <w:rsid w:val="00974900"/>
    <w:rsid w:val="00975282"/>
    <w:rsid w:val="00975CFA"/>
    <w:rsid w:val="00975D12"/>
    <w:rsid w:val="00976242"/>
    <w:rsid w:val="00976A30"/>
    <w:rsid w:val="00976A44"/>
    <w:rsid w:val="00976E97"/>
    <w:rsid w:val="009770B9"/>
    <w:rsid w:val="00977BA3"/>
    <w:rsid w:val="0098118F"/>
    <w:rsid w:val="00982125"/>
    <w:rsid w:val="0098216D"/>
    <w:rsid w:val="00982263"/>
    <w:rsid w:val="009828C3"/>
    <w:rsid w:val="00983251"/>
    <w:rsid w:val="009834E2"/>
    <w:rsid w:val="0098386C"/>
    <w:rsid w:val="00983C3A"/>
    <w:rsid w:val="009841C6"/>
    <w:rsid w:val="00984845"/>
    <w:rsid w:val="00984C2A"/>
    <w:rsid w:val="00984C6C"/>
    <w:rsid w:val="00985288"/>
    <w:rsid w:val="00985569"/>
    <w:rsid w:val="009855ED"/>
    <w:rsid w:val="0098574F"/>
    <w:rsid w:val="009860EE"/>
    <w:rsid w:val="00986150"/>
    <w:rsid w:val="0098636E"/>
    <w:rsid w:val="0098681D"/>
    <w:rsid w:val="009870A4"/>
    <w:rsid w:val="00990672"/>
    <w:rsid w:val="0099071A"/>
    <w:rsid w:val="00990787"/>
    <w:rsid w:val="0099094D"/>
    <w:rsid w:val="00990B36"/>
    <w:rsid w:val="009910A4"/>
    <w:rsid w:val="0099126C"/>
    <w:rsid w:val="00991B5F"/>
    <w:rsid w:val="00991CF4"/>
    <w:rsid w:val="00991EE8"/>
    <w:rsid w:val="00991FFF"/>
    <w:rsid w:val="0099214A"/>
    <w:rsid w:val="009937D0"/>
    <w:rsid w:val="00993800"/>
    <w:rsid w:val="00993821"/>
    <w:rsid w:val="0099403D"/>
    <w:rsid w:val="009949DC"/>
    <w:rsid w:val="009953BF"/>
    <w:rsid w:val="009959F7"/>
    <w:rsid w:val="00995FBB"/>
    <w:rsid w:val="009961CD"/>
    <w:rsid w:val="009965E4"/>
    <w:rsid w:val="0099729A"/>
    <w:rsid w:val="00997D43"/>
    <w:rsid w:val="009A02B3"/>
    <w:rsid w:val="009A0426"/>
    <w:rsid w:val="009A0C9B"/>
    <w:rsid w:val="009A14FC"/>
    <w:rsid w:val="009A1F8D"/>
    <w:rsid w:val="009A21FB"/>
    <w:rsid w:val="009A2DF3"/>
    <w:rsid w:val="009A3188"/>
    <w:rsid w:val="009A3965"/>
    <w:rsid w:val="009A4083"/>
    <w:rsid w:val="009A4295"/>
    <w:rsid w:val="009A48C3"/>
    <w:rsid w:val="009A4942"/>
    <w:rsid w:val="009A4972"/>
    <w:rsid w:val="009A4DD1"/>
    <w:rsid w:val="009A5909"/>
    <w:rsid w:val="009A5B17"/>
    <w:rsid w:val="009A5DB2"/>
    <w:rsid w:val="009A5FD1"/>
    <w:rsid w:val="009A65C2"/>
    <w:rsid w:val="009A6BBA"/>
    <w:rsid w:val="009A6BF1"/>
    <w:rsid w:val="009A735F"/>
    <w:rsid w:val="009A7479"/>
    <w:rsid w:val="009B03A5"/>
    <w:rsid w:val="009B0C4D"/>
    <w:rsid w:val="009B12FE"/>
    <w:rsid w:val="009B134E"/>
    <w:rsid w:val="009B1A27"/>
    <w:rsid w:val="009B1B49"/>
    <w:rsid w:val="009B1C75"/>
    <w:rsid w:val="009B22C0"/>
    <w:rsid w:val="009B2F6F"/>
    <w:rsid w:val="009B3925"/>
    <w:rsid w:val="009B3987"/>
    <w:rsid w:val="009B4095"/>
    <w:rsid w:val="009B4B98"/>
    <w:rsid w:val="009B4C5B"/>
    <w:rsid w:val="009B5208"/>
    <w:rsid w:val="009B5375"/>
    <w:rsid w:val="009B5424"/>
    <w:rsid w:val="009B5A3D"/>
    <w:rsid w:val="009B5EFF"/>
    <w:rsid w:val="009B63B4"/>
    <w:rsid w:val="009B6ABC"/>
    <w:rsid w:val="009B6C35"/>
    <w:rsid w:val="009B72AD"/>
    <w:rsid w:val="009B7AA7"/>
    <w:rsid w:val="009B7C79"/>
    <w:rsid w:val="009C00EF"/>
    <w:rsid w:val="009C0617"/>
    <w:rsid w:val="009C08E6"/>
    <w:rsid w:val="009C134B"/>
    <w:rsid w:val="009C1978"/>
    <w:rsid w:val="009C2913"/>
    <w:rsid w:val="009C331A"/>
    <w:rsid w:val="009C347C"/>
    <w:rsid w:val="009C3727"/>
    <w:rsid w:val="009C3D15"/>
    <w:rsid w:val="009C4064"/>
    <w:rsid w:val="009C453F"/>
    <w:rsid w:val="009C472A"/>
    <w:rsid w:val="009C4C4F"/>
    <w:rsid w:val="009C524E"/>
    <w:rsid w:val="009C54C3"/>
    <w:rsid w:val="009C559A"/>
    <w:rsid w:val="009C55D1"/>
    <w:rsid w:val="009C5697"/>
    <w:rsid w:val="009C5830"/>
    <w:rsid w:val="009C69B6"/>
    <w:rsid w:val="009C78E1"/>
    <w:rsid w:val="009C7ED1"/>
    <w:rsid w:val="009C7F99"/>
    <w:rsid w:val="009D0079"/>
    <w:rsid w:val="009D0174"/>
    <w:rsid w:val="009D02F8"/>
    <w:rsid w:val="009D047E"/>
    <w:rsid w:val="009D0628"/>
    <w:rsid w:val="009D0A78"/>
    <w:rsid w:val="009D11FA"/>
    <w:rsid w:val="009D1537"/>
    <w:rsid w:val="009D161C"/>
    <w:rsid w:val="009D16E3"/>
    <w:rsid w:val="009D172E"/>
    <w:rsid w:val="009D1852"/>
    <w:rsid w:val="009D1991"/>
    <w:rsid w:val="009D1FAA"/>
    <w:rsid w:val="009D26D7"/>
    <w:rsid w:val="009D3297"/>
    <w:rsid w:val="009D3AF9"/>
    <w:rsid w:val="009D3D2A"/>
    <w:rsid w:val="009D44FF"/>
    <w:rsid w:val="009D4DEA"/>
    <w:rsid w:val="009D4F1A"/>
    <w:rsid w:val="009D50AE"/>
    <w:rsid w:val="009D6D2D"/>
    <w:rsid w:val="009D7508"/>
    <w:rsid w:val="009D767D"/>
    <w:rsid w:val="009E042A"/>
    <w:rsid w:val="009E06B8"/>
    <w:rsid w:val="009E0816"/>
    <w:rsid w:val="009E090A"/>
    <w:rsid w:val="009E09EE"/>
    <w:rsid w:val="009E0ABE"/>
    <w:rsid w:val="009E1579"/>
    <w:rsid w:val="009E15D1"/>
    <w:rsid w:val="009E1621"/>
    <w:rsid w:val="009E17BC"/>
    <w:rsid w:val="009E21B6"/>
    <w:rsid w:val="009E21DF"/>
    <w:rsid w:val="009E2A3C"/>
    <w:rsid w:val="009E2BF3"/>
    <w:rsid w:val="009E30E6"/>
    <w:rsid w:val="009E395A"/>
    <w:rsid w:val="009E396E"/>
    <w:rsid w:val="009E3A4E"/>
    <w:rsid w:val="009E4051"/>
    <w:rsid w:val="009E40B2"/>
    <w:rsid w:val="009E4974"/>
    <w:rsid w:val="009E4C73"/>
    <w:rsid w:val="009E4E60"/>
    <w:rsid w:val="009E586A"/>
    <w:rsid w:val="009E5BA9"/>
    <w:rsid w:val="009E6924"/>
    <w:rsid w:val="009E6ADE"/>
    <w:rsid w:val="009E6E9B"/>
    <w:rsid w:val="009E6F3A"/>
    <w:rsid w:val="009E72FC"/>
    <w:rsid w:val="009E772B"/>
    <w:rsid w:val="009E7DFA"/>
    <w:rsid w:val="009F0198"/>
    <w:rsid w:val="009F05D1"/>
    <w:rsid w:val="009F0B07"/>
    <w:rsid w:val="009F0BFE"/>
    <w:rsid w:val="009F0E1B"/>
    <w:rsid w:val="009F105A"/>
    <w:rsid w:val="009F168F"/>
    <w:rsid w:val="009F266E"/>
    <w:rsid w:val="009F28CA"/>
    <w:rsid w:val="009F2930"/>
    <w:rsid w:val="009F2949"/>
    <w:rsid w:val="009F2F01"/>
    <w:rsid w:val="009F364F"/>
    <w:rsid w:val="009F3A0E"/>
    <w:rsid w:val="009F3E04"/>
    <w:rsid w:val="009F44A1"/>
    <w:rsid w:val="009F46BD"/>
    <w:rsid w:val="009F4793"/>
    <w:rsid w:val="009F48A5"/>
    <w:rsid w:val="009F50A9"/>
    <w:rsid w:val="009F56A7"/>
    <w:rsid w:val="009F6725"/>
    <w:rsid w:val="009F6BBA"/>
    <w:rsid w:val="009F76F6"/>
    <w:rsid w:val="00A00140"/>
    <w:rsid w:val="00A01BA3"/>
    <w:rsid w:val="00A025E2"/>
    <w:rsid w:val="00A02693"/>
    <w:rsid w:val="00A02848"/>
    <w:rsid w:val="00A0304C"/>
    <w:rsid w:val="00A0349E"/>
    <w:rsid w:val="00A03771"/>
    <w:rsid w:val="00A03BC8"/>
    <w:rsid w:val="00A04702"/>
    <w:rsid w:val="00A04B13"/>
    <w:rsid w:val="00A051B3"/>
    <w:rsid w:val="00A053A8"/>
    <w:rsid w:val="00A053AB"/>
    <w:rsid w:val="00A05A95"/>
    <w:rsid w:val="00A05CDA"/>
    <w:rsid w:val="00A06444"/>
    <w:rsid w:val="00A066A3"/>
    <w:rsid w:val="00A06ED8"/>
    <w:rsid w:val="00A106DC"/>
    <w:rsid w:val="00A10D78"/>
    <w:rsid w:val="00A1118C"/>
    <w:rsid w:val="00A11A02"/>
    <w:rsid w:val="00A12199"/>
    <w:rsid w:val="00A1221C"/>
    <w:rsid w:val="00A12855"/>
    <w:rsid w:val="00A12E19"/>
    <w:rsid w:val="00A12E1B"/>
    <w:rsid w:val="00A12ECC"/>
    <w:rsid w:val="00A12F08"/>
    <w:rsid w:val="00A13771"/>
    <w:rsid w:val="00A13A27"/>
    <w:rsid w:val="00A13E2D"/>
    <w:rsid w:val="00A13F8E"/>
    <w:rsid w:val="00A14033"/>
    <w:rsid w:val="00A14883"/>
    <w:rsid w:val="00A14990"/>
    <w:rsid w:val="00A14C5E"/>
    <w:rsid w:val="00A1534C"/>
    <w:rsid w:val="00A1563A"/>
    <w:rsid w:val="00A15718"/>
    <w:rsid w:val="00A168F8"/>
    <w:rsid w:val="00A16C89"/>
    <w:rsid w:val="00A1706C"/>
    <w:rsid w:val="00A17D6D"/>
    <w:rsid w:val="00A201ED"/>
    <w:rsid w:val="00A20489"/>
    <w:rsid w:val="00A20664"/>
    <w:rsid w:val="00A207AF"/>
    <w:rsid w:val="00A20943"/>
    <w:rsid w:val="00A20A53"/>
    <w:rsid w:val="00A20AC4"/>
    <w:rsid w:val="00A20DD0"/>
    <w:rsid w:val="00A21071"/>
    <w:rsid w:val="00A2222D"/>
    <w:rsid w:val="00A223C4"/>
    <w:rsid w:val="00A223CC"/>
    <w:rsid w:val="00A228B7"/>
    <w:rsid w:val="00A2291A"/>
    <w:rsid w:val="00A22E08"/>
    <w:rsid w:val="00A235A0"/>
    <w:rsid w:val="00A23A1F"/>
    <w:rsid w:val="00A244BD"/>
    <w:rsid w:val="00A246B4"/>
    <w:rsid w:val="00A249F2"/>
    <w:rsid w:val="00A24ADB"/>
    <w:rsid w:val="00A24E75"/>
    <w:rsid w:val="00A25048"/>
    <w:rsid w:val="00A26460"/>
    <w:rsid w:val="00A26539"/>
    <w:rsid w:val="00A26BDD"/>
    <w:rsid w:val="00A26EEC"/>
    <w:rsid w:val="00A26FC4"/>
    <w:rsid w:val="00A272B9"/>
    <w:rsid w:val="00A27401"/>
    <w:rsid w:val="00A27A3D"/>
    <w:rsid w:val="00A27D69"/>
    <w:rsid w:val="00A30974"/>
    <w:rsid w:val="00A31481"/>
    <w:rsid w:val="00A3182F"/>
    <w:rsid w:val="00A31BB8"/>
    <w:rsid w:val="00A31C3B"/>
    <w:rsid w:val="00A31D85"/>
    <w:rsid w:val="00A32A88"/>
    <w:rsid w:val="00A32C04"/>
    <w:rsid w:val="00A33077"/>
    <w:rsid w:val="00A3337B"/>
    <w:rsid w:val="00A33796"/>
    <w:rsid w:val="00A3494D"/>
    <w:rsid w:val="00A351A2"/>
    <w:rsid w:val="00A35D17"/>
    <w:rsid w:val="00A36460"/>
    <w:rsid w:val="00A3677D"/>
    <w:rsid w:val="00A37938"/>
    <w:rsid w:val="00A40945"/>
    <w:rsid w:val="00A40AD9"/>
    <w:rsid w:val="00A40AED"/>
    <w:rsid w:val="00A40BD0"/>
    <w:rsid w:val="00A40D9B"/>
    <w:rsid w:val="00A40FD2"/>
    <w:rsid w:val="00A410C8"/>
    <w:rsid w:val="00A422D6"/>
    <w:rsid w:val="00A42423"/>
    <w:rsid w:val="00A43F24"/>
    <w:rsid w:val="00A4402F"/>
    <w:rsid w:val="00A44EF2"/>
    <w:rsid w:val="00A45044"/>
    <w:rsid w:val="00A4556F"/>
    <w:rsid w:val="00A45614"/>
    <w:rsid w:val="00A45EBB"/>
    <w:rsid w:val="00A45FCD"/>
    <w:rsid w:val="00A46E1E"/>
    <w:rsid w:val="00A4727D"/>
    <w:rsid w:val="00A47610"/>
    <w:rsid w:val="00A47671"/>
    <w:rsid w:val="00A478C4"/>
    <w:rsid w:val="00A47AE1"/>
    <w:rsid w:val="00A47E7A"/>
    <w:rsid w:val="00A5000F"/>
    <w:rsid w:val="00A5087B"/>
    <w:rsid w:val="00A50F66"/>
    <w:rsid w:val="00A51B1E"/>
    <w:rsid w:val="00A51C7E"/>
    <w:rsid w:val="00A521AF"/>
    <w:rsid w:val="00A52431"/>
    <w:rsid w:val="00A52774"/>
    <w:rsid w:val="00A52B1A"/>
    <w:rsid w:val="00A52BCB"/>
    <w:rsid w:val="00A52D94"/>
    <w:rsid w:val="00A53154"/>
    <w:rsid w:val="00A532A1"/>
    <w:rsid w:val="00A54052"/>
    <w:rsid w:val="00A54549"/>
    <w:rsid w:val="00A54DE4"/>
    <w:rsid w:val="00A54F62"/>
    <w:rsid w:val="00A5510D"/>
    <w:rsid w:val="00A55BAA"/>
    <w:rsid w:val="00A57034"/>
    <w:rsid w:val="00A570F6"/>
    <w:rsid w:val="00A578BC"/>
    <w:rsid w:val="00A57AF7"/>
    <w:rsid w:val="00A57C45"/>
    <w:rsid w:val="00A60479"/>
    <w:rsid w:val="00A607DC"/>
    <w:rsid w:val="00A60E11"/>
    <w:rsid w:val="00A61122"/>
    <w:rsid w:val="00A61556"/>
    <w:rsid w:val="00A615B7"/>
    <w:rsid w:val="00A61923"/>
    <w:rsid w:val="00A61C79"/>
    <w:rsid w:val="00A623DE"/>
    <w:rsid w:val="00A6268E"/>
    <w:rsid w:val="00A628E0"/>
    <w:rsid w:val="00A62F16"/>
    <w:rsid w:val="00A631C4"/>
    <w:rsid w:val="00A63489"/>
    <w:rsid w:val="00A63F72"/>
    <w:rsid w:val="00A645E6"/>
    <w:rsid w:val="00A64A4A"/>
    <w:rsid w:val="00A64E7B"/>
    <w:rsid w:val="00A65D77"/>
    <w:rsid w:val="00A66372"/>
    <w:rsid w:val="00A663A2"/>
    <w:rsid w:val="00A66B5D"/>
    <w:rsid w:val="00A67292"/>
    <w:rsid w:val="00A67B5B"/>
    <w:rsid w:val="00A703E5"/>
    <w:rsid w:val="00A713B4"/>
    <w:rsid w:val="00A713BF"/>
    <w:rsid w:val="00A71573"/>
    <w:rsid w:val="00A72496"/>
    <w:rsid w:val="00A727C8"/>
    <w:rsid w:val="00A72C65"/>
    <w:rsid w:val="00A734C6"/>
    <w:rsid w:val="00A734F9"/>
    <w:rsid w:val="00A73F9D"/>
    <w:rsid w:val="00A74128"/>
    <w:rsid w:val="00A746CA"/>
    <w:rsid w:val="00A74965"/>
    <w:rsid w:val="00A74C9E"/>
    <w:rsid w:val="00A74DF7"/>
    <w:rsid w:val="00A74E57"/>
    <w:rsid w:val="00A74F50"/>
    <w:rsid w:val="00A7563E"/>
    <w:rsid w:val="00A757D1"/>
    <w:rsid w:val="00A75B99"/>
    <w:rsid w:val="00A77A6A"/>
    <w:rsid w:val="00A77DB9"/>
    <w:rsid w:val="00A80053"/>
    <w:rsid w:val="00A802B2"/>
    <w:rsid w:val="00A8069C"/>
    <w:rsid w:val="00A8073D"/>
    <w:rsid w:val="00A8116D"/>
    <w:rsid w:val="00A8138B"/>
    <w:rsid w:val="00A814DE"/>
    <w:rsid w:val="00A82410"/>
    <w:rsid w:val="00A82499"/>
    <w:rsid w:val="00A82E28"/>
    <w:rsid w:val="00A83134"/>
    <w:rsid w:val="00A831CA"/>
    <w:rsid w:val="00A83D9D"/>
    <w:rsid w:val="00A84088"/>
    <w:rsid w:val="00A84490"/>
    <w:rsid w:val="00A84E91"/>
    <w:rsid w:val="00A852DC"/>
    <w:rsid w:val="00A85374"/>
    <w:rsid w:val="00A85EB4"/>
    <w:rsid w:val="00A860EB"/>
    <w:rsid w:val="00A867A9"/>
    <w:rsid w:val="00A869AE"/>
    <w:rsid w:val="00A872E3"/>
    <w:rsid w:val="00A87CE8"/>
    <w:rsid w:val="00A87FEB"/>
    <w:rsid w:val="00A916DA"/>
    <w:rsid w:val="00A91C4F"/>
    <w:rsid w:val="00A91D0F"/>
    <w:rsid w:val="00A9200B"/>
    <w:rsid w:val="00A92764"/>
    <w:rsid w:val="00A92841"/>
    <w:rsid w:val="00A92A83"/>
    <w:rsid w:val="00A933F5"/>
    <w:rsid w:val="00A93E9C"/>
    <w:rsid w:val="00A942BB"/>
    <w:rsid w:val="00A94486"/>
    <w:rsid w:val="00A94738"/>
    <w:rsid w:val="00A95095"/>
    <w:rsid w:val="00A95D4A"/>
    <w:rsid w:val="00A95EE0"/>
    <w:rsid w:val="00A95F42"/>
    <w:rsid w:val="00A961EE"/>
    <w:rsid w:val="00A96D96"/>
    <w:rsid w:val="00A96E31"/>
    <w:rsid w:val="00A97DAF"/>
    <w:rsid w:val="00AA0BA0"/>
    <w:rsid w:val="00AA1139"/>
    <w:rsid w:val="00AA20B0"/>
    <w:rsid w:val="00AA2728"/>
    <w:rsid w:val="00AA2CE6"/>
    <w:rsid w:val="00AA2F8D"/>
    <w:rsid w:val="00AA3261"/>
    <w:rsid w:val="00AA331B"/>
    <w:rsid w:val="00AA3403"/>
    <w:rsid w:val="00AA368D"/>
    <w:rsid w:val="00AA4916"/>
    <w:rsid w:val="00AA4F7D"/>
    <w:rsid w:val="00AA570E"/>
    <w:rsid w:val="00AA627A"/>
    <w:rsid w:val="00AA64C6"/>
    <w:rsid w:val="00AA681C"/>
    <w:rsid w:val="00AB004F"/>
    <w:rsid w:val="00AB1479"/>
    <w:rsid w:val="00AB1F85"/>
    <w:rsid w:val="00AB2A57"/>
    <w:rsid w:val="00AB2FFF"/>
    <w:rsid w:val="00AB3050"/>
    <w:rsid w:val="00AB31AE"/>
    <w:rsid w:val="00AB325F"/>
    <w:rsid w:val="00AB369D"/>
    <w:rsid w:val="00AB3A12"/>
    <w:rsid w:val="00AB46E5"/>
    <w:rsid w:val="00AB4D9D"/>
    <w:rsid w:val="00AB55E0"/>
    <w:rsid w:val="00AB55E8"/>
    <w:rsid w:val="00AB5A2F"/>
    <w:rsid w:val="00AB6589"/>
    <w:rsid w:val="00AB6EBF"/>
    <w:rsid w:val="00AB70E3"/>
    <w:rsid w:val="00AB77C5"/>
    <w:rsid w:val="00AB7A0F"/>
    <w:rsid w:val="00AB7D39"/>
    <w:rsid w:val="00AC08BA"/>
    <w:rsid w:val="00AC0A3A"/>
    <w:rsid w:val="00AC1184"/>
    <w:rsid w:val="00AC1B07"/>
    <w:rsid w:val="00AC2D34"/>
    <w:rsid w:val="00AC2F05"/>
    <w:rsid w:val="00AC337D"/>
    <w:rsid w:val="00AC3C0D"/>
    <w:rsid w:val="00AC3F82"/>
    <w:rsid w:val="00AC4521"/>
    <w:rsid w:val="00AC45E0"/>
    <w:rsid w:val="00AC492F"/>
    <w:rsid w:val="00AC495F"/>
    <w:rsid w:val="00AC4CA0"/>
    <w:rsid w:val="00AC4D92"/>
    <w:rsid w:val="00AC557B"/>
    <w:rsid w:val="00AC57EF"/>
    <w:rsid w:val="00AC5A2F"/>
    <w:rsid w:val="00AC68D2"/>
    <w:rsid w:val="00AC747A"/>
    <w:rsid w:val="00AC7962"/>
    <w:rsid w:val="00AD0552"/>
    <w:rsid w:val="00AD07B2"/>
    <w:rsid w:val="00AD13F1"/>
    <w:rsid w:val="00AD2B3D"/>
    <w:rsid w:val="00AD2CC7"/>
    <w:rsid w:val="00AD344C"/>
    <w:rsid w:val="00AD377F"/>
    <w:rsid w:val="00AD3B7A"/>
    <w:rsid w:val="00AD3C29"/>
    <w:rsid w:val="00AD3F73"/>
    <w:rsid w:val="00AD436A"/>
    <w:rsid w:val="00AD436B"/>
    <w:rsid w:val="00AD4CEB"/>
    <w:rsid w:val="00AD4FE9"/>
    <w:rsid w:val="00AD51BE"/>
    <w:rsid w:val="00AD5576"/>
    <w:rsid w:val="00AD5F9F"/>
    <w:rsid w:val="00AD6126"/>
    <w:rsid w:val="00AD61D8"/>
    <w:rsid w:val="00AD6332"/>
    <w:rsid w:val="00AD634F"/>
    <w:rsid w:val="00AD6ECC"/>
    <w:rsid w:val="00AD749C"/>
    <w:rsid w:val="00AD7A10"/>
    <w:rsid w:val="00AD7C77"/>
    <w:rsid w:val="00AD7ECE"/>
    <w:rsid w:val="00AE07C0"/>
    <w:rsid w:val="00AE07EF"/>
    <w:rsid w:val="00AE10A7"/>
    <w:rsid w:val="00AE160A"/>
    <w:rsid w:val="00AE18F4"/>
    <w:rsid w:val="00AE2DA9"/>
    <w:rsid w:val="00AE3178"/>
    <w:rsid w:val="00AE38AE"/>
    <w:rsid w:val="00AE421A"/>
    <w:rsid w:val="00AE4769"/>
    <w:rsid w:val="00AE503A"/>
    <w:rsid w:val="00AE518D"/>
    <w:rsid w:val="00AE528C"/>
    <w:rsid w:val="00AE5720"/>
    <w:rsid w:val="00AE58FD"/>
    <w:rsid w:val="00AE5CBA"/>
    <w:rsid w:val="00AE67D4"/>
    <w:rsid w:val="00AE6A88"/>
    <w:rsid w:val="00AE6C63"/>
    <w:rsid w:val="00AE722D"/>
    <w:rsid w:val="00AE727E"/>
    <w:rsid w:val="00AE79D0"/>
    <w:rsid w:val="00AE7A8C"/>
    <w:rsid w:val="00AE7E38"/>
    <w:rsid w:val="00AE7F20"/>
    <w:rsid w:val="00AF0481"/>
    <w:rsid w:val="00AF0E5B"/>
    <w:rsid w:val="00AF0E87"/>
    <w:rsid w:val="00AF10A5"/>
    <w:rsid w:val="00AF15E8"/>
    <w:rsid w:val="00AF19AD"/>
    <w:rsid w:val="00AF2C1F"/>
    <w:rsid w:val="00AF308A"/>
    <w:rsid w:val="00AF309C"/>
    <w:rsid w:val="00AF336C"/>
    <w:rsid w:val="00AF35ED"/>
    <w:rsid w:val="00AF3C07"/>
    <w:rsid w:val="00AF4C75"/>
    <w:rsid w:val="00AF4EA5"/>
    <w:rsid w:val="00B003C4"/>
    <w:rsid w:val="00B007B1"/>
    <w:rsid w:val="00B00905"/>
    <w:rsid w:val="00B0160B"/>
    <w:rsid w:val="00B018D0"/>
    <w:rsid w:val="00B0191F"/>
    <w:rsid w:val="00B01C85"/>
    <w:rsid w:val="00B01CD6"/>
    <w:rsid w:val="00B02488"/>
    <w:rsid w:val="00B02F50"/>
    <w:rsid w:val="00B030D8"/>
    <w:rsid w:val="00B03229"/>
    <w:rsid w:val="00B0354D"/>
    <w:rsid w:val="00B037EB"/>
    <w:rsid w:val="00B03EBF"/>
    <w:rsid w:val="00B03F27"/>
    <w:rsid w:val="00B04111"/>
    <w:rsid w:val="00B0550D"/>
    <w:rsid w:val="00B05E96"/>
    <w:rsid w:val="00B0633D"/>
    <w:rsid w:val="00B067DA"/>
    <w:rsid w:val="00B06933"/>
    <w:rsid w:val="00B069EC"/>
    <w:rsid w:val="00B078DA"/>
    <w:rsid w:val="00B10140"/>
    <w:rsid w:val="00B105AC"/>
    <w:rsid w:val="00B10639"/>
    <w:rsid w:val="00B10CDE"/>
    <w:rsid w:val="00B10F67"/>
    <w:rsid w:val="00B11C11"/>
    <w:rsid w:val="00B11F11"/>
    <w:rsid w:val="00B11F61"/>
    <w:rsid w:val="00B1202D"/>
    <w:rsid w:val="00B1241A"/>
    <w:rsid w:val="00B12B58"/>
    <w:rsid w:val="00B130DE"/>
    <w:rsid w:val="00B133F5"/>
    <w:rsid w:val="00B138A4"/>
    <w:rsid w:val="00B14A73"/>
    <w:rsid w:val="00B15071"/>
    <w:rsid w:val="00B15469"/>
    <w:rsid w:val="00B159B2"/>
    <w:rsid w:val="00B15C57"/>
    <w:rsid w:val="00B15E9B"/>
    <w:rsid w:val="00B167A3"/>
    <w:rsid w:val="00B16A46"/>
    <w:rsid w:val="00B16C32"/>
    <w:rsid w:val="00B16CBD"/>
    <w:rsid w:val="00B16E02"/>
    <w:rsid w:val="00B16F54"/>
    <w:rsid w:val="00B16FF1"/>
    <w:rsid w:val="00B17200"/>
    <w:rsid w:val="00B17E3C"/>
    <w:rsid w:val="00B21488"/>
    <w:rsid w:val="00B2159A"/>
    <w:rsid w:val="00B21631"/>
    <w:rsid w:val="00B21685"/>
    <w:rsid w:val="00B2184B"/>
    <w:rsid w:val="00B21AD3"/>
    <w:rsid w:val="00B21D8E"/>
    <w:rsid w:val="00B224C6"/>
    <w:rsid w:val="00B22565"/>
    <w:rsid w:val="00B22638"/>
    <w:rsid w:val="00B2273A"/>
    <w:rsid w:val="00B229AB"/>
    <w:rsid w:val="00B22A16"/>
    <w:rsid w:val="00B236DC"/>
    <w:rsid w:val="00B2468C"/>
    <w:rsid w:val="00B2479E"/>
    <w:rsid w:val="00B248E2"/>
    <w:rsid w:val="00B248FA"/>
    <w:rsid w:val="00B257D3"/>
    <w:rsid w:val="00B25AC1"/>
    <w:rsid w:val="00B263B5"/>
    <w:rsid w:val="00B2688C"/>
    <w:rsid w:val="00B26C00"/>
    <w:rsid w:val="00B26FE9"/>
    <w:rsid w:val="00B27681"/>
    <w:rsid w:val="00B27751"/>
    <w:rsid w:val="00B30285"/>
    <w:rsid w:val="00B305B0"/>
    <w:rsid w:val="00B32326"/>
    <w:rsid w:val="00B3272E"/>
    <w:rsid w:val="00B32AD9"/>
    <w:rsid w:val="00B33083"/>
    <w:rsid w:val="00B3372B"/>
    <w:rsid w:val="00B35C8E"/>
    <w:rsid w:val="00B35F4E"/>
    <w:rsid w:val="00B3672B"/>
    <w:rsid w:val="00B36761"/>
    <w:rsid w:val="00B36FB8"/>
    <w:rsid w:val="00B37B4A"/>
    <w:rsid w:val="00B40499"/>
    <w:rsid w:val="00B406B0"/>
    <w:rsid w:val="00B40B4B"/>
    <w:rsid w:val="00B40CEA"/>
    <w:rsid w:val="00B40F95"/>
    <w:rsid w:val="00B410D9"/>
    <w:rsid w:val="00B41EE6"/>
    <w:rsid w:val="00B42046"/>
    <w:rsid w:val="00B42BC7"/>
    <w:rsid w:val="00B44901"/>
    <w:rsid w:val="00B44FB8"/>
    <w:rsid w:val="00B4567E"/>
    <w:rsid w:val="00B45CB9"/>
    <w:rsid w:val="00B461C0"/>
    <w:rsid w:val="00B4622A"/>
    <w:rsid w:val="00B4628E"/>
    <w:rsid w:val="00B46384"/>
    <w:rsid w:val="00B46A8A"/>
    <w:rsid w:val="00B46A9F"/>
    <w:rsid w:val="00B46E98"/>
    <w:rsid w:val="00B47BFA"/>
    <w:rsid w:val="00B50C9F"/>
    <w:rsid w:val="00B50D74"/>
    <w:rsid w:val="00B525FC"/>
    <w:rsid w:val="00B52CB7"/>
    <w:rsid w:val="00B536B3"/>
    <w:rsid w:val="00B53945"/>
    <w:rsid w:val="00B5449C"/>
    <w:rsid w:val="00B54691"/>
    <w:rsid w:val="00B549D9"/>
    <w:rsid w:val="00B54C21"/>
    <w:rsid w:val="00B55B1E"/>
    <w:rsid w:val="00B56429"/>
    <w:rsid w:val="00B5671B"/>
    <w:rsid w:val="00B56721"/>
    <w:rsid w:val="00B569DC"/>
    <w:rsid w:val="00B56A71"/>
    <w:rsid w:val="00B56B72"/>
    <w:rsid w:val="00B577E1"/>
    <w:rsid w:val="00B579DF"/>
    <w:rsid w:val="00B57E31"/>
    <w:rsid w:val="00B60DA5"/>
    <w:rsid w:val="00B61316"/>
    <w:rsid w:val="00B61433"/>
    <w:rsid w:val="00B614A4"/>
    <w:rsid w:val="00B6186F"/>
    <w:rsid w:val="00B61F7F"/>
    <w:rsid w:val="00B628D2"/>
    <w:rsid w:val="00B63139"/>
    <w:rsid w:val="00B63375"/>
    <w:rsid w:val="00B634B8"/>
    <w:rsid w:val="00B63E52"/>
    <w:rsid w:val="00B6577F"/>
    <w:rsid w:val="00B65974"/>
    <w:rsid w:val="00B65A04"/>
    <w:rsid w:val="00B65F0F"/>
    <w:rsid w:val="00B66219"/>
    <w:rsid w:val="00B66BAC"/>
    <w:rsid w:val="00B66DEF"/>
    <w:rsid w:val="00B677B1"/>
    <w:rsid w:val="00B6781F"/>
    <w:rsid w:val="00B703B6"/>
    <w:rsid w:val="00B70BF4"/>
    <w:rsid w:val="00B70DD3"/>
    <w:rsid w:val="00B7132B"/>
    <w:rsid w:val="00B71604"/>
    <w:rsid w:val="00B71944"/>
    <w:rsid w:val="00B71B07"/>
    <w:rsid w:val="00B71ED2"/>
    <w:rsid w:val="00B7223F"/>
    <w:rsid w:val="00B728B2"/>
    <w:rsid w:val="00B72C09"/>
    <w:rsid w:val="00B72E96"/>
    <w:rsid w:val="00B74174"/>
    <w:rsid w:val="00B745D9"/>
    <w:rsid w:val="00B74776"/>
    <w:rsid w:val="00B750A8"/>
    <w:rsid w:val="00B7555D"/>
    <w:rsid w:val="00B75901"/>
    <w:rsid w:val="00B76898"/>
    <w:rsid w:val="00B7694B"/>
    <w:rsid w:val="00B77215"/>
    <w:rsid w:val="00B773FD"/>
    <w:rsid w:val="00B7753A"/>
    <w:rsid w:val="00B77650"/>
    <w:rsid w:val="00B77D4F"/>
    <w:rsid w:val="00B77E2C"/>
    <w:rsid w:val="00B77F6E"/>
    <w:rsid w:val="00B80964"/>
    <w:rsid w:val="00B80F6C"/>
    <w:rsid w:val="00B81C9B"/>
    <w:rsid w:val="00B83212"/>
    <w:rsid w:val="00B838A2"/>
    <w:rsid w:val="00B8397E"/>
    <w:rsid w:val="00B84376"/>
    <w:rsid w:val="00B8442D"/>
    <w:rsid w:val="00B84C0F"/>
    <w:rsid w:val="00B853F8"/>
    <w:rsid w:val="00B85546"/>
    <w:rsid w:val="00B86249"/>
    <w:rsid w:val="00B866C6"/>
    <w:rsid w:val="00B868B5"/>
    <w:rsid w:val="00B86D91"/>
    <w:rsid w:val="00B86E42"/>
    <w:rsid w:val="00B8708E"/>
    <w:rsid w:val="00B87379"/>
    <w:rsid w:val="00B87B43"/>
    <w:rsid w:val="00B87D79"/>
    <w:rsid w:val="00B87F1F"/>
    <w:rsid w:val="00B90644"/>
    <w:rsid w:val="00B908D1"/>
    <w:rsid w:val="00B90B09"/>
    <w:rsid w:val="00B90D27"/>
    <w:rsid w:val="00B90E09"/>
    <w:rsid w:val="00B9153A"/>
    <w:rsid w:val="00B91545"/>
    <w:rsid w:val="00B919AA"/>
    <w:rsid w:val="00B91CE0"/>
    <w:rsid w:val="00B9213D"/>
    <w:rsid w:val="00B92352"/>
    <w:rsid w:val="00B92D0E"/>
    <w:rsid w:val="00B9327E"/>
    <w:rsid w:val="00B9397E"/>
    <w:rsid w:val="00B93C94"/>
    <w:rsid w:val="00B94011"/>
    <w:rsid w:val="00B9492D"/>
    <w:rsid w:val="00B949DB"/>
    <w:rsid w:val="00B94CDB"/>
    <w:rsid w:val="00B95372"/>
    <w:rsid w:val="00B95639"/>
    <w:rsid w:val="00B95ABD"/>
    <w:rsid w:val="00B96F8C"/>
    <w:rsid w:val="00B96FA6"/>
    <w:rsid w:val="00B97629"/>
    <w:rsid w:val="00B97765"/>
    <w:rsid w:val="00B97A93"/>
    <w:rsid w:val="00B97F08"/>
    <w:rsid w:val="00BA00E0"/>
    <w:rsid w:val="00BA0F83"/>
    <w:rsid w:val="00BA167C"/>
    <w:rsid w:val="00BA1D76"/>
    <w:rsid w:val="00BA2020"/>
    <w:rsid w:val="00BA2A36"/>
    <w:rsid w:val="00BA2B61"/>
    <w:rsid w:val="00BA2ECC"/>
    <w:rsid w:val="00BA3834"/>
    <w:rsid w:val="00BA40CF"/>
    <w:rsid w:val="00BA4389"/>
    <w:rsid w:val="00BA4B31"/>
    <w:rsid w:val="00BA503B"/>
    <w:rsid w:val="00BA5D87"/>
    <w:rsid w:val="00BA65B2"/>
    <w:rsid w:val="00BA66AE"/>
    <w:rsid w:val="00BA68F1"/>
    <w:rsid w:val="00BA723E"/>
    <w:rsid w:val="00BB044F"/>
    <w:rsid w:val="00BB0D68"/>
    <w:rsid w:val="00BB0F07"/>
    <w:rsid w:val="00BB1002"/>
    <w:rsid w:val="00BB20CF"/>
    <w:rsid w:val="00BB2340"/>
    <w:rsid w:val="00BB2788"/>
    <w:rsid w:val="00BB28CC"/>
    <w:rsid w:val="00BB2B35"/>
    <w:rsid w:val="00BB2DC9"/>
    <w:rsid w:val="00BB2FEB"/>
    <w:rsid w:val="00BB422F"/>
    <w:rsid w:val="00BB4291"/>
    <w:rsid w:val="00BB51E0"/>
    <w:rsid w:val="00BB62C7"/>
    <w:rsid w:val="00BB67CD"/>
    <w:rsid w:val="00BB68DA"/>
    <w:rsid w:val="00BB692A"/>
    <w:rsid w:val="00BB6C2B"/>
    <w:rsid w:val="00BB6D83"/>
    <w:rsid w:val="00BB708F"/>
    <w:rsid w:val="00BB7A55"/>
    <w:rsid w:val="00BC02A6"/>
    <w:rsid w:val="00BC0A06"/>
    <w:rsid w:val="00BC0D6B"/>
    <w:rsid w:val="00BC0DD7"/>
    <w:rsid w:val="00BC1864"/>
    <w:rsid w:val="00BC1D16"/>
    <w:rsid w:val="00BC1DAE"/>
    <w:rsid w:val="00BC1DD7"/>
    <w:rsid w:val="00BC20D9"/>
    <w:rsid w:val="00BC2339"/>
    <w:rsid w:val="00BC2874"/>
    <w:rsid w:val="00BC2F2D"/>
    <w:rsid w:val="00BC3A48"/>
    <w:rsid w:val="00BC3B33"/>
    <w:rsid w:val="00BC3C24"/>
    <w:rsid w:val="00BC3C65"/>
    <w:rsid w:val="00BC4081"/>
    <w:rsid w:val="00BC490E"/>
    <w:rsid w:val="00BC4D60"/>
    <w:rsid w:val="00BC56AD"/>
    <w:rsid w:val="00BC5711"/>
    <w:rsid w:val="00BC5F1E"/>
    <w:rsid w:val="00BC6B36"/>
    <w:rsid w:val="00BC6F1E"/>
    <w:rsid w:val="00BC7A8F"/>
    <w:rsid w:val="00BC7E7C"/>
    <w:rsid w:val="00BD063F"/>
    <w:rsid w:val="00BD0B07"/>
    <w:rsid w:val="00BD0FF4"/>
    <w:rsid w:val="00BD1269"/>
    <w:rsid w:val="00BD1460"/>
    <w:rsid w:val="00BD14F3"/>
    <w:rsid w:val="00BD1598"/>
    <w:rsid w:val="00BD160E"/>
    <w:rsid w:val="00BD1B2A"/>
    <w:rsid w:val="00BD292E"/>
    <w:rsid w:val="00BD34FA"/>
    <w:rsid w:val="00BD364B"/>
    <w:rsid w:val="00BD3E83"/>
    <w:rsid w:val="00BD413E"/>
    <w:rsid w:val="00BD4372"/>
    <w:rsid w:val="00BD48C2"/>
    <w:rsid w:val="00BD4D58"/>
    <w:rsid w:val="00BD4EAB"/>
    <w:rsid w:val="00BD5941"/>
    <w:rsid w:val="00BD595E"/>
    <w:rsid w:val="00BD5BF0"/>
    <w:rsid w:val="00BD687E"/>
    <w:rsid w:val="00BD6972"/>
    <w:rsid w:val="00BD6A76"/>
    <w:rsid w:val="00BD6B0D"/>
    <w:rsid w:val="00BD6EE3"/>
    <w:rsid w:val="00BD7B97"/>
    <w:rsid w:val="00BD7BB6"/>
    <w:rsid w:val="00BE00BF"/>
    <w:rsid w:val="00BE0631"/>
    <w:rsid w:val="00BE0A64"/>
    <w:rsid w:val="00BE10F0"/>
    <w:rsid w:val="00BE126E"/>
    <w:rsid w:val="00BE1C52"/>
    <w:rsid w:val="00BE1DCD"/>
    <w:rsid w:val="00BE1EA2"/>
    <w:rsid w:val="00BE2235"/>
    <w:rsid w:val="00BE2610"/>
    <w:rsid w:val="00BE28AC"/>
    <w:rsid w:val="00BE309A"/>
    <w:rsid w:val="00BE37A1"/>
    <w:rsid w:val="00BE3C42"/>
    <w:rsid w:val="00BE49BE"/>
    <w:rsid w:val="00BE4DD3"/>
    <w:rsid w:val="00BE575E"/>
    <w:rsid w:val="00BE5903"/>
    <w:rsid w:val="00BE59FA"/>
    <w:rsid w:val="00BE5DFB"/>
    <w:rsid w:val="00BE635A"/>
    <w:rsid w:val="00BE63E7"/>
    <w:rsid w:val="00BE6C4E"/>
    <w:rsid w:val="00BE7A96"/>
    <w:rsid w:val="00BF0348"/>
    <w:rsid w:val="00BF12B1"/>
    <w:rsid w:val="00BF1AD1"/>
    <w:rsid w:val="00BF2167"/>
    <w:rsid w:val="00BF26A7"/>
    <w:rsid w:val="00BF28DB"/>
    <w:rsid w:val="00BF296B"/>
    <w:rsid w:val="00BF2ABA"/>
    <w:rsid w:val="00BF2D54"/>
    <w:rsid w:val="00BF303C"/>
    <w:rsid w:val="00BF31F9"/>
    <w:rsid w:val="00BF42BF"/>
    <w:rsid w:val="00BF44A8"/>
    <w:rsid w:val="00BF45F1"/>
    <w:rsid w:val="00BF46E4"/>
    <w:rsid w:val="00BF4A2A"/>
    <w:rsid w:val="00BF4B77"/>
    <w:rsid w:val="00BF4D14"/>
    <w:rsid w:val="00BF52CE"/>
    <w:rsid w:val="00BF530B"/>
    <w:rsid w:val="00BF5899"/>
    <w:rsid w:val="00BF6087"/>
    <w:rsid w:val="00BF66F0"/>
    <w:rsid w:val="00BF6863"/>
    <w:rsid w:val="00BF6DF7"/>
    <w:rsid w:val="00BF6E63"/>
    <w:rsid w:val="00BF797D"/>
    <w:rsid w:val="00BF7A0A"/>
    <w:rsid w:val="00BF7A96"/>
    <w:rsid w:val="00BF7CCA"/>
    <w:rsid w:val="00C00331"/>
    <w:rsid w:val="00C003C8"/>
    <w:rsid w:val="00C0227E"/>
    <w:rsid w:val="00C02855"/>
    <w:rsid w:val="00C02A65"/>
    <w:rsid w:val="00C02DC9"/>
    <w:rsid w:val="00C0310B"/>
    <w:rsid w:val="00C034CC"/>
    <w:rsid w:val="00C0427F"/>
    <w:rsid w:val="00C0488A"/>
    <w:rsid w:val="00C05216"/>
    <w:rsid w:val="00C05354"/>
    <w:rsid w:val="00C05785"/>
    <w:rsid w:val="00C06459"/>
    <w:rsid w:val="00C067CB"/>
    <w:rsid w:val="00C07376"/>
    <w:rsid w:val="00C0741A"/>
    <w:rsid w:val="00C0749C"/>
    <w:rsid w:val="00C07626"/>
    <w:rsid w:val="00C07641"/>
    <w:rsid w:val="00C1011B"/>
    <w:rsid w:val="00C1035A"/>
    <w:rsid w:val="00C103F9"/>
    <w:rsid w:val="00C10A75"/>
    <w:rsid w:val="00C110EB"/>
    <w:rsid w:val="00C1182C"/>
    <w:rsid w:val="00C118D6"/>
    <w:rsid w:val="00C12C2F"/>
    <w:rsid w:val="00C12F93"/>
    <w:rsid w:val="00C135AF"/>
    <w:rsid w:val="00C13A77"/>
    <w:rsid w:val="00C13F86"/>
    <w:rsid w:val="00C14286"/>
    <w:rsid w:val="00C14505"/>
    <w:rsid w:val="00C145F2"/>
    <w:rsid w:val="00C14B4B"/>
    <w:rsid w:val="00C14D9D"/>
    <w:rsid w:val="00C14D9E"/>
    <w:rsid w:val="00C14EFF"/>
    <w:rsid w:val="00C150D0"/>
    <w:rsid w:val="00C15835"/>
    <w:rsid w:val="00C15843"/>
    <w:rsid w:val="00C16396"/>
    <w:rsid w:val="00C16590"/>
    <w:rsid w:val="00C168BA"/>
    <w:rsid w:val="00C168C7"/>
    <w:rsid w:val="00C16D7D"/>
    <w:rsid w:val="00C17611"/>
    <w:rsid w:val="00C17632"/>
    <w:rsid w:val="00C179CC"/>
    <w:rsid w:val="00C17C18"/>
    <w:rsid w:val="00C17CA9"/>
    <w:rsid w:val="00C20B58"/>
    <w:rsid w:val="00C215D6"/>
    <w:rsid w:val="00C21C62"/>
    <w:rsid w:val="00C230FA"/>
    <w:rsid w:val="00C23243"/>
    <w:rsid w:val="00C233D1"/>
    <w:rsid w:val="00C23771"/>
    <w:rsid w:val="00C23D5E"/>
    <w:rsid w:val="00C23F65"/>
    <w:rsid w:val="00C24032"/>
    <w:rsid w:val="00C24079"/>
    <w:rsid w:val="00C2407D"/>
    <w:rsid w:val="00C24B04"/>
    <w:rsid w:val="00C24B61"/>
    <w:rsid w:val="00C25AB3"/>
    <w:rsid w:val="00C26004"/>
    <w:rsid w:val="00C2629F"/>
    <w:rsid w:val="00C273EC"/>
    <w:rsid w:val="00C27B2B"/>
    <w:rsid w:val="00C27FF8"/>
    <w:rsid w:val="00C301A4"/>
    <w:rsid w:val="00C30590"/>
    <w:rsid w:val="00C305DF"/>
    <w:rsid w:val="00C306EE"/>
    <w:rsid w:val="00C307DB"/>
    <w:rsid w:val="00C30903"/>
    <w:rsid w:val="00C312A0"/>
    <w:rsid w:val="00C31D1A"/>
    <w:rsid w:val="00C31F58"/>
    <w:rsid w:val="00C32756"/>
    <w:rsid w:val="00C33438"/>
    <w:rsid w:val="00C33451"/>
    <w:rsid w:val="00C33B73"/>
    <w:rsid w:val="00C33E82"/>
    <w:rsid w:val="00C34783"/>
    <w:rsid w:val="00C35148"/>
    <w:rsid w:val="00C3591B"/>
    <w:rsid w:val="00C35AC6"/>
    <w:rsid w:val="00C3602F"/>
    <w:rsid w:val="00C3643C"/>
    <w:rsid w:val="00C3645E"/>
    <w:rsid w:val="00C36F17"/>
    <w:rsid w:val="00C37689"/>
    <w:rsid w:val="00C37E59"/>
    <w:rsid w:val="00C40613"/>
    <w:rsid w:val="00C407B8"/>
    <w:rsid w:val="00C407EE"/>
    <w:rsid w:val="00C40A38"/>
    <w:rsid w:val="00C41186"/>
    <w:rsid w:val="00C41EB1"/>
    <w:rsid w:val="00C4216C"/>
    <w:rsid w:val="00C425EC"/>
    <w:rsid w:val="00C43550"/>
    <w:rsid w:val="00C43B1F"/>
    <w:rsid w:val="00C43E77"/>
    <w:rsid w:val="00C44FED"/>
    <w:rsid w:val="00C4526C"/>
    <w:rsid w:val="00C4559C"/>
    <w:rsid w:val="00C45BB3"/>
    <w:rsid w:val="00C45C4B"/>
    <w:rsid w:val="00C464A9"/>
    <w:rsid w:val="00C46768"/>
    <w:rsid w:val="00C46776"/>
    <w:rsid w:val="00C46CC1"/>
    <w:rsid w:val="00C47111"/>
    <w:rsid w:val="00C47131"/>
    <w:rsid w:val="00C471E3"/>
    <w:rsid w:val="00C47245"/>
    <w:rsid w:val="00C4758E"/>
    <w:rsid w:val="00C47B94"/>
    <w:rsid w:val="00C47BBD"/>
    <w:rsid w:val="00C50CDF"/>
    <w:rsid w:val="00C51153"/>
    <w:rsid w:val="00C51306"/>
    <w:rsid w:val="00C513F1"/>
    <w:rsid w:val="00C518CC"/>
    <w:rsid w:val="00C51952"/>
    <w:rsid w:val="00C52145"/>
    <w:rsid w:val="00C52811"/>
    <w:rsid w:val="00C52A69"/>
    <w:rsid w:val="00C52E55"/>
    <w:rsid w:val="00C53365"/>
    <w:rsid w:val="00C54118"/>
    <w:rsid w:val="00C5441F"/>
    <w:rsid w:val="00C54434"/>
    <w:rsid w:val="00C54A16"/>
    <w:rsid w:val="00C54DDA"/>
    <w:rsid w:val="00C54F92"/>
    <w:rsid w:val="00C55D6B"/>
    <w:rsid w:val="00C55DAD"/>
    <w:rsid w:val="00C569F2"/>
    <w:rsid w:val="00C56DA4"/>
    <w:rsid w:val="00C56F7B"/>
    <w:rsid w:val="00C57016"/>
    <w:rsid w:val="00C570A7"/>
    <w:rsid w:val="00C574C0"/>
    <w:rsid w:val="00C57D91"/>
    <w:rsid w:val="00C57E83"/>
    <w:rsid w:val="00C6031D"/>
    <w:rsid w:val="00C6037B"/>
    <w:rsid w:val="00C604D9"/>
    <w:rsid w:val="00C60548"/>
    <w:rsid w:val="00C60881"/>
    <w:rsid w:val="00C610F0"/>
    <w:rsid w:val="00C611FB"/>
    <w:rsid w:val="00C61487"/>
    <w:rsid w:val="00C61C5B"/>
    <w:rsid w:val="00C61CFA"/>
    <w:rsid w:val="00C61E1E"/>
    <w:rsid w:val="00C6204C"/>
    <w:rsid w:val="00C62173"/>
    <w:rsid w:val="00C62398"/>
    <w:rsid w:val="00C6303E"/>
    <w:rsid w:val="00C631FA"/>
    <w:rsid w:val="00C63243"/>
    <w:rsid w:val="00C647D1"/>
    <w:rsid w:val="00C64AB8"/>
    <w:rsid w:val="00C65336"/>
    <w:rsid w:val="00C66421"/>
    <w:rsid w:val="00C665C4"/>
    <w:rsid w:val="00C66F23"/>
    <w:rsid w:val="00C704E4"/>
    <w:rsid w:val="00C7087A"/>
    <w:rsid w:val="00C70CC5"/>
    <w:rsid w:val="00C71245"/>
    <w:rsid w:val="00C7212B"/>
    <w:rsid w:val="00C72524"/>
    <w:rsid w:val="00C728F2"/>
    <w:rsid w:val="00C729FF"/>
    <w:rsid w:val="00C72A83"/>
    <w:rsid w:val="00C72F52"/>
    <w:rsid w:val="00C73344"/>
    <w:rsid w:val="00C73437"/>
    <w:rsid w:val="00C73484"/>
    <w:rsid w:val="00C7382F"/>
    <w:rsid w:val="00C74A83"/>
    <w:rsid w:val="00C74C58"/>
    <w:rsid w:val="00C75B25"/>
    <w:rsid w:val="00C76532"/>
    <w:rsid w:val="00C76FC3"/>
    <w:rsid w:val="00C772B8"/>
    <w:rsid w:val="00C77979"/>
    <w:rsid w:val="00C779D0"/>
    <w:rsid w:val="00C80559"/>
    <w:rsid w:val="00C80BFC"/>
    <w:rsid w:val="00C819DF"/>
    <w:rsid w:val="00C81A9A"/>
    <w:rsid w:val="00C81BE3"/>
    <w:rsid w:val="00C824C4"/>
    <w:rsid w:val="00C83548"/>
    <w:rsid w:val="00C83A40"/>
    <w:rsid w:val="00C83EDC"/>
    <w:rsid w:val="00C850EE"/>
    <w:rsid w:val="00C85872"/>
    <w:rsid w:val="00C85905"/>
    <w:rsid w:val="00C859E5"/>
    <w:rsid w:val="00C85CE4"/>
    <w:rsid w:val="00C86516"/>
    <w:rsid w:val="00C86563"/>
    <w:rsid w:val="00C86B0D"/>
    <w:rsid w:val="00C8788F"/>
    <w:rsid w:val="00C878BD"/>
    <w:rsid w:val="00C87DCF"/>
    <w:rsid w:val="00C905E0"/>
    <w:rsid w:val="00C906AD"/>
    <w:rsid w:val="00C90E7A"/>
    <w:rsid w:val="00C90EA8"/>
    <w:rsid w:val="00C90F9A"/>
    <w:rsid w:val="00C9113C"/>
    <w:rsid w:val="00C912CF"/>
    <w:rsid w:val="00C9173B"/>
    <w:rsid w:val="00C91785"/>
    <w:rsid w:val="00C91B1B"/>
    <w:rsid w:val="00C9272D"/>
    <w:rsid w:val="00C92AAF"/>
    <w:rsid w:val="00C93761"/>
    <w:rsid w:val="00C94062"/>
    <w:rsid w:val="00C9466C"/>
    <w:rsid w:val="00C9500A"/>
    <w:rsid w:val="00C956F1"/>
    <w:rsid w:val="00C957BE"/>
    <w:rsid w:val="00C95C60"/>
    <w:rsid w:val="00C95E1D"/>
    <w:rsid w:val="00C966F7"/>
    <w:rsid w:val="00C96CDC"/>
    <w:rsid w:val="00C9718E"/>
    <w:rsid w:val="00C9755E"/>
    <w:rsid w:val="00CA0212"/>
    <w:rsid w:val="00CA1587"/>
    <w:rsid w:val="00CA1DCE"/>
    <w:rsid w:val="00CA1FD0"/>
    <w:rsid w:val="00CA247D"/>
    <w:rsid w:val="00CA28B0"/>
    <w:rsid w:val="00CA311A"/>
    <w:rsid w:val="00CA3489"/>
    <w:rsid w:val="00CA3A05"/>
    <w:rsid w:val="00CA3A06"/>
    <w:rsid w:val="00CA3F78"/>
    <w:rsid w:val="00CA4CD7"/>
    <w:rsid w:val="00CA555F"/>
    <w:rsid w:val="00CA573C"/>
    <w:rsid w:val="00CA5C5E"/>
    <w:rsid w:val="00CA6095"/>
    <w:rsid w:val="00CA675C"/>
    <w:rsid w:val="00CA6C9D"/>
    <w:rsid w:val="00CA6E0D"/>
    <w:rsid w:val="00CA77FD"/>
    <w:rsid w:val="00CA7E0A"/>
    <w:rsid w:val="00CA7FB9"/>
    <w:rsid w:val="00CB0AA7"/>
    <w:rsid w:val="00CB1AEE"/>
    <w:rsid w:val="00CB1F77"/>
    <w:rsid w:val="00CB2586"/>
    <w:rsid w:val="00CB2724"/>
    <w:rsid w:val="00CB2883"/>
    <w:rsid w:val="00CB2C6C"/>
    <w:rsid w:val="00CB2ECD"/>
    <w:rsid w:val="00CB3012"/>
    <w:rsid w:val="00CB308A"/>
    <w:rsid w:val="00CB3505"/>
    <w:rsid w:val="00CB3642"/>
    <w:rsid w:val="00CB3697"/>
    <w:rsid w:val="00CB37F6"/>
    <w:rsid w:val="00CB3F9D"/>
    <w:rsid w:val="00CB4A1C"/>
    <w:rsid w:val="00CB4CEC"/>
    <w:rsid w:val="00CB5EAF"/>
    <w:rsid w:val="00CB6485"/>
    <w:rsid w:val="00CB6537"/>
    <w:rsid w:val="00CB7260"/>
    <w:rsid w:val="00CB7671"/>
    <w:rsid w:val="00CB77EC"/>
    <w:rsid w:val="00CB7BB5"/>
    <w:rsid w:val="00CC0622"/>
    <w:rsid w:val="00CC0A06"/>
    <w:rsid w:val="00CC1979"/>
    <w:rsid w:val="00CC3163"/>
    <w:rsid w:val="00CC3219"/>
    <w:rsid w:val="00CC40AF"/>
    <w:rsid w:val="00CC45C0"/>
    <w:rsid w:val="00CC47A6"/>
    <w:rsid w:val="00CC51CF"/>
    <w:rsid w:val="00CC541A"/>
    <w:rsid w:val="00CC55D9"/>
    <w:rsid w:val="00CC565B"/>
    <w:rsid w:val="00CC5703"/>
    <w:rsid w:val="00CC57D7"/>
    <w:rsid w:val="00CC6A6F"/>
    <w:rsid w:val="00CD0231"/>
    <w:rsid w:val="00CD0C1F"/>
    <w:rsid w:val="00CD147C"/>
    <w:rsid w:val="00CD1525"/>
    <w:rsid w:val="00CD1535"/>
    <w:rsid w:val="00CD169D"/>
    <w:rsid w:val="00CD17F8"/>
    <w:rsid w:val="00CD1F6F"/>
    <w:rsid w:val="00CD21E7"/>
    <w:rsid w:val="00CD2F9A"/>
    <w:rsid w:val="00CD3064"/>
    <w:rsid w:val="00CD37E4"/>
    <w:rsid w:val="00CD398C"/>
    <w:rsid w:val="00CD44FF"/>
    <w:rsid w:val="00CD51A4"/>
    <w:rsid w:val="00CD51E0"/>
    <w:rsid w:val="00CD5634"/>
    <w:rsid w:val="00CD5867"/>
    <w:rsid w:val="00CD5C13"/>
    <w:rsid w:val="00CD5D3D"/>
    <w:rsid w:val="00CD5FA2"/>
    <w:rsid w:val="00CD6A4D"/>
    <w:rsid w:val="00CD6FD4"/>
    <w:rsid w:val="00CD702C"/>
    <w:rsid w:val="00CD70A4"/>
    <w:rsid w:val="00CD789D"/>
    <w:rsid w:val="00CD7C36"/>
    <w:rsid w:val="00CE0086"/>
    <w:rsid w:val="00CE02DF"/>
    <w:rsid w:val="00CE047A"/>
    <w:rsid w:val="00CE0C6C"/>
    <w:rsid w:val="00CE0CDF"/>
    <w:rsid w:val="00CE1A9B"/>
    <w:rsid w:val="00CE1D32"/>
    <w:rsid w:val="00CE1DFC"/>
    <w:rsid w:val="00CE20DC"/>
    <w:rsid w:val="00CE23D9"/>
    <w:rsid w:val="00CE251F"/>
    <w:rsid w:val="00CE29E0"/>
    <w:rsid w:val="00CE2CCE"/>
    <w:rsid w:val="00CE3165"/>
    <w:rsid w:val="00CE3C6C"/>
    <w:rsid w:val="00CE41DE"/>
    <w:rsid w:val="00CE4332"/>
    <w:rsid w:val="00CE468A"/>
    <w:rsid w:val="00CE5429"/>
    <w:rsid w:val="00CE5A46"/>
    <w:rsid w:val="00CE6315"/>
    <w:rsid w:val="00CE6410"/>
    <w:rsid w:val="00CE6D87"/>
    <w:rsid w:val="00CE7527"/>
    <w:rsid w:val="00CE78DA"/>
    <w:rsid w:val="00CE7932"/>
    <w:rsid w:val="00CF069D"/>
    <w:rsid w:val="00CF095F"/>
    <w:rsid w:val="00CF1387"/>
    <w:rsid w:val="00CF19A9"/>
    <w:rsid w:val="00CF1FBA"/>
    <w:rsid w:val="00CF341E"/>
    <w:rsid w:val="00CF3E4B"/>
    <w:rsid w:val="00CF4A7D"/>
    <w:rsid w:val="00CF52E3"/>
    <w:rsid w:val="00CF550B"/>
    <w:rsid w:val="00CF5DC7"/>
    <w:rsid w:val="00CF5F7C"/>
    <w:rsid w:val="00CF781D"/>
    <w:rsid w:val="00CF7D26"/>
    <w:rsid w:val="00D00292"/>
    <w:rsid w:val="00D00833"/>
    <w:rsid w:val="00D00E49"/>
    <w:rsid w:val="00D01099"/>
    <w:rsid w:val="00D017EC"/>
    <w:rsid w:val="00D027D5"/>
    <w:rsid w:val="00D02A9E"/>
    <w:rsid w:val="00D034A5"/>
    <w:rsid w:val="00D0446C"/>
    <w:rsid w:val="00D047CE"/>
    <w:rsid w:val="00D052E7"/>
    <w:rsid w:val="00D061AC"/>
    <w:rsid w:val="00D06456"/>
    <w:rsid w:val="00D06509"/>
    <w:rsid w:val="00D073B1"/>
    <w:rsid w:val="00D07597"/>
    <w:rsid w:val="00D07A5F"/>
    <w:rsid w:val="00D07E47"/>
    <w:rsid w:val="00D10008"/>
    <w:rsid w:val="00D1012E"/>
    <w:rsid w:val="00D1028C"/>
    <w:rsid w:val="00D10C71"/>
    <w:rsid w:val="00D10DF2"/>
    <w:rsid w:val="00D11F4C"/>
    <w:rsid w:val="00D11F9E"/>
    <w:rsid w:val="00D129D4"/>
    <w:rsid w:val="00D12B7E"/>
    <w:rsid w:val="00D12CC0"/>
    <w:rsid w:val="00D133A0"/>
    <w:rsid w:val="00D13A2D"/>
    <w:rsid w:val="00D13B38"/>
    <w:rsid w:val="00D13CA5"/>
    <w:rsid w:val="00D13EDF"/>
    <w:rsid w:val="00D14091"/>
    <w:rsid w:val="00D140CD"/>
    <w:rsid w:val="00D1440A"/>
    <w:rsid w:val="00D1440D"/>
    <w:rsid w:val="00D14672"/>
    <w:rsid w:val="00D14716"/>
    <w:rsid w:val="00D14793"/>
    <w:rsid w:val="00D14B0D"/>
    <w:rsid w:val="00D14B1E"/>
    <w:rsid w:val="00D151BF"/>
    <w:rsid w:val="00D16282"/>
    <w:rsid w:val="00D16D91"/>
    <w:rsid w:val="00D170B2"/>
    <w:rsid w:val="00D1749D"/>
    <w:rsid w:val="00D17AA2"/>
    <w:rsid w:val="00D17B7E"/>
    <w:rsid w:val="00D17B81"/>
    <w:rsid w:val="00D17CE2"/>
    <w:rsid w:val="00D201E6"/>
    <w:rsid w:val="00D203A1"/>
    <w:rsid w:val="00D20991"/>
    <w:rsid w:val="00D21A40"/>
    <w:rsid w:val="00D21A66"/>
    <w:rsid w:val="00D21BBA"/>
    <w:rsid w:val="00D21ECF"/>
    <w:rsid w:val="00D22152"/>
    <w:rsid w:val="00D22821"/>
    <w:rsid w:val="00D22A51"/>
    <w:rsid w:val="00D22BCA"/>
    <w:rsid w:val="00D22CB4"/>
    <w:rsid w:val="00D23167"/>
    <w:rsid w:val="00D23E3C"/>
    <w:rsid w:val="00D23F04"/>
    <w:rsid w:val="00D25829"/>
    <w:rsid w:val="00D25D9A"/>
    <w:rsid w:val="00D25E9F"/>
    <w:rsid w:val="00D25FEC"/>
    <w:rsid w:val="00D26138"/>
    <w:rsid w:val="00D26465"/>
    <w:rsid w:val="00D264C2"/>
    <w:rsid w:val="00D2670D"/>
    <w:rsid w:val="00D26E3E"/>
    <w:rsid w:val="00D276D7"/>
    <w:rsid w:val="00D277B4"/>
    <w:rsid w:val="00D31547"/>
    <w:rsid w:val="00D31A3C"/>
    <w:rsid w:val="00D31B11"/>
    <w:rsid w:val="00D31BCE"/>
    <w:rsid w:val="00D31E5E"/>
    <w:rsid w:val="00D32546"/>
    <w:rsid w:val="00D326B1"/>
    <w:rsid w:val="00D328EB"/>
    <w:rsid w:val="00D32E23"/>
    <w:rsid w:val="00D33548"/>
    <w:rsid w:val="00D33A11"/>
    <w:rsid w:val="00D34B91"/>
    <w:rsid w:val="00D34DE9"/>
    <w:rsid w:val="00D34E49"/>
    <w:rsid w:val="00D3587B"/>
    <w:rsid w:val="00D35929"/>
    <w:rsid w:val="00D359BB"/>
    <w:rsid w:val="00D3631C"/>
    <w:rsid w:val="00D3685D"/>
    <w:rsid w:val="00D3745E"/>
    <w:rsid w:val="00D40BFB"/>
    <w:rsid w:val="00D41401"/>
    <w:rsid w:val="00D41455"/>
    <w:rsid w:val="00D41FA3"/>
    <w:rsid w:val="00D420C1"/>
    <w:rsid w:val="00D4213F"/>
    <w:rsid w:val="00D4343D"/>
    <w:rsid w:val="00D435BF"/>
    <w:rsid w:val="00D43B5D"/>
    <w:rsid w:val="00D43D09"/>
    <w:rsid w:val="00D443B8"/>
    <w:rsid w:val="00D44508"/>
    <w:rsid w:val="00D447E9"/>
    <w:rsid w:val="00D44D3E"/>
    <w:rsid w:val="00D44F79"/>
    <w:rsid w:val="00D44FC4"/>
    <w:rsid w:val="00D452A6"/>
    <w:rsid w:val="00D452F3"/>
    <w:rsid w:val="00D4572B"/>
    <w:rsid w:val="00D4624F"/>
    <w:rsid w:val="00D46E7A"/>
    <w:rsid w:val="00D46E82"/>
    <w:rsid w:val="00D47388"/>
    <w:rsid w:val="00D47705"/>
    <w:rsid w:val="00D47991"/>
    <w:rsid w:val="00D47BDB"/>
    <w:rsid w:val="00D47D67"/>
    <w:rsid w:val="00D5063F"/>
    <w:rsid w:val="00D50812"/>
    <w:rsid w:val="00D5260A"/>
    <w:rsid w:val="00D52B70"/>
    <w:rsid w:val="00D538A0"/>
    <w:rsid w:val="00D54353"/>
    <w:rsid w:val="00D55615"/>
    <w:rsid w:val="00D55D91"/>
    <w:rsid w:val="00D55E75"/>
    <w:rsid w:val="00D56C4D"/>
    <w:rsid w:val="00D56F85"/>
    <w:rsid w:val="00D570A4"/>
    <w:rsid w:val="00D57144"/>
    <w:rsid w:val="00D57448"/>
    <w:rsid w:val="00D5788D"/>
    <w:rsid w:val="00D57CE4"/>
    <w:rsid w:val="00D57DED"/>
    <w:rsid w:val="00D57FCA"/>
    <w:rsid w:val="00D60FAF"/>
    <w:rsid w:val="00D61278"/>
    <w:rsid w:val="00D619A7"/>
    <w:rsid w:val="00D61AC4"/>
    <w:rsid w:val="00D61D70"/>
    <w:rsid w:val="00D61EB4"/>
    <w:rsid w:val="00D622D1"/>
    <w:rsid w:val="00D6238A"/>
    <w:rsid w:val="00D624B6"/>
    <w:rsid w:val="00D624D2"/>
    <w:rsid w:val="00D63361"/>
    <w:rsid w:val="00D634ED"/>
    <w:rsid w:val="00D639C9"/>
    <w:rsid w:val="00D64D74"/>
    <w:rsid w:val="00D64E6A"/>
    <w:rsid w:val="00D653E7"/>
    <w:rsid w:val="00D657A1"/>
    <w:rsid w:val="00D65D28"/>
    <w:rsid w:val="00D66F56"/>
    <w:rsid w:val="00D6739B"/>
    <w:rsid w:val="00D676F3"/>
    <w:rsid w:val="00D6792C"/>
    <w:rsid w:val="00D67C09"/>
    <w:rsid w:val="00D67C63"/>
    <w:rsid w:val="00D67D5C"/>
    <w:rsid w:val="00D702E1"/>
    <w:rsid w:val="00D70897"/>
    <w:rsid w:val="00D708A6"/>
    <w:rsid w:val="00D70F16"/>
    <w:rsid w:val="00D712A0"/>
    <w:rsid w:val="00D71CDD"/>
    <w:rsid w:val="00D72AC3"/>
    <w:rsid w:val="00D7367C"/>
    <w:rsid w:val="00D73A62"/>
    <w:rsid w:val="00D7496C"/>
    <w:rsid w:val="00D757FA"/>
    <w:rsid w:val="00D76EDA"/>
    <w:rsid w:val="00D7771B"/>
    <w:rsid w:val="00D7781B"/>
    <w:rsid w:val="00D8109A"/>
    <w:rsid w:val="00D81635"/>
    <w:rsid w:val="00D8186D"/>
    <w:rsid w:val="00D825A9"/>
    <w:rsid w:val="00D82920"/>
    <w:rsid w:val="00D83647"/>
    <w:rsid w:val="00D8387B"/>
    <w:rsid w:val="00D842BA"/>
    <w:rsid w:val="00D84437"/>
    <w:rsid w:val="00D84977"/>
    <w:rsid w:val="00D84B2A"/>
    <w:rsid w:val="00D85102"/>
    <w:rsid w:val="00D85E9A"/>
    <w:rsid w:val="00D86A34"/>
    <w:rsid w:val="00D87750"/>
    <w:rsid w:val="00D87968"/>
    <w:rsid w:val="00D87974"/>
    <w:rsid w:val="00D909D3"/>
    <w:rsid w:val="00D90CE5"/>
    <w:rsid w:val="00D9104C"/>
    <w:rsid w:val="00D91286"/>
    <w:rsid w:val="00D9176A"/>
    <w:rsid w:val="00D9177D"/>
    <w:rsid w:val="00D919CD"/>
    <w:rsid w:val="00D919E8"/>
    <w:rsid w:val="00D923E0"/>
    <w:rsid w:val="00D93BCA"/>
    <w:rsid w:val="00D944FF"/>
    <w:rsid w:val="00D945F8"/>
    <w:rsid w:val="00D94725"/>
    <w:rsid w:val="00D94E3E"/>
    <w:rsid w:val="00D951E0"/>
    <w:rsid w:val="00D95210"/>
    <w:rsid w:val="00D953E0"/>
    <w:rsid w:val="00D95422"/>
    <w:rsid w:val="00D95570"/>
    <w:rsid w:val="00D955FB"/>
    <w:rsid w:val="00D96156"/>
    <w:rsid w:val="00D9689D"/>
    <w:rsid w:val="00D96C9C"/>
    <w:rsid w:val="00D97164"/>
    <w:rsid w:val="00D97866"/>
    <w:rsid w:val="00DA094F"/>
    <w:rsid w:val="00DA0CC6"/>
    <w:rsid w:val="00DA12E5"/>
    <w:rsid w:val="00DA2305"/>
    <w:rsid w:val="00DA2E2C"/>
    <w:rsid w:val="00DA350F"/>
    <w:rsid w:val="00DA35E0"/>
    <w:rsid w:val="00DA3B89"/>
    <w:rsid w:val="00DA3C48"/>
    <w:rsid w:val="00DA46FE"/>
    <w:rsid w:val="00DA4E46"/>
    <w:rsid w:val="00DA510B"/>
    <w:rsid w:val="00DA6FB2"/>
    <w:rsid w:val="00DA72C4"/>
    <w:rsid w:val="00DB025B"/>
    <w:rsid w:val="00DB0593"/>
    <w:rsid w:val="00DB06DD"/>
    <w:rsid w:val="00DB08DF"/>
    <w:rsid w:val="00DB0910"/>
    <w:rsid w:val="00DB3BAA"/>
    <w:rsid w:val="00DB3D70"/>
    <w:rsid w:val="00DB42EB"/>
    <w:rsid w:val="00DB474C"/>
    <w:rsid w:val="00DB509E"/>
    <w:rsid w:val="00DB517B"/>
    <w:rsid w:val="00DB53E0"/>
    <w:rsid w:val="00DB5824"/>
    <w:rsid w:val="00DB5BC4"/>
    <w:rsid w:val="00DB5D08"/>
    <w:rsid w:val="00DB5F18"/>
    <w:rsid w:val="00DB62B1"/>
    <w:rsid w:val="00DB6B08"/>
    <w:rsid w:val="00DB6D35"/>
    <w:rsid w:val="00DB713F"/>
    <w:rsid w:val="00DB781B"/>
    <w:rsid w:val="00DB7AB0"/>
    <w:rsid w:val="00DB7D32"/>
    <w:rsid w:val="00DB7FCF"/>
    <w:rsid w:val="00DC0551"/>
    <w:rsid w:val="00DC05FE"/>
    <w:rsid w:val="00DC11E8"/>
    <w:rsid w:val="00DC1293"/>
    <w:rsid w:val="00DC18F3"/>
    <w:rsid w:val="00DC1AE2"/>
    <w:rsid w:val="00DC27F0"/>
    <w:rsid w:val="00DC2FA0"/>
    <w:rsid w:val="00DC36B9"/>
    <w:rsid w:val="00DC37D3"/>
    <w:rsid w:val="00DC3943"/>
    <w:rsid w:val="00DC3AAA"/>
    <w:rsid w:val="00DC4831"/>
    <w:rsid w:val="00DC4E84"/>
    <w:rsid w:val="00DC4FF9"/>
    <w:rsid w:val="00DC50B1"/>
    <w:rsid w:val="00DC5641"/>
    <w:rsid w:val="00DC5A73"/>
    <w:rsid w:val="00DC5C0C"/>
    <w:rsid w:val="00DC5D75"/>
    <w:rsid w:val="00DC61CC"/>
    <w:rsid w:val="00DC707C"/>
    <w:rsid w:val="00DD03BA"/>
    <w:rsid w:val="00DD07B8"/>
    <w:rsid w:val="00DD07DF"/>
    <w:rsid w:val="00DD0856"/>
    <w:rsid w:val="00DD0B0B"/>
    <w:rsid w:val="00DD0CBB"/>
    <w:rsid w:val="00DD165B"/>
    <w:rsid w:val="00DD18BD"/>
    <w:rsid w:val="00DD1D8F"/>
    <w:rsid w:val="00DD2356"/>
    <w:rsid w:val="00DD290D"/>
    <w:rsid w:val="00DD2B53"/>
    <w:rsid w:val="00DD2F5A"/>
    <w:rsid w:val="00DD2FF1"/>
    <w:rsid w:val="00DD39A3"/>
    <w:rsid w:val="00DD3EF3"/>
    <w:rsid w:val="00DD3F49"/>
    <w:rsid w:val="00DD466E"/>
    <w:rsid w:val="00DD497C"/>
    <w:rsid w:val="00DD4CD8"/>
    <w:rsid w:val="00DD4F7F"/>
    <w:rsid w:val="00DD55F6"/>
    <w:rsid w:val="00DD5C3E"/>
    <w:rsid w:val="00DD66F6"/>
    <w:rsid w:val="00DD67C7"/>
    <w:rsid w:val="00DD68DD"/>
    <w:rsid w:val="00DD6ADA"/>
    <w:rsid w:val="00DD6F07"/>
    <w:rsid w:val="00DD70D5"/>
    <w:rsid w:val="00DD74BE"/>
    <w:rsid w:val="00DE0A53"/>
    <w:rsid w:val="00DE11E8"/>
    <w:rsid w:val="00DE16F5"/>
    <w:rsid w:val="00DE185D"/>
    <w:rsid w:val="00DE1D34"/>
    <w:rsid w:val="00DE29A3"/>
    <w:rsid w:val="00DE2A60"/>
    <w:rsid w:val="00DE46FD"/>
    <w:rsid w:val="00DE4EFB"/>
    <w:rsid w:val="00DE5466"/>
    <w:rsid w:val="00DE554B"/>
    <w:rsid w:val="00DE55E5"/>
    <w:rsid w:val="00DE5E41"/>
    <w:rsid w:val="00DE5EF4"/>
    <w:rsid w:val="00DE65DD"/>
    <w:rsid w:val="00DE6C14"/>
    <w:rsid w:val="00DE743A"/>
    <w:rsid w:val="00DE76C9"/>
    <w:rsid w:val="00DE7B3A"/>
    <w:rsid w:val="00DF0701"/>
    <w:rsid w:val="00DF075E"/>
    <w:rsid w:val="00DF0B9D"/>
    <w:rsid w:val="00DF0E8D"/>
    <w:rsid w:val="00DF14B7"/>
    <w:rsid w:val="00DF1746"/>
    <w:rsid w:val="00DF1DD3"/>
    <w:rsid w:val="00DF2099"/>
    <w:rsid w:val="00DF2A7C"/>
    <w:rsid w:val="00DF30A5"/>
    <w:rsid w:val="00DF3BF8"/>
    <w:rsid w:val="00DF443C"/>
    <w:rsid w:val="00DF476E"/>
    <w:rsid w:val="00DF4895"/>
    <w:rsid w:val="00DF5390"/>
    <w:rsid w:val="00DF5F86"/>
    <w:rsid w:val="00DF641D"/>
    <w:rsid w:val="00DF6DAF"/>
    <w:rsid w:val="00DF778F"/>
    <w:rsid w:val="00DF7955"/>
    <w:rsid w:val="00E007B5"/>
    <w:rsid w:val="00E009FA"/>
    <w:rsid w:val="00E01283"/>
    <w:rsid w:val="00E024E2"/>
    <w:rsid w:val="00E02B5B"/>
    <w:rsid w:val="00E02F35"/>
    <w:rsid w:val="00E0312F"/>
    <w:rsid w:val="00E03512"/>
    <w:rsid w:val="00E038FF"/>
    <w:rsid w:val="00E03961"/>
    <w:rsid w:val="00E03DD7"/>
    <w:rsid w:val="00E051EB"/>
    <w:rsid w:val="00E05636"/>
    <w:rsid w:val="00E05973"/>
    <w:rsid w:val="00E0603E"/>
    <w:rsid w:val="00E0653B"/>
    <w:rsid w:val="00E0673C"/>
    <w:rsid w:val="00E067A8"/>
    <w:rsid w:val="00E06DFD"/>
    <w:rsid w:val="00E07743"/>
    <w:rsid w:val="00E07C60"/>
    <w:rsid w:val="00E07F31"/>
    <w:rsid w:val="00E1004E"/>
    <w:rsid w:val="00E10A21"/>
    <w:rsid w:val="00E10AF7"/>
    <w:rsid w:val="00E11480"/>
    <w:rsid w:val="00E114CC"/>
    <w:rsid w:val="00E11A4E"/>
    <w:rsid w:val="00E11AA7"/>
    <w:rsid w:val="00E11C26"/>
    <w:rsid w:val="00E12302"/>
    <w:rsid w:val="00E12570"/>
    <w:rsid w:val="00E12DD1"/>
    <w:rsid w:val="00E13474"/>
    <w:rsid w:val="00E134C5"/>
    <w:rsid w:val="00E135E7"/>
    <w:rsid w:val="00E138BC"/>
    <w:rsid w:val="00E148F6"/>
    <w:rsid w:val="00E14BBC"/>
    <w:rsid w:val="00E14C48"/>
    <w:rsid w:val="00E15B87"/>
    <w:rsid w:val="00E16309"/>
    <w:rsid w:val="00E163DD"/>
    <w:rsid w:val="00E16F07"/>
    <w:rsid w:val="00E17057"/>
    <w:rsid w:val="00E17C8C"/>
    <w:rsid w:val="00E201C6"/>
    <w:rsid w:val="00E205B2"/>
    <w:rsid w:val="00E20632"/>
    <w:rsid w:val="00E207CF"/>
    <w:rsid w:val="00E21079"/>
    <w:rsid w:val="00E218BF"/>
    <w:rsid w:val="00E218E9"/>
    <w:rsid w:val="00E21D2F"/>
    <w:rsid w:val="00E22341"/>
    <w:rsid w:val="00E22388"/>
    <w:rsid w:val="00E22E0A"/>
    <w:rsid w:val="00E22F04"/>
    <w:rsid w:val="00E230F5"/>
    <w:rsid w:val="00E23477"/>
    <w:rsid w:val="00E238F2"/>
    <w:rsid w:val="00E23BEF"/>
    <w:rsid w:val="00E24D31"/>
    <w:rsid w:val="00E24E82"/>
    <w:rsid w:val="00E24EAF"/>
    <w:rsid w:val="00E25179"/>
    <w:rsid w:val="00E2530E"/>
    <w:rsid w:val="00E257A4"/>
    <w:rsid w:val="00E26355"/>
    <w:rsid w:val="00E274ED"/>
    <w:rsid w:val="00E27830"/>
    <w:rsid w:val="00E27D69"/>
    <w:rsid w:val="00E27ECB"/>
    <w:rsid w:val="00E27FEC"/>
    <w:rsid w:val="00E30343"/>
    <w:rsid w:val="00E3092A"/>
    <w:rsid w:val="00E31CA1"/>
    <w:rsid w:val="00E31DD6"/>
    <w:rsid w:val="00E32449"/>
    <w:rsid w:val="00E32AE8"/>
    <w:rsid w:val="00E32BFC"/>
    <w:rsid w:val="00E33059"/>
    <w:rsid w:val="00E336B3"/>
    <w:rsid w:val="00E344F5"/>
    <w:rsid w:val="00E34CB1"/>
    <w:rsid w:val="00E351CF"/>
    <w:rsid w:val="00E353DC"/>
    <w:rsid w:val="00E3570E"/>
    <w:rsid w:val="00E35DE7"/>
    <w:rsid w:val="00E360BD"/>
    <w:rsid w:val="00E3649F"/>
    <w:rsid w:val="00E36792"/>
    <w:rsid w:val="00E36F81"/>
    <w:rsid w:val="00E3730E"/>
    <w:rsid w:val="00E3779E"/>
    <w:rsid w:val="00E37CA6"/>
    <w:rsid w:val="00E4021A"/>
    <w:rsid w:val="00E40838"/>
    <w:rsid w:val="00E40DF4"/>
    <w:rsid w:val="00E40EDD"/>
    <w:rsid w:val="00E41677"/>
    <w:rsid w:val="00E41903"/>
    <w:rsid w:val="00E41C1E"/>
    <w:rsid w:val="00E41FF7"/>
    <w:rsid w:val="00E426A5"/>
    <w:rsid w:val="00E42A02"/>
    <w:rsid w:val="00E42B1C"/>
    <w:rsid w:val="00E42FC1"/>
    <w:rsid w:val="00E43705"/>
    <w:rsid w:val="00E439EF"/>
    <w:rsid w:val="00E43E79"/>
    <w:rsid w:val="00E44108"/>
    <w:rsid w:val="00E44D53"/>
    <w:rsid w:val="00E44E62"/>
    <w:rsid w:val="00E467AC"/>
    <w:rsid w:val="00E46D5D"/>
    <w:rsid w:val="00E46DA7"/>
    <w:rsid w:val="00E47C66"/>
    <w:rsid w:val="00E47DD1"/>
    <w:rsid w:val="00E505B4"/>
    <w:rsid w:val="00E507A5"/>
    <w:rsid w:val="00E50D18"/>
    <w:rsid w:val="00E50FEB"/>
    <w:rsid w:val="00E511C1"/>
    <w:rsid w:val="00E519F8"/>
    <w:rsid w:val="00E5203A"/>
    <w:rsid w:val="00E522A9"/>
    <w:rsid w:val="00E527D3"/>
    <w:rsid w:val="00E535F3"/>
    <w:rsid w:val="00E540DA"/>
    <w:rsid w:val="00E542DF"/>
    <w:rsid w:val="00E54B9E"/>
    <w:rsid w:val="00E54D34"/>
    <w:rsid w:val="00E55185"/>
    <w:rsid w:val="00E555F2"/>
    <w:rsid w:val="00E5593F"/>
    <w:rsid w:val="00E561AA"/>
    <w:rsid w:val="00E5648F"/>
    <w:rsid w:val="00E56AD0"/>
    <w:rsid w:val="00E56B21"/>
    <w:rsid w:val="00E56FD3"/>
    <w:rsid w:val="00E57631"/>
    <w:rsid w:val="00E60D6D"/>
    <w:rsid w:val="00E6101F"/>
    <w:rsid w:val="00E611AF"/>
    <w:rsid w:val="00E61322"/>
    <w:rsid w:val="00E61A4B"/>
    <w:rsid w:val="00E61B7A"/>
    <w:rsid w:val="00E61CAB"/>
    <w:rsid w:val="00E6211E"/>
    <w:rsid w:val="00E62AC0"/>
    <w:rsid w:val="00E62F15"/>
    <w:rsid w:val="00E62F48"/>
    <w:rsid w:val="00E63457"/>
    <w:rsid w:val="00E64605"/>
    <w:rsid w:val="00E64DF0"/>
    <w:rsid w:val="00E64F44"/>
    <w:rsid w:val="00E65AE1"/>
    <w:rsid w:val="00E66139"/>
    <w:rsid w:val="00E66C88"/>
    <w:rsid w:val="00E67064"/>
    <w:rsid w:val="00E674D0"/>
    <w:rsid w:val="00E701A9"/>
    <w:rsid w:val="00E7054E"/>
    <w:rsid w:val="00E70FF8"/>
    <w:rsid w:val="00E712B8"/>
    <w:rsid w:val="00E71850"/>
    <w:rsid w:val="00E72033"/>
    <w:rsid w:val="00E721BA"/>
    <w:rsid w:val="00E724D4"/>
    <w:rsid w:val="00E737C1"/>
    <w:rsid w:val="00E73ADC"/>
    <w:rsid w:val="00E73F85"/>
    <w:rsid w:val="00E746B5"/>
    <w:rsid w:val="00E748B1"/>
    <w:rsid w:val="00E7501D"/>
    <w:rsid w:val="00E7515F"/>
    <w:rsid w:val="00E75AEC"/>
    <w:rsid w:val="00E760C7"/>
    <w:rsid w:val="00E76254"/>
    <w:rsid w:val="00E76A06"/>
    <w:rsid w:val="00E77830"/>
    <w:rsid w:val="00E80AA2"/>
    <w:rsid w:val="00E80D50"/>
    <w:rsid w:val="00E81143"/>
    <w:rsid w:val="00E81182"/>
    <w:rsid w:val="00E81BB0"/>
    <w:rsid w:val="00E81DCD"/>
    <w:rsid w:val="00E81E10"/>
    <w:rsid w:val="00E8211C"/>
    <w:rsid w:val="00E827CB"/>
    <w:rsid w:val="00E82881"/>
    <w:rsid w:val="00E83562"/>
    <w:rsid w:val="00E83C41"/>
    <w:rsid w:val="00E84083"/>
    <w:rsid w:val="00E84842"/>
    <w:rsid w:val="00E85374"/>
    <w:rsid w:val="00E8687C"/>
    <w:rsid w:val="00E86ABD"/>
    <w:rsid w:val="00E87790"/>
    <w:rsid w:val="00E87F9C"/>
    <w:rsid w:val="00E903C0"/>
    <w:rsid w:val="00E90A6B"/>
    <w:rsid w:val="00E9163F"/>
    <w:rsid w:val="00E9195D"/>
    <w:rsid w:val="00E91A3D"/>
    <w:rsid w:val="00E92222"/>
    <w:rsid w:val="00E922BF"/>
    <w:rsid w:val="00E9245A"/>
    <w:rsid w:val="00E926F4"/>
    <w:rsid w:val="00E92CB3"/>
    <w:rsid w:val="00E93891"/>
    <w:rsid w:val="00E93DE5"/>
    <w:rsid w:val="00E93F98"/>
    <w:rsid w:val="00E94630"/>
    <w:rsid w:val="00E94A47"/>
    <w:rsid w:val="00E94ACB"/>
    <w:rsid w:val="00E9504D"/>
    <w:rsid w:val="00E950F3"/>
    <w:rsid w:val="00E95A1A"/>
    <w:rsid w:val="00E95A5D"/>
    <w:rsid w:val="00E95DB4"/>
    <w:rsid w:val="00E95F96"/>
    <w:rsid w:val="00E9624B"/>
    <w:rsid w:val="00E96832"/>
    <w:rsid w:val="00E96E93"/>
    <w:rsid w:val="00E97171"/>
    <w:rsid w:val="00E971AD"/>
    <w:rsid w:val="00E972C5"/>
    <w:rsid w:val="00E9763D"/>
    <w:rsid w:val="00E97886"/>
    <w:rsid w:val="00EA0163"/>
    <w:rsid w:val="00EA06B7"/>
    <w:rsid w:val="00EA0AD9"/>
    <w:rsid w:val="00EA0C36"/>
    <w:rsid w:val="00EA18C3"/>
    <w:rsid w:val="00EA1B57"/>
    <w:rsid w:val="00EA1E04"/>
    <w:rsid w:val="00EA2242"/>
    <w:rsid w:val="00EA23A6"/>
    <w:rsid w:val="00EA2732"/>
    <w:rsid w:val="00EA2C08"/>
    <w:rsid w:val="00EA2CB5"/>
    <w:rsid w:val="00EA2DD2"/>
    <w:rsid w:val="00EA2F82"/>
    <w:rsid w:val="00EA320F"/>
    <w:rsid w:val="00EA3A27"/>
    <w:rsid w:val="00EA3E92"/>
    <w:rsid w:val="00EA3E9F"/>
    <w:rsid w:val="00EA4092"/>
    <w:rsid w:val="00EA41BC"/>
    <w:rsid w:val="00EA4224"/>
    <w:rsid w:val="00EA4344"/>
    <w:rsid w:val="00EA48CA"/>
    <w:rsid w:val="00EA4B86"/>
    <w:rsid w:val="00EA6799"/>
    <w:rsid w:val="00EA6809"/>
    <w:rsid w:val="00EA6CD0"/>
    <w:rsid w:val="00EA6E12"/>
    <w:rsid w:val="00EA7182"/>
    <w:rsid w:val="00EA71C0"/>
    <w:rsid w:val="00EA73AA"/>
    <w:rsid w:val="00EA7973"/>
    <w:rsid w:val="00EA7C21"/>
    <w:rsid w:val="00EB02CC"/>
    <w:rsid w:val="00EB0398"/>
    <w:rsid w:val="00EB0AF9"/>
    <w:rsid w:val="00EB0C05"/>
    <w:rsid w:val="00EB0F32"/>
    <w:rsid w:val="00EB134E"/>
    <w:rsid w:val="00EB1B24"/>
    <w:rsid w:val="00EB1E58"/>
    <w:rsid w:val="00EB2807"/>
    <w:rsid w:val="00EB28B6"/>
    <w:rsid w:val="00EB28BB"/>
    <w:rsid w:val="00EB2AE7"/>
    <w:rsid w:val="00EB2B3B"/>
    <w:rsid w:val="00EB2D5F"/>
    <w:rsid w:val="00EB2EE5"/>
    <w:rsid w:val="00EB5014"/>
    <w:rsid w:val="00EB5D71"/>
    <w:rsid w:val="00EB6564"/>
    <w:rsid w:val="00EB6B78"/>
    <w:rsid w:val="00EB7262"/>
    <w:rsid w:val="00EB7461"/>
    <w:rsid w:val="00EB75D8"/>
    <w:rsid w:val="00EC02A5"/>
    <w:rsid w:val="00EC0CC8"/>
    <w:rsid w:val="00EC1BCC"/>
    <w:rsid w:val="00EC1C9B"/>
    <w:rsid w:val="00EC1E61"/>
    <w:rsid w:val="00EC25C1"/>
    <w:rsid w:val="00EC2BA7"/>
    <w:rsid w:val="00EC2CD6"/>
    <w:rsid w:val="00EC34E7"/>
    <w:rsid w:val="00EC36EF"/>
    <w:rsid w:val="00EC3879"/>
    <w:rsid w:val="00EC3F35"/>
    <w:rsid w:val="00EC3F88"/>
    <w:rsid w:val="00EC44A6"/>
    <w:rsid w:val="00EC5504"/>
    <w:rsid w:val="00EC5E9A"/>
    <w:rsid w:val="00EC62D3"/>
    <w:rsid w:val="00EC6437"/>
    <w:rsid w:val="00EC6BDF"/>
    <w:rsid w:val="00EC7059"/>
    <w:rsid w:val="00EC71E5"/>
    <w:rsid w:val="00EC749B"/>
    <w:rsid w:val="00EC7578"/>
    <w:rsid w:val="00EC7957"/>
    <w:rsid w:val="00EC7B48"/>
    <w:rsid w:val="00EC7C93"/>
    <w:rsid w:val="00ED0FF6"/>
    <w:rsid w:val="00ED2918"/>
    <w:rsid w:val="00ED2D97"/>
    <w:rsid w:val="00ED352D"/>
    <w:rsid w:val="00ED3A5A"/>
    <w:rsid w:val="00ED4675"/>
    <w:rsid w:val="00ED46BB"/>
    <w:rsid w:val="00ED46BC"/>
    <w:rsid w:val="00ED50D8"/>
    <w:rsid w:val="00ED51A9"/>
    <w:rsid w:val="00ED565C"/>
    <w:rsid w:val="00ED62CD"/>
    <w:rsid w:val="00ED7D70"/>
    <w:rsid w:val="00EE0B59"/>
    <w:rsid w:val="00EE139D"/>
    <w:rsid w:val="00EE1430"/>
    <w:rsid w:val="00EE1FF4"/>
    <w:rsid w:val="00EE24A3"/>
    <w:rsid w:val="00EE2F82"/>
    <w:rsid w:val="00EE3917"/>
    <w:rsid w:val="00EE41B0"/>
    <w:rsid w:val="00EE4844"/>
    <w:rsid w:val="00EE4865"/>
    <w:rsid w:val="00EE49FB"/>
    <w:rsid w:val="00EE5EBB"/>
    <w:rsid w:val="00EE5EE7"/>
    <w:rsid w:val="00EE6536"/>
    <w:rsid w:val="00EE65DB"/>
    <w:rsid w:val="00EE6AB3"/>
    <w:rsid w:val="00EE7489"/>
    <w:rsid w:val="00EF03B1"/>
    <w:rsid w:val="00EF064D"/>
    <w:rsid w:val="00EF0CBF"/>
    <w:rsid w:val="00EF120B"/>
    <w:rsid w:val="00EF1401"/>
    <w:rsid w:val="00EF19A5"/>
    <w:rsid w:val="00EF1F7F"/>
    <w:rsid w:val="00EF2FEE"/>
    <w:rsid w:val="00EF308F"/>
    <w:rsid w:val="00EF3567"/>
    <w:rsid w:val="00EF4545"/>
    <w:rsid w:val="00EF45B6"/>
    <w:rsid w:val="00EF4D3F"/>
    <w:rsid w:val="00EF5131"/>
    <w:rsid w:val="00EF54FA"/>
    <w:rsid w:val="00EF556D"/>
    <w:rsid w:val="00EF5BBE"/>
    <w:rsid w:val="00EF70FB"/>
    <w:rsid w:val="00EF7E8C"/>
    <w:rsid w:val="00F002F9"/>
    <w:rsid w:val="00F00668"/>
    <w:rsid w:val="00F00F0D"/>
    <w:rsid w:val="00F0110A"/>
    <w:rsid w:val="00F01380"/>
    <w:rsid w:val="00F014E1"/>
    <w:rsid w:val="00F01517"/>
    <w:rsid w:val="00F01590"/>
    <w:rsid w:val="00F0191E"/>
    <w:rsid w:val="00F01F25"/>
    <w:rsid w:val="00F01F84"/>
    <w:rsid w:val="00F0220D"/>
    <w:rsid w:val="00F0289D"/>
    <w:rsid w:val="00F02E3C"/>
    <w:rsid w:val="00F03341"/>
    <w:rsid w:val="00F033A4"/>
    <w:rsid w:val="00F04402"/>
    <w:rsid w:val="00F0445C"/>
    <w:rsid w:val="00F04C0D"/>
    <w:rsid w:val="00F05582"/>
    <w:rsid w:val="00F05C71"/>
    <w:rsid w:val="00F05C78"/>
    <w:rsid w:val="00F0650E"/>
    <w:rsid w:val="00F06548"/>
    <w:rsid w:val="00F06AF5"/>
    <w:rsid w:val="00F06FDA"/>
    <w:rsid w:val="00F0709D"/>
    <w:rsid w:val="00F076E0"/>
    <w:rsid w:val="00F07BB7"/>
    <w:rsid w:val="00F07EB4"/>
    <w:rsid w:val="00F07F42"/>
    <w:rsid w:val="00F1020B"/>
    <w:rsid w:val="00F106DA"/>
    <w:rsid w:val="00F10A06"/>
    <w:rsid w:val="00F110E5"/>
    <w:rsid w:val="00F1135E"/>
    <w:rsid w:val="00F1158C"/>
    <w:rsid w:val="00F11DC3"/>
    <w:rsid w:val="00F12480"/>
    <w:rsid w:val="00F1280B"/>
    <w:rsid w:val="00F12A77"/>
    <w:rsid w:val="00F12E45"/>
    <w:rsid w:val="00F13359"/>
    <w:rsid w:val="00F13885"/>
    <w:rsid w:val="00F1395B"/>
    <w:rsid w:val="00F13C73"/>
    <w:rsid w:val="00F146FD"/>
    <w:rsid w:val="00F1485A"/>
    <w:rsid w:val="00F14968"/>
    <w:rsid w:val="00F14B5E"/>
    <w:rsid w:val="00F14B88"/>
    <w:rsid w:val="00F14DCB"/>
    <w:rsid w:val="00F14E22"/>
    <w:rsid w:val="00F154EC"/>
    <w:rsid w:val="00F15A9B"/>
    <w:rsid w:val="00F15B29"/>
    <w:rsid w:val="00F15F59"/>
    <w:rsid w:val="00F16206"/>
    <w:rsid w:val="00F167B8"/>
    <w:rsid w:val="00F171A8"/>
    <w:rsid w:val="00F17830"/>
    <w:rsid w:val="00F17DFE"/>
    <w:rsid w:val="00F17E5F"/>
    <w:rsid w:val="00F17FB5"/>
    <w:rsid w:val="00F20017"/>
    <w:rsid w:val="00F20B91"/>
    <w:rsid w:val="00F211B2"/>
    <w:rsid w:val="00F2134B"/>
    <w:rsid w:val="00F213EE"/>
    <w:rsid w:val="00F216B0"/>
    <w:rsid w:val="00F21EC6"/>
    <w:rsid w:val="00F2267F"/>
    <w:rsid w:val="00F22CF4"/>
    <w:rsid w:val="00F230D3"/>
    <w:rsid w:val="00F238E8"/>
    <w:rsid w:val="00F23D1D"/>
    <w:rsid w:val="00F2504E"/>
    <w:rsid w:val="00F25093"/>
    <w:rsid w:val="00F25166"/>
    <w:rsid w:val="00F25BD1"/>
    <w:rsid w:val="00F25CE0"/>
    <w:rsid w:val="00F26003"/>
    <w:rsid w:val="00F264E4"/>
    <w:rsid w:val="00F26C9F"/>
    <w:rsid w:val="00F26E40"/>
    <w:rsid w:val="00F270BE"/>
    <w:rsid w:val="00F27258"/>
    <w:rsid w:val="00F27727"/>
    <w:rsid w:val="00F2798C"/>
    <w:rsid w:val="00F27C5E"/>
    <w:rsid w:val="00F30300"/>
    <w:rsid w:val="00F303D2"/>
    <w:rsid w:val="00F30AF4"/>
    <w:rsid w:val="00F311C0"/>
    <w:rsid w:val="00F3185F"/>
    <w:rsid w:val="00F31966"/>
    <w:rsid w:val="00F32010"/>
    <w:rsid w:val="00F320FC"/>
    <w:rsid w:val="00F32618"/>
    <w:rsid w:val="00F32AFD"/>
    <w:rsid w:val="00F32ECB"/>
    <w:rsid w:val="00F3379A"/>
    <w:rsid w:val="00F33DA2"/>
    <w:rsid w:val="00F33DC4"/>
    <w:rsid w:val="00F3444B"/>
    <w:rsid w:val="00F34544"/>
    <w:rsid w:val="00F34839"/>
    <w:rsid w:val="00F3494C"/>
    <w:rsid w:val="00F34B75"/>
    <w:rsid w:val="00F34CBE"/>
    <w:rsid w:val="00F34D4E"/>
    <w:rsid w:val="00F35483"/>
    <w:rsid w:val="00F3551B"/>
    <w:rsid w:val="00F357FE"/>
    <w:rsid w:val="00F36148"/>
    <w:rsid w:val="00F3676E"/>
    <w:rsid w:val="00F36ED7"/>
    <w:rsid w:val="00F36FAC"/>
    <w:rsid w:val="00F372AA"/>
    <w:rsid w:val="00F40203"/>
    <w:rsid w:val="00F40919"/>
    <w:rsid w:val="00F40A3C"/>
    <w:rsid w:val="00F4184D"/>
    <w:rsid w:val="00F421C6"/>
    <w:rsid w:val="00F432A6"/>
    <w:rsid w:val="00F43783"/>
    <w:rsid w:val="00F43A99"/>
    <w:rsid w:val="00F43DAA"/>
    <w:rsid w:val="00F44C93"/>
    <w:rsid w:val="00F463B8"/>
    <w:rsid w:val="00F46E1B"/>
    <w:rsid w:val="00F46FDB"/>
    <w:rsid w:val="00F4767C"/>
    <w:rsid w:val="00F478D2"/>
    <w:rsid w:val="00F5018E"/>
    <w:rsid w:val="00F5036D"/>
    <w:rsid w:val="00F50AEE"/>
    <w:rsid w:val="00F50E53"/>
    <w:rsid w:val="00F514D9"/>
    <w:rsid w:val="00F51642"/>
    <w:rsid w:val="00F517D6"/>
    <w:rsid w:val="00F51910"/>
    <w:rsid w:val="00F52160"/>
    <w:rsid w:val="00F5255D"/>
    <w:rsid w:val="00F5278B"/>
    <w:rsid w:val="00F53FD3"/>
    <w:rsid w:val="00F54CF0"/>
    <w:rsid w:val="00F550C3"/>
    <w:rsid w:val="00F55232"/>
    <w:rsid w:val="00F554D1"/>
    <w:rsid w:val="00F55F7B"/>
    <w:rsid w:val="00F56237"/>
    <w:rsid w:val="00F565A5"/>
    <w:rsid w:val="00F5660A"/>
    <w:rsid w:val="00F56D79"/>
    <w:rsid w:val="00F577A0"/>
    <w:rsid w:val="00F60783"/>
    <w:rsid w:val="00F608E2"/>
    <w:rsid w:val="00F61D79"/>
    <w:rsid w:val="00F62C82"/>
    <w:rsid w:val="00F62CBC"/>
    <w:rsid w:val="00F63AF1"/>
    <w:rsid w:val="00F63B65"/>
    <w:rsid w:val="00F63CFD"/>
    <w:rsid w:val="00F64201"/>
    <w:rsid w:val="00F642A0"/>
    <w:rsid w:val="00F645AC"/>
    <w:rsid w:val="00F646C1"/>
    <w:rsid w:val="00F6471C"/>
    <w:rsid w:val="00F6499A"/>
    <w:rsid w:val="00F64B76"/>
    <w:rsid w:val="00F64D9A"/>
    <w:rsid w:val="00F64FF2"/>
    <w:rsid w:val="00F655C4"/>
    <w:rsid w:val="00F65E87"/>
    <w:rsid w:val="00F664D4"/>
    <w:rsid w:val="00F665F8"/>
    <w:rsid w:val="00F67227"/>
    <w:rsid w:val="00F67612"/>
    <w:rsid w:val="00F67BFE"/>
    <w:rsid w:val="00F67DA7"/>
    <w:rsid w:val="00F7085E"/>
    <w:rsid w:val="00F70BBE"/>
    <w:rsid w:val="00F71072"/>
    <w:rsid w:val="00F711D9"/>
    <w:rsid w:val="00F717E6"/>
    <w:rsid w:val="00F71851"/>
    <w:rsid w:val="00F719B5"/>
    <w:rsid w:val="00F72861"/>
    <w:rsid w:val="00F73882"/>
    <w:rsid w:val="00F73906"/>
    <w:rsid w:val="00F73BD1"/>
    <w:rsid w:val="00F73C9F"/>
    <w:rsid w:val="00F73D92"/>
    <w:rsid w:val="00F73DEF"/>
    <w:rsid w:val="00F73FD5"/>
    <w:rsid w:val="00F74F86"/>
    <w:rsid w:val="00F75404"/>
    <w:rsid w:val="00F7591A"/>
    <w:rsid w:val="00F75C20"/>
    <w:rsid w:val="00F75E95"/>
    <w:rsid w:val="00F7768F"/>
    <w:rsid w:val="00F777D5"/>
    <w:rsid w:val="00F77998"/>
    <w:rsid w:val="00F77E45"/>
    <w:rsid w:val="00F80850"/>
    <w:rsid w:val="00F819C9"/>
    <w:rsid w:val="00F81A1E"/>
    <w:rsid w:val="00F81E86"/>
    <w:rsid w:val="00F8250C"/>
    <w:rsid w:val="00F82D25"/>
    <w:rsid w:val="00F83099"/>
    <w:rsid w:val="00F83631"/>
    <w:rsid w:val="00F839B4"/>
    <w:rsid w:val="00F83A5B"/>
    <w:rsid w:val="00F83D15"/>
    <w:rsid w:val="00F8501F"/>
    <w:rsid w:val="00F85860"/>
    <w:rsid w:val="00F85B5C"/>
    <w:rsid w:val="00F8605A"/>
    <w:rsid w:val="00F863B3"/>
    <w:rsid w:val="00F86848"/>
    <w:rsid w:val="00F86902"/>
    <w:rsid w:val="00F90161"/>
    <w:rsid w:val="00F90ABA"/>
    <w:rsid w:val="00F90C0F"/>
    <w:rsid w:val="00F90D7F"/>
    <w:rsid w:val="00F91C4D"/>
    <w:rsid w:val="00F91D89"/>
    <w:rsid w:val="00F91F3F"/>
    <w:rsid w:val="00F9206C"/>
    <w:rsid w:val="00F924CF"/>
    <w:rsid w:val="00F92635"/>
    <w:rsid w:val="00F927C8"/>
    <w:rsid w:val="00F92898"/>
    <w:rsid w:val="00F92B80"/>
    <w:rsid w:val="00F92D8F"/>
    <w:rsid w:val="00F93293"/>
    <w:rsid w:val="00F93E63"/>
    <w:rsid w:val="00F943ED"/>
    <w:rsid w:val="00F948F5"/>
    <w:rsid w:val="00F9508F"/>
    <w:rsid w:val="00F95DA4"/>
    <w:rsid w:val="00F967F4"/>
    <w:rsid w:val="00F96D49"/>
    <w:rsid w:val="00F96F49"/>
    <w:rsid w:val="00FA11B8"/>
    <w:rsid w:val="00FA1263"/>
    <w:rsid w:val="00FA150F"/>
    <w:rsid w:val="00FA1A71"/>
    <w:rsid w:val="00FA1FBD"/>
    <w:rsid w:val="00FA23CB"/>
    <w:rsid w:val="00FA2475"/>
    <w:rsid w:val="00FA2C1B"/>
    <w:rsid w:val="00FA336D"/>
    <w:rsid w:val="00FA4F2D"/>
    <w:rsid w:val="00FA4F89"/>
    <w:rsid w:val="00FA5925"/>
    <w:rsid w:val="00FA59C7"/>
    <w:rsid w:val="00FA61D2"/>
    <w:rsid w:val="00FA63BC"/>
    <w:rsid w:val="00FA6498"/>
    <w:rsid w:val="00FA6C9F"/>
    <w:rsid w:val="00FA7177"/>
    <w:rsid w:val="00FA73E2"/>
    <w:rsid w:val="00FA7635"/>
    <w:rsid w:val="00FA7693"/>
    <w:rsid w:val="00FA7911"/>
    <w:rsid w:val="00FB0CE3"/>
    <w:rsid w:val="00FB0E7A"/>
    <w:rsid w:val="00FB1979"/>
    <w:rsid w:val="00FB203D"/>
    <w:rsid w:val="00FB24A2"/>
    <w:rsid w:val="00FB330A"/>
    <w:rsid w:val="00FB4F32"/>
    <w:rsid w:val="00FB5949"/>
    <w:rsid w:val="00FB5E42"/>
    <w:rsid w:val="00FB673B"/>
    <w:rsid w:val="00FB683B"/>
    <w:rsid w:val="00FB6BF4"/>
    <w:rsid w:val="00FB6CA3"/>
    <w:rsid w:val="00FB6CDE"/>
    <w:rsid w:val="00FB7272"/>
    <w:rsid w:val="00FB7493"/>
    <w:rsid w:val="00FB7673"/>
    <w:rsid w:val="00FC0108"/>
    <w:rsid w:val="00FC0380"/>
    <w:rsid w:val="00FC0452"/>
    <w:rsid w:val="00FC0585"/>
    <w:rsid w:val="00FC058C"/>
    <w:rsid w:val="00FC0AC8"/>
    <w:rsid w:val="00FC14ED"/>
    <w:rsid w:val="00FC16EB"/>
    <w:rsid w:val="00FC1CCC"/>
    <w:rsid w:val="00FC2246"/>
    <w:rsid w:val="00FC29A5"/>
    <w:rsid w:val="00FC2CD4"/>
    <w:rsid w:val="00FC301E"/>
    <w:rsid w:val="00FC3306"/>
    <w:rsid w:val="00FC3429"/>
    <w:rsid w:val="00FC35EA"/>
    <w:rsid w:val="00FC3671"/>
    <w:rsid w:val="00FC3848"/>
    <w:rsid w:val="00FC3AB6"/>
    <w:rsid w:val="00FC3CF3"/>
    <w:rsid w:val="00FC46DF"/>
    <w:rsid w:val="00FC56A9"/>
    <w:rsid w:val="00FC5A6B"/>
    <w:rsid w:val="00FC66DF"/>
    <w:rsid w:val="00FC6768"/>
    <w:rsid w:val="00FC6807"/>
    <w:rsid w:val="00FC6F86"/>
    <w:rsid w:val="00FC7304"/>
    <w:rsid w:val="00FC7642"/>
    <w:rsid w:val="00FC774E"/>
    <w:rsid w:val="00FC7E70"/>
    <w:rsid w:val="00FD023C"/>
    <w:rsid w:val="00FD1EA4"/>
    <w:rsid w:val="00FD1F6F"/>
    <w:rsid w:val="00FD2C5B"/>
    <w:rsid w:val="00FD3186"/>
    <w:rsid w:val="00FD3B06"/>
    <w:rsid w:val="00FD3B16"/>
    <w:rsid w:val="00FD4011"/>
    <w:rsid w:val="00FD44F0"/>
    <w:rsid w:val="00FD495C"/>
    <w:rsid w:val="00FD5AE3"/>
    <w:rsid w:val="00FD5E40"/>
    <w:rsid w:val="00FD6282"/>
    <w:rsid w:val="00FD6843"/>
    <w:rsid w:val="00FD6DBF"/>
    <w:rsid w:val="00FD73FB"/>
    <w:rsid w:val="00FD7B09"/>
    <w:rsid w:val="00FE01C1"/>
    <w:rsid w:val="00FE090D"/>
    <w:rsid w:val="00FE0F7A"/>
    <w:rsid w:val="00FE1380"/>
    <w:rsid w:val="00FE18F4"/>
    <w:rsid w:val="00FE1AB2"/>
    <w:rsid w:val="00FE1D91"/>
    <w:rsid w:val="00FE1FAB"/>
    <w:rsid w:val="00FE28D9"/>
    <w:rsid w:val="00FE4932"/>
    <w:rsid w:val="00FE4A21"/>
    <w:rsid w:val="00FE5291"/>
    <w:rsid w:val="00FE57B4"/>
    <w:rsid w:val="00FE5985"/>
    <w:rsid w:val="00FE6750"/>
    <w:rsid w:val="00FE6D66"/>
    <w:rsid w:val="00FE7FD0"/>
    <w:rsid w:val="00FF0663"/>
    <w:rsid w:val="00FF087E"/>
    <w:rsid w:val="00FF0903"/>
    <w:rsid w:val="00FF0E3F"/>
    <w:rsid w:val="00FF1448"/>
    <w:rsid w:val="00FF164C"/>
    <w:rsid w:val="00FF19D5"/>
    <w:rsid w:val="00FF1E2A"/>
    <w:rsid w:val="00FF1F70"/>
    <w:rsid w:val="00FF21E9"/>
    <w:rsid w:val="00FF2239"/>
    <w:rsid w:val="00FF234F"/>
    <w:rsid w:val="00FF239F"/>
    <w:rsid w:val="00FF259C"/>
    <w:rsid w:val="00FF3560"/>
    <w:rsid w:val="00FF365F"/>
    <w:rsid w:val="00FF42E9"/>
    <w:rsid w:val="00FF45B9"/>
    <w:rsid w:val="00FF5092"/>
    <w:rsid w:val="00FF516F"/>
    <w:rsid w:val="00FF5A21"/>
    <w:rsid w:val="00FF604F"/>
    <w:rsid w:val="00FF6300"/>
    <w:rsid w:val="00FF6A1F"/>
    <w:rsid w:val="00FF6EB1"/>
    <w:rsid w:val="00FF734D"/>
    <w:rsid w:val="00FF73BD"/>
    <w:rsid w:val="00FF7589"/>
    <w:rsid w:val="00FF78AB"/>
    <w:rsid w:val="00FF7E7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5f5f5f"/>
    </o:shapedefaults>
    <o:shapelayout v:ext="edit">
      <o:idmap v:ext="edit" data="2"/>
    </o:shapelayout>
  </w:shapeDefaults>
  <w:decimalSymbol w:val=","/>
  <w:listSeparator w:val=";"/>
  <w14:docId w14:val="53E1F821"/>
  <w15:docId w15:val="{885FE3BA-7923-49C0-B794-16045093C1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pacing w:line="276" w:lineRule="auto"/>
        <w:ind w:left="425" w:firstLine="142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3" w:semiHidden="1" w:unhideWhenUsed="1" w:qFormat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iPriority="99" w:unhideWhenUsed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5">
    <w:name w:val="Normal"/>
    <w:qFormat/>
    <w:rsid w:val="00CE02DF"/>
    <w:pPr>
      <w:spacing w:line="360" w:lineRule="auto"/>
      <w:ind w:left="0" w:firstLine="794"/>
      <w:contextualSpacing/>
    </w:pPr>
    <w:rPr>
      <w:sz w:val="28"/>
    </w:rPr>
  </w:style>
  <w:style w:type="paragraph" w:styleId="10">
    <w:name w:val="heading 1"/>
    <w:basedOn w:val="a5"/>
    <w:next w:val="a5"/>
    <w:link w:val="11"/>
    <w:qFormat/>
    <w:rsid w:val="007D5E26"/>
    <w:pPr>
      <w:keepNext/>
      <w:numPr>
        <w:numId w:val="6"/>
      </w:numPr>
      <w:spacing w:after="120"/>
      <w:ind w:right="57"/>
      <w:jc w:val="left"/>
      <w:outlineLvl w:val="0"/>
    </w:pPr>
    <w:rPr>
      <w:b/>
      <w:sz w:val="32"/>
    </w:rPr>
  </w:style>
  <w:style w:type="paragraph" w:styleId="22">
    <w:name w:val="heading 2"/>
    <w:aliases w:val="H2,2,h2,Б2,RTC,iz2,Раздел Знак"/>
    <w:basedOn w:val="a5"/>
    <w:next w:val="a5"/>
    <w:link w:val="23"/>
    <w:rsid w:val="009961CD"/>
    <w:pPr>
      <w:keepNext/>
      <w:keepLines/>
      <w:tabs>
        <w:tab w:val="left" w:pos="1854"/>
      </w:tabs>
      <w:spacing w:before="240"/>
      <w:ind w:firstLine="0"/>
      <w:jc w:val="left"/>
      <w:outlineLvl w:val="1"/>
    </w:pPr>
    <w:rPr>
      <w:b/>
      <w:szCs w:val="28"/>
    </w:rPr>
  </w:style>
  <w:style w:type="paragraph" w:styleId="30">
    <w:name w:val="heading 3"/>
    <w:basedOn w:val="10"/>
    <w:next w:val="a5"/>
    <w:link w:val="31"/>
    <w:qFormat/>
    <w:rsid w:val="009C0617"/>
    <w:pPr>
      <w:numPr>
        <w:ilvl w:val="2"/>
      </w:numPr>
      <w:spacing w:before="120" w:after="0"/>
      <w:ind w:left="1854" w:right="0"/>
      <w:outlineLvl w:val="2"/>
    </w:pPr>
    <w:rPr>
      <w:sz w:val="28"/>
      <w:szCs w:val="18"/>
    </w:rPr>
  </w:style>
  <w:style w:type="paragraph" w:styleId="4">
    <w:name w:val="heading 4"/>
    <w:basedOn w:val="a5"/>
    <w:next w:val="a5"/>
    <w:link w:val="40"/>
    <w:rsid w:val="009227D8"/>
    <w:pPr>
      <w:keepNext/>
      <w:ind w:right="57" w:firstLine="0"/>
      <w:jc w:val="center"/>
      <w:outlineLvl w:val="3"/>
    </w:pPr>
    <w:rPr>
      <w:rFonts w:ascii="Arial" w:hAnsi="Arial"/>
      <w:b/>
      <w:sz w:val="22"/>
    </w:rPr>
  </w:style>
  <w:style w:type="paragraph" w:styleId="5">
    <w:name w:val="heading 5"/>
    <w:basedOn w:val="a5"/>
    <w:next w:val="a5"/>
    <w:link w:val="50"/>
    <w:rsid w:val="009227D8"/>
    <w:pPr>
      <w:keepNext/>
      <w:ind w:firstLine="0"/>
      <w:jc w:val="center"/>
      <w:outlineLvl w:val="4"/>
    </w:pPr>
    <w:rPr>
      <w:rFonts w:ascii="Arial" w:hAnsi="Arial"/>
      <w:lang w:val="en-US"/>
    </w:rPr>
  </w:style>
  <w:style w:type="paragraph" w:styleId="6">
    <w:name w:val="heading 6"/>
    <w:basedOn w:val="a5"/>
    <w:next w:val="a5"/>
    <w:link w:val="60"/>
    <w:rsid w:val="009227D8"/>
    <w:pPr>
      <w:spacing w:before="240" w:after="60"/>
      <w:ind w:firstLine="0"/>
      <w:outlineLvl w:val="5"/>
    </w:pPr>
    <w:rPr>
      <w:b/>
      <w:bCs/>
      <w:sz w:val="22"/>
      <w:szCs w:val="22"/>
    </w:rPr>
  </w:style>
  <w:style w:type="paragraph" w:styleId="7">
    <w:name w:val="heading 7"/>
    <w:basedOn w:val="a5"/>
    <w:next w:val="a5"/>
    <w:link w:val="70"/>
    <w:rsid w:val="009227D8"/>
    <w:pPr>
      <w:spacing w:before="240" w:after="60"/>
      <w:ind w:firstLine="0"/>
      <w:outlineLvl w:val="6"/>
    </w:pPr>
    <w:rPr>
      <w:szCs w:val="24"/>
    </w:rPr>
  </w:style>
  <w:style w:type="paragraph" w:styleId="8">
    <w:name w:val="heading 8"/>
    <w:basedOn w:val="a5"/>
    <w:next w:val="a5"/>
    <w:link w:val="80"/>
    <w:rsid w:val="009227D8"/>
    <w:pPr>
      <w:spacing w:before="240" w:after="60"/>
      <w:ind w:firstLine="0"/>
      <w:outlineLvl w:val="7"/>
    </w:pPr>
    <w:rPr>
      <w:i/>
      <w:iCs/>
      <w:szCs w:val="24"/>
    </w:rPr>
  </w:style>
  <w:style w:type="paragraph" w:styleId="9">
    <w:name w:val="heading 9"/>
    <w:basedOn w:val="a5"/>
    <w:next w:val="a5"/>
    <w:link w:val="90"/>
    <w:rsid w:val="009227D8"/>
    <w:pPr>
      <w:spacing w:before="240" w:after="60"/>
      <w:ind w:firstLine="0"/>
      <w:outlineLvl w:val="8"/>
    </w:pPr>
    <w:rPr>
      <w:rFonts w:ascii="Arial" w:hAnsi="Arial" w:cs="Arial"/>
      <w:sz w:val="22"/>
      <w:szCs w:val="22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23">
    <w:name w:val="Заголовок 2 Знак"/>
    <w:aliases w:val="H2 Знак,2 Знак,h2 Знак,Б2 Знак,RTC Знак,iz2 Знак,Раздел Знак Знак"/>
    <w:basedOn w:val="a6"/>
    <w:link w:val="22"/>
    <w:rsid w:val="009961CD"/>
    <w:rPr>
      <w:b/>
      <w:sz w:val="28"/>
      <w:szCs w:val="28"/>
    </w:rPr>
  </w:style>
  <w:style w:type="character" w:customStyle="1" w:styleId="31">
    <w:name w:val="Заголовок 3 Знак"/>
    <w:basedOn w:val="a6"/>
    <w:link w:val="30"/>
    <w:rsid w:val="009C0617"/>
    <w:rPr>
      <w:b/>
      <w:sz w:val="28"/>
      <w:szCs w:val="18"/>
    </w:rPr>
  </w:style>
  <w:style w:type="paragraph" w:customStyle="1" w:styleId="a9">
    <w:name w:val="Стиль По центру"/>
    <w:basedOn w:val="a5"/>
    <w:rsid w:val="005A16F8"/>
    <w:pPr>
      <w:ind w:firstLine="0"/>
      <w:jc w:val="center"/>
    </w:pPr>
  </w:style>
  <w:style w:type="paragraph" w:styleId="aa">
    <w:name w:val="Body Text"/>
    <w:basedOn w:val="a5"/>
    <w:link w:val="ab"/>
    <w:qFormat/>
    <w:rsid w:val="00D84437"/>
  </w:style>
  <w:style w:type="paragraph" w:styleId="12">
    <w:name w:val="toc 1"/>
    <w:basedOn w:val="a5"/>
    <w:next w:val="a5"/>
    <w:uiPriority w:val="39"/>
    <w:rsid w:val="00B97F08"/>
    <w:pPr>
      <w:spacing w:line="264" w:lineRule="auto"/>
      <w:ind w:firstLine="567"/>
      <w:jc w:val="left"/>
    </w:pPr>
    <w:rPr>
      <w:bCs/>
      <w:caps/>
      <w:sz w:val="24"/>
      <w:szCs w:val="24"/>
    </w:rPr>
  </w:style>
  <w:style w:type="paragraph" w:styleId="24">
    <w:name w:val="toc 2"/>
    <w:basedOn w:val="a5"/>
    <w:next w:val="a5"/>
    <w:autoRedefine/>
    <w:uiPriority w:val="39"/>
    <w:rsid w:val="007D6ED3"/>
    <w:pPr>
      <w:spacing w:line="264" w:lineRule="auto"/>
      <w:jc w:val="left"/>
    </w:pPr>
    <w:rPr>
      <w:b/>
      <w:bCs/>
      <w:sz w:val="20"/>
    </w:rPr>
  </w:style>
  <w:style w:type="character" w:styleId="ac">
    <w:name w:val="Hyperlink"/>
    <w:basedOn w:val="a6"/>
    <w:uiPriority w:val="99"/>
    <w:rsid w:val="00D84437"/>
    <w:rPr>
      <w:color w:val="0000FF"/>
      <w:u w:val="single"/>
    </w:rPr>
  </w:style>
  <w:style w:type="character" w:styleId="ad">
    <w:name w:val="FollowedHyperlink"/>
    <w:basedOn w:val="a6"/>
    <w:uiPriority w:val="99"/>
    <w:rsid w:val="00D84437"/>
    <w:rPr>
      <w:color w:val="800080"/>
      <w:u w:val="single"/>
    </w:rPr>
  </w:style>
  <w:style w:type="paragraph" w:styleId="32">
    <w:name w:val="toc 3"/>
    <w:basedOn w:val="a5"/>
    <w:next w:val="a5"/>
    <w:autoRedefine/>
    <w:uiPriority w:val="39"/>
    <w:rsid w:val="00150C3B"/>
    <w:pPr>
      <w:tabs>
        <w:tab w:val="left" w:pos="1843"/>
        <w:tab w:val="right" w:leader="dot" w:pos="9911"/>
      </w:tabs>
      <w:spacing w:line="264" w:lineRule="auto"/>
      <w:ind w:left="170"/>
      <w:jc w:val="left"/>
    </w:pPr>
    <w:rPr>
      <w:sz w:val="20"/>
    </w:rPr>
  </w:style>
  <w:style w:type="paragraph" w:styleId="41">
    <w:name w:val="toc 4"/>
    <w:basedOn w:val="a5"/>
    <w:next w:val="a5"/>
    <w:autoRedefine/>
    <w:semiHidden/>
    <w:rsid w:val="00D84437"/>
    <w:pPr>
      <w:ind w:left="440"/>
      <w:jc w:val="left"/>
    </w:pPr>
    <w:rPr>
      <w:rFonts w:ascii="Calibri" w:hAnsi="Calibri"/>
      <w:sz w:val="20"/>
    </w:rPr>
  </w:style>
  <w:style w:type="paragraph" w:styleId="51">
    <w:name w:val="toc 5"/>
    <w:basedOn w:val="a5"/>
    <w:next w:val="a5"/>
    <w:autoRedefine/>
    <w:semiHidden/>
    <w:rsid w:val="00D84437"/>
    <w:pPr>
      <w:ind w:left="660"/>
      <w:jc w:val="left"/>
    </w:pPr>
    <w:rPr>
      <w:rFonts w:ascii="Calibri" w:hAnsi="Calibri"/>
      <w:sz w:val="20"/>
    </w:rPr>
  </w:style>
  <w:style w:type="paragraph" w:styleId="61">
    <w:name w:val="toc 6"/>
    <w:basedOn w:val="a5"/>
    <w:next w:val="a5"/>
    <w:autoRedefine/>
    <w:semiHidden/>
    <w:rsid w:val="00D84437"/>
    <w:pPr>
      <w:ind w:left="880"/>
      <w:jc w:val="left"/>
    </w:pPr>
    <w:rPr>
      <w:rFonts w:ascii="Calibri" w:hAnsi="Calibri"/>
      <w:sz w:val="20"/>
    </w:rPr>
  </w:style>
  <w:style w:type="paragraph" w:styleId="71">
    <w:name w:val="toc 7"/>
    <w:basedOn w:val="a5"/>
    <w:next w:val="a5"/>
    <w:autoRedefine/>
    <w:semiHidden/>
    <w:rsid w:val="00D84437"/>
    <w:pPr>
      <w:ind w:left="1100"/>
      <w:jc w:val="left"/>
    </w:pPr>
    <w:rPr>
      <w:rFonts w:ascii="Calibri" w:hAnsi="Calibri"/>
      <w:sz w:val="20"/>
    </w:rPr>
  </w:style>
  <w:style w:type="paragraph" w:styleId="81">
    <w:name w:val="toc 8"/>
    <w:basedOn w:val="a5"/>
    <w:next w:val="a5"/>
    <w:autoRedefine/>
    <w:semiHidden/>
    <w:rsid w:val="00D84437"/>
    <w:pPr>
      <w:ind w:left="1320"/>
      <w:jc w:val="left"/>
    </w:pPr>
    <w:rPr>
      <w:rFonts w:ascii="Calibri" w:hAnsi="Calibri"/>
      <w:sz w:val="20"/>
    </w:rPr>
  </w:style>
  <w:style w:type="paragraph" w:styleId="91">
    <w:name w:val="toc 9"/>
    <w:basedOn w:val="a5"/>
    <w:next w:val="a5"/>
    <w:autoRedefine/>
    <w:semiHidden/>
    <w:rsid w:val="00D84437"/>
    <w:pPr>
      <w:ind w:left="1540"/>
      <w:jc w:val="left"/>
    </w:pPr>
    <w:rPr>
      <w:rFonts w:ascii="Calibri" w:hAnsi="Calibri"/>
      <w:sz w:val="20"/>
    </w:rPr>
  </w:style>
  <w:style w:type="character" w:styleId="ae">
    <w:name w:val="page number"/>
    <w:basedOn w:val="a6"/>
    <w:rsid w:val="00EB28BB"/>
  </w:style>
  <w:style w:type="character" w:styleId="af">
    <w:name w:val="annotation reference"/>
    <w:basedOn w:val="a6"/>
    <w:semiHidden/>
    <w:rsid w:val="00A106DC"/>
    <w:rPr>
      <w:sz w:val="16"/>
      <w:szCs w:val="16"/>
    </w:rPr>
  </w:style>
  <w:style w:type="paragraph" w:styleId="af0">
    <w:name w:val="annotation text"/>
    <w:basedOn w:val="a5"/>
    <w:link w:val="af1"/>
    <w:semiHidden/>
    <w:rsid w:val="00A106DC"/>
  </w:style>
  <w:style w:type="paragraph" w:styleId="af2">
    <w:name w:val="annotation subject"/>
    <w:basedOn w:val="af0"/>
    <w:next w:val="af0"/>
    <w:link w:val="af3"/>
    <w:semiHidden/>
    <w:rsid w:val="00A106DC"/>
    <w:rPr>
      <w:b/>
      <w:bCs/>
    </w:rPr>
  </w:style>
  <w:style w:type="paragraph" w:styleId="af4">
    <w:name w:val="Balloon Text"/>
    <w:basedOn w:val="a5"/>
    <w:link w:val="af5"/>
    <w:semiHidden/>
    <w:rsid w:val="00A106DC"/>
    <w:rPr>
      <w:rFonts w:ascii="Tahoma" w:hAnsi="Tahoma" w:cs="Tahoma"/>
      <w:sz w:val="16"/>
      <w:szCs w:val="16"/>
    </w:rPr>
  </w:style>
  <w:style w:type="table" w:styleId="af6">
    <w:name w:val="Table Grid"/>
    <w:basedOn w:val="a7"/>
    <w:rsid w:val="0066468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7">
    <w:name w:val="Document Map"/>
    <w:basedOn w:val="a5"/>
    <w:link w:val="af8"/>
    <w:semiHidden/>
    <w:rsid w:val="00B61F7F"/>
    <w:pPr>
      <w:shd w:val="clear" w:color="auto" w:fill="000080"/>
    </w:pPr>
    <w:rPr>
      <w:rFonts w:ascii="Tahoma" w:hAnsi="Tahoma" w:cs="Tahoma"/>
    </w:rPr>
  </w:style>
  <w:style w:type="paragraph" w:customStyle="1" w:styleId="a0">
    <w:name w:val="Мой Маркированный"/>
    <w:basedOn w:val="a5"/>
    <w:rsid w:val="003E3D3A"/>
    <w:pPr>
      <w:numPr>
        <w:numId w:val="1"/>
      </w:numPr>
    </w:pPr>
  </w:style>
  <w:style w:type="paragraph" w:customStyle="1" w:styleId="af9">
    <w:name w:val="Табличный"/>
    <w:basedOn w:val="a5"/>
    <w:rsid w:val="003D3E60"/>
    <w:pPr>
      <w:ind w:firstLine="0"/>
      <w:jc w:val="left"/>
    </w:pPr>
  </w:style>
  <w:style w:type="paragraph" w:styleId="afa">
    <w:name w:val="header"/>
    <w:basedOn w:val="a5"/>
    <w:link w:val="afb"/>
    <w:uiPriority w:val="99"/>
    <w:rsid w:val="00314FE9"/>
    <w:pPr>
      <w:tabs>
        <w:tab w:val="center" w:pos="4677"/>
        <w:tab w:val="right" w:pos="9355"/>
      </w:tabs>
    </w:pPr>
  </w:style>
  <w:style w:type="paragraph" w:styleId="afc">
    <w:name w:val="footer"/>
    <w:basedOn w:val="a5"/>
    <w:link w:val="afd"/>
    <w:uiPriority w:val="99"/>
    <w:rsid w:val="00314FE9"/>
    <w:pPr>
      <w:tabs>
        <w:tab w:val="center" w:pos="4677"/>
        <w:tab w:val="right" w:pos="9355"/>
      </w:tabs>
    </w:pPr>
  </w:style>
  <w:style w:type="paragraph" w:customStyle="1" w:styleId="13">
    <w:name w:val="Стиль1"/>
    <w:basedOn w:val="10"/>
    <w:rsid w:val="009B6ABC"/>
  </w:style>
  <w:style w:type="paragraph" w:styleId="a4">
    <w:name w:val="endnote text"/>
    <w:basedOn w:val="a5"/>
    <w:link w:val="afe"/>
    <w:semiHidden/>
    <w:rsid w:val="000177E1"/>
    <w:pPr>
      <w:numPr>
        <w:numId w:val="2"/>
      </w:numPr>
    </w:pPr>
  </w:style>
  <w:style w:type="paragraph" w:customStyle="1" w:styleId="25">
    <w:name w:val="Стиль2"/>
    <w:basedOn w:val="12"/>
    <w:rsid w:val="00D919CD"/>
    <w:pPr>
      <w:tabs>
        <w:tab w:val="right" w:pos="10348"/>
      </w:tabs>
    </w:pPr>
    <w:rPr>
      <w:sz w:val="22"/>
    </w:rPr>
  </w:style>
  <w:style w:type="paragraph" w:customStyle="1" w:styleId="Iauiue">
    <w:name w:val="Iau.iue"/>
    <w:basedOn w:val="a5"/>
    <w:next w:val="a5"/>
    <w:rsid w:val="00B4567E"/>
    <w:pPr>
      <w:autoSpaceDE w:val="0"/>
      <w:autoSpaceDN w:val="0"/>
      <w:adjustRightInd w:val="0"/>
      <w:ind w:firstLine="0"/>
      <w:jc w:val="left"/>
    </w:pPr>
    <w:rPr>
      <w:szCs w:val="24"/>
    </w:rPr>
  </w:style>
  <w:style w:type="paragraph" w:customStyle="1" w:styleId="Default">
    <w:name w:val="Default"/>
    <w:rsid w:val="00B4567E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Caaieiaie1">
    <w:name w:val="Caaieiaie 1"/>
    <w:basedOn w:val="Default"/>
    <w:next w:val="Default"/>
    <w:rsid w:val="00B4567E"/>
    <w:pPr>
      <w:spacing w:before="240" w:after="60"/>
    </w:pPr>
    <w:rPr>
      <w:rFonts w:cs="Times New Roman"/>
      <w:color w:val="auto"/>
    </w:rPr>
  </w:style>
  <w:style w:type="paragraph" w:customStyle="1" w:styleId="Caaieiaie2">
    <w:name w:val="Caaieiaie 2"/>
    <w:basedOn w:val="Default"/>
    <w:next w:val="Default"/>
    <w:rsid w:val="00193D46"/>
    <w:pPr>
      <w:spacing w:before="240" w:after="60"/>
    </w:pPr>
    <w:rPr>
      <w:rFonts w:cs="Times New Roman"/>
      <w:color w:val="auto"/>
    </w:rPr>
  </w:style>
  <w:style w:type="paragraph" w:styleId="aff">
    <w:name w:val="Title"/>
    <w:basedOn w:val="a5"/>
    <w:link w:val="aff0"/>
    <w:rsid w:val="006D0578"/>
    <w:pPr>
      <w:ind w:firstLine="0"/>
      <w:jc w:val="center"/>
    </w:pPr>
    <w:rPr>
      <w:rFonts w:cs="Arial"/>
      <w:b/>
      <w:bCs/>
      <w:sz w:val="20"/>
    </w:rPr>
  </w:style>
  <w:style w:type="paragraph" w:styleId="HTML">
    <w:name w:val="HTML Preformatted"/>
    <w:basedOn w:val="a5"/>
    <w:link w:val="HTML0"/>
    <w:rsid w:val="009E2B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z w:val="20"/>
    </w:rPr>
  </w:style>
  <w:style w:type="paragraph" w:styleId="aff1">
    <w:name w:val="Normal (Web)"/>
    <w:basedOn w:val="a5"/>
    <w:uiPriority w:val="99"/>
    <w:rsid w:val="00912ABD"/>
    <w:pPr>
      <w:spacing w:before="100" w:beforeAutospacing="1" w:after="100" w:afterAutospacing="1"/>
      <w:ind w:firstLine="0"/>
      <w:jc w:val="left"/>
    </w:pPr>
    <w:rPr>
      <w:szCs w:val="24"/>
    </w:rPr>
  </w:style>
  <w:style w:type="paragraph" w:styleId="aff2">
    <w:name w:val="caption"/>
    <w:basedOn w:val="a5"/>
    <w:next w:val="a5"/>
    <w:qFormat/>
    <w:rsid w:val="00E64DF0"/>
    <w:pPr>
      <w:ind w:firstLine="0"/>
      <w:jc w:val="center"/>
    </w:pPr>
    <w:rPr>
      <w:b/>
      <w:bCs/>
      <w:sz w:val="24"/>
      <w:szCs w:val="24"/>
    </w:rPr>
  </w:style>
  <w:style w:type="table" w:customStyle="1" w:styleId="aff3">
    <w:name w:val="??????? ???????"/>
    <w:basedOn w:val="a7"/>
    <w:semiHidden/>
    <w:rsid w:val="00BC2F2D"/>
    <w:rPr>
      <w:rFonts w:ascii="Tahoma" w:hAnsi="Tahoma" w:cs="Tahoma"/>
      <w:sz w:val="16"/>
      <w:szCs w:val="16"/>
    </w:rPr>
    <w:tblPr/>
  </w:style>
  <w:style w:type="paragraph" w:styleId="aff4">
    <w:name w:val="Block Text"/>
    <w:basedOn w:val="a5"/>
    <w:rsid w:val="000D09FB"/>
    <w:pPr>
      <w:tabs>
        <w:tab w:val="left" w:pos="-9572"/>
      </w:tabs>
      <w:suppressAutoHyphens/>
      <w:spacing w:after="60"/>
      <w:ind w:left="-74" w:right="-142" w:firstLine="0"/>
      <w:jc w:val="center"/>
    </w:pPr>
  </w:style>
  <w:style w:type="paragraph" w:customStyle="1" w:styleId="aff5">
    <w:name w:val="Обычный без междустрочного"/>
    <w:basedOn w:val="a5"/>
    <w:rsid w:val="000D09FB"/>
    <w:pPr>
      <w:tabs>
        <w:tab w:val="left" w:pos="1418"/>
      </w:tabs>
      <w:suppressAutoHyphens/>
      <w:ind w:firstLine="0"/>
    </w:pPr>
    <w:rPr>
      <w:b/>
    </w:rPr>
  </w:style>
  <w:style w:type="paragraph" w:styleId="aff6">
    <w:name w:val="Subtitle"/>
    <w:aliases w:val="Дополнительный"/>
    <w:basedOn w:val="a5"/>
    <w:next w:val="a5"/>
    <w:link w:val="aff7"/>
    <w:uiPriority w:val="11"/>
    <w:qFormat/>
    <w:rsid w:val="00606A87"/>
    <w:pPr>
      <w:spacing w:after="60"/>
      <w:jc w:val="center"/>
      <w:outlineLvl w:val="1"/>
    </w:pPr>
    <w:rPr>
      <w:i/>
      <w:szCs w:val="24"/>
      <w:u w:val="single"/>
    </w:rPr>
  </w:style>
  <w:style w:type="character" w:customStyle="1" w:styleId="aff7">
    <w:name w:val="Подзаголовок Знак"/>
    <w:aliases w:val="Дополнительный Знак"/>
    <w:basedOn w:val="a6"/>
    <w:link w:val="aff6"/>
    <w:uiPriority w:val="11"/>
    <w:rsid w:val="00606A87"/>
    <w:rPr>
      <w:rFonts w:eastAsia="Times New Roman" w:cs="Times New Roman"/>
      <w:i/>
      <w:sz w:val="28"/>
      <w:szCs w:val="24"/>
      <w:u w:val="single"/>
    </w:rPr>
  </w:style>
  <w:style w:type="paragraph" w:styleId="aff8">
    <w:name w:val="Message Header"/>
    <w:basedOn w:val="a5"/>
    <w:link w:val="aff9"/>
    <w:rsid w:val="008D41B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  <w:jc w:val="left"/>
    </w:pPr>
  </w:style>
  <w:style w:type="character" w:customStyle="1" w:styleId="aff9">
    <w:name w:val="Шапка Знак"/>
    <w:basedOn w:val="a6"/>
    <w:link w:val="aff8"/>
    <w:rsid w:val="008D41B3"/>
    <w:rPr>
      <w:rFonts w:ascii="Arial" w:hAnsi="Arial"/>
      <w:sz w:val="24"/>
      <w:shd w:val="pct20" w:color="auto" w:fill="auto"/>
    </w:rPr>
  </w:style>
  <w:style w:type="paragraph" w:styleId="26">
    <w:name w:val="Body Text Indent 2"/>
    <w:basedOn w:val="a5"/>
    <w:link w:val="27"/>
    <w:rsid w:val="005565BB"/>
    <w:pPr>
      <w:spacing w:after="120" w:line="480" w:lineRule="auto"/>
      <w:ind w:left="283"/>
    </w:pPr>
  </w:style>
  <w:style w:type="character" w:customStyle="1" w:styleId="27">
    <w:name w:val="Основной текст с отступом 2 Знак"/>
    <w:basedOn w:val="a6"/>
    <w:link w:val="26"/>
    <w:rsid w:val="005565BB"/>
    <w:rPr>
      <w:rFonts w:ascii="Arial" w:hAnsi="Arial"/>
      <w:sz w:val="22"/>
    </w:rPr>
  </w:style>
  <w:style w:type="paragraph" w:styleId="affa">
    <w:name w:val="Body Text Indent"/>
    <w:basedOn w:val="a5"/>
    <w:link w:val="affb"/>
    <w:rsid w:val="005565BB"/>
    <w:pPr>
      <w:spacing w:after="120"/>
      <w:ind w:left="283"/>
    </w:pPr>
  </w:style>
  <w:style w:type="character" w:customStyle="1" w:styleId="affb">
    <w:name w:val="Основной текст с отступом Знак"/>
    <w:basedOn w:val="a6"/>
    <w:link w:val="affa"/>
    <w:rsid w:val="005565BB"/>
    <w:rPr>
      <w:rFonts w:ascii="Arial" w:hAnsi="Arial"/>
      <w:sz w:val="22"/>
    </w:rPr>
  </w:style>
  <w:style w:type="paragraph" w:styleId="28">
    <w:name w:val="Body Text First Indent 2"/>
    <w:basedOn w:val="affa"/>
    <w:link w:val="29"/>
    <w:rsid w:val="005565BB"/>
    <w:pPr>
      <w:ind w:firstLine="210"/>
    </w:pPr>
  </w:style>
  <w:style w:type="character" w:customStyle="1" w:styleId="29">
    <w:name w:val="Красная строка 2 Знак"/>
    <w:basedOn w:val="affb"/>
    <w:link w:val="28"/>
    <w:rsid w:val="005565BB"/>
    <w:rPr>
      <w:rFonts w:ascii="Arial" w:hAnsi="Arial"/>
      <w:sz w:val="22"/>
    </w:rPr>
  </w:style>
  <w:style w:type="paragraph" w:styleId="affc">
    <w:name w:val="TOC Heading"/>
    <w:basedOn w:val="10"/>
    <w:next w:val="a5"/>
    <w:uiPriority w:val="39"/>
    <w:unhideWhenUsed/>
    <w:qFormat/>
    <w:rsid w:val="00803246"/>
    <w:pPr>
      <w:keepLines/>
      <w:numPr>
        <w:numId w:val="0"/>
      </w:numPr>
      <w:spacing w:before="480" w:after="0"/>
      <w:ind w:right="0"/>
      <w:outlineLvl w:val="9"/>
    </w:pPr>
    <w:rPr>
      <w:rFonts w:ascii="Cambria" w:hAnsi="Cambria"/>
      <w:bCs/>
      <w:color w:val="365F91"/>
      <w:sz w:val="28"/>
      <w:szCs w:val="28"/>
      <w:lang w:eastAsia="en-US"/>
    </w:rPr>
  </w:style>
  <w:style w:type="character" w:styleId="affd">
    <w:name w:val="Emphasis"/>
    <w:basedOn w:val="a6"/>
    <w:qFormat/>
    <w:rsid w:val="00465DB6"/>
    <w:rPr>
      <w:i/>
      <w:iCs/>
    </w:rPr>
  </w:style>
  <w:style w:type="paragraph" w:customStyle="1" w:styleId="affe">
    <w:name w:val="Основной текст ПЗ"/>
    <w:basedOn w:val="a5"/>
    <w:rsid w:val="00A663A2"/>
    <w:pPr>
      <w:ind w:firstLine="851"/>
    </w:pPr>
  </w:style>
  <w:style w:type="paragraph" w:customStyle="1" w:styleId="3f3f3f3f3f3f3f3f3f3f3f3f3f3f3f3f3f3f3f">
    <w:name w:val="М3fа3fр3fк3fи3fр3fо3fв3fа3fн3fн3fы3fй3f с3fп3fи3fс3fо3fк3f"/>
    <w:basedOn w:val="a5"/>
    <w:rsid w:val="003A7EE9"/>
    <w:pPr>
      <w:widowControl w:val="0"/>
      <w:numPr>
        <w:numId w:val="3"/>
      </w:numPr>
      <w:autoSpaceDE w:val="0"/>
      <w:autoSpaceDN w:val="0"/>
      <w:adjustRightInd w:val="0"/>
    </w:pPr>
    <w:rPr>
      <w:szCs w:val="24"/>
      <w:lang w:eastAsia="en-US"/>
    </w:rPr>
  </w:style>
  <w:style w:type="paragraph" w:customStyle="1" w:styleId="afff">
    <w:name w:val="Обычный (ТЭСП)"/>
    <w:basedOn w:val="a5"/>
    <w:link w:val="afff0"/>
    <w:rsid w:val="001D3FCF"/>
    <w:pPr>
      <w:ind w:firstLine="720"/>
    </w:pPr>
    <w:rPr>
      <w:szCs w:val="24"/>
    </w:rPr>
  </w:style>
  <w:style w:type="character" w:customStyle="1" w:styleId="afff0">
    <w:name w:val="Обычный (ТЭСП) Знак"/>
    <w:link w:val="afff"/>
    <w:rsid w:val="001D3FCF"/>
    <w:rPr>
      <w:sz w:val="24"/>
      <w:szCs w:val="24"/>
    </w:rPr>
  </w:style>
  <w:style w:type="paragraph" w:styleId="afff1">
    <w:name w:val="List Paragraph"/>
    <w:basedOn w:val="a5"/>
    <w:link w:val="afff2"/>
    <w:uiPriority w:val="34"/>
    <w:qFormat/>
    <w:rsid w:val="00F0191E"/>
    <w:pPr>
      <w:spacing w:before="200"/>
      <w:ind w:left="720" w:firstLine="709"/>
    </w:pPr>
    <w:rPr>
      <w:rFonts w:eastAsiaTheme="minorEastAsia" w:cstheme="minorBidi"/>
      <w:szCs w:val="22"/>
    </w:rPr>
  </w:style>
  <w:style w:type="table" w:customStyle="1" w:styleId="-11">
    <w:name w:val="Светлый список - Акцент 11"/>
    <w:basedOn w:val="a7"/>
    <w:uiPriority w:val="61"/>
    <w:rsid w:val="00F0191E"/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f0">
    <w:name w:val="Заголовок Знак"/>
    <w:link w:val="aff"/>
    <w:rsid w:val="005745D2"/>
    <w:rPr>
      <w:rFonts w:ascii="ISOCPEUR" w:hAnsi="ISOCPEUR" w:cs="Arial"/>
      <w:b/>
      <w:bCs/>
    </w:rPr>
  </w:style>
  <w:style w:type="character" w:customStyle="1" w:styleId="afb">
    <w:name w:val="Верхний колонтитул Знак"/>
    <w:basedOn w:val="a6"/>
    <w:link w:val="afa"/>
    <w:uiPriority w:val="99"/>
    <w:rsid w:val="00ED2918"/>
    <w:rPr>
      <w:rFonts w:ascii="ISOCPEUR" w:hAnsi="ISOCPEUR"/>
      <w:sz w:val="24"/>
    </w:rPr>
  </w:style>
  <w:style w:type="character" w:customStyle="1" w:styleId="afd">
    <w:name w:val="Нижний колонтитул Знак"/>
    <w:basedOn w:val="a6"/>
    <w:link w:val="afc"/>
    <w:uiPriority w:val="99"/>
    <w:rsid w:val="00E3730E"/>
    <w:rPr>
      <w:rFonts w:ascii="ISOCPEUR" w:hAnsi="ISOCPEUR"/>
      <w:sz w:val="24"/>
    </w:rPr>
  </w:style>
  <w:style w:type="character" w:customStyle="1" w:styleId="HTML0">
    <w:name w:val="Стандартный HTML Знак"/>
    <w:basedOn w:val="a6"/>
    <w:link w:val="HTML"/>
    <w:rsid w:val="00B773FD"/>
    <w:rPr>
      <w:rFonts w:ascii="Courier New" w:hAnsi="Courier New" w:cs="Courier New"/>
    </w:rPr>
  </w:style>
  <w:style w:type="numbering" w:customStyle="1" w:styleId="14">
    <w:name w:val="Нет списка1"/>
    <w:next w:val="a8"/>
    <w:uiPriority w:val="99"/>
    <w:semiHidden/>
    <w:unhideWhenUsed/>
    <w:rsid w:val="009C134B"/>
  </w:style>
  <w:style w:type="character" w:customStyle="1" w:styleId="11">
    <w:name w:val="Заголовок 1 Знак"/>
    <w:basedOn w:val="a6"/>
    <w:link w:val="10"/>
    <w:rsid w:val="007D5E26"/>
    <w:rPr>
      <w:b/>
      <w:sz w:val="32"/>
    </w:rPr>
  </w:style>
  <w:style w:type="table" w:customStyle="1" w:styleId="15">
    <w:name w:val="Сетка таблицы1"/>
    <w:basedOn w:val="a7"/>
    <w:next w:val="af6"/>
    <w:uiPriority w:val="59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-111">
    <w:name w:val="Светлый список - Акцент 111"/>
    <w:basedOn w:val="a7"/>
    <w:uiPriority w:val="61"/>
    <w:rsid w:val="009C134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af5">
    <w:name w:val="Текст выноски Знак"/>
    <w:basedOn w:val="a6"/>
    <w:link w:val="af4"/>
    <w:semiHidden/>
    <w:rsid w:val="009C134B"/>
    <w:rPr>
      <w:rFonts w:ascii="Tahoma" w:hAnsi="Tahoma" w:cs="Tahoma"/>
      <w:sz w:val="16"/>
      <w:szCs w:val="16"/>
    </w:rPr>
  </w:style>
  <w:style w:type="paragraph" w:customStyle="1" w:styleId="formattext">
    <w:name w:val="formattext"/>
    <w:basedOn w:val="a5"/>
    <w:rsid w:val="009C134B"/>
    <w:pPr>
      <w:spacing w:before="100" w:beforeAutospacing="1" w:after="100" w:afterAutospacing="1" w:line="240" w:lineRule="auto"/>
      <w:ind w:firstLine="0"/>
      <w:jc w:val="left"/>
    </w:pPr>
    <w:rPr>
      <w:szCs w:val="24"/>
    </w:rPr>
  </w:style>
  <w:style w:type="character" w:styleId="afff3">
    <w:name w:val="Placeholder Text"/>
    <w:basedOn w:val="a6"/>
    <w:uiPriority w:val="99"/>
    <w:semiHidden/>
    <w:rsid w:val="009C134B"/>
    <w:rPr>
      <w:color w:val="808080"/>
    </w:rPr>
  </w:style>
  <w:style w:type="table" w:styleId="-3">
    <w:name w:val="Light Grid Accent 3"/>
    <w:basedOn w:val="a7"/>
    <w:uiPriority w:val="62"/>
    <w:rsid w:val="00FB673B"/>
    <w:pPr>
      <w:spacing w:line="240" w:lineRule="auto"/>
      <w:ind w:left="0" w:firstLine="0"/>
      <w:jc w:val="left"/>
    </w:pPr>
    <w:rPr>
      <w:rFonts w:asciiTheme="minorHAnsi" w:eastAsiaTheme="minorEastAsia" w:hAnsiTheme="minorHAnsi" w:cstheme="minorBidi"/>
      <w:sz w:val="22"/>
      <w:szCs w:val="22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paragraph" w:customStyle="1" w:styleId="afff4">
    <w:name w:val="Основной"/>
    <w:basedOn w:val="a5"/>
    <w:link w:val="afff5"/>
    <w:rsid w:val="000211A4"/>
    <w:pPr>
      <w:spacing w:line="240" w:lineRule="auto"/>
      <w:ind w:firstLine="709"/>
    </w:pPr>
    <w:rPr>
      <w:rFonts w:ascii="Arial" w:hAnsi="Arial"/>
    </w:rPr>
  </w:style>
  <w:style w:type="character" w:customStyle="1" w:styleId="afff5">
    <w:name w:val="Основной Знак"/>
    <w:basedOn w:val="a6"/>
    <w:link w:val="afff4"/>
    <w:rsid w:val="000211A4"/>
    <w:rPr>
      <w:rFonts w:ascii="Arial" w:hAnsi="Arial"/>
      <w:sz w:val="24"/>
    </w:rPr>
  </w:style>
  <w:style w:type="numbering" w:customStyle="1" w:styleId="a1">
    <w:name w:val="Нумерация заголовков"/>
    <w:semiHidden/>
    <w:rsid w:val="00E511C1"/>
    <w:pPr>
      <w:numPr>
        <w:numId w:val="4"/>
      </w:numPr>
    </w:pPr>
  </w:style>
  <w:style w:type="paragraph" w:styleId="afff6">
    <w:name w:val="No Spacing"/>
    <w:basedOn w:val="a5"/>
    <w:link w:val="afff7"/>
    <w:uiPriority w:val="1"/>
    <w:qFormat/>
    <w:rsid w:val="003A638F"/>
    <w:pPr>
      <w:spacing w:line="240" w:lineRule="auto"/>
      <w:ind w:firstLine="0"/>
      <w:jc w:val="left"/>
    </w:pPr>
    <w:rPr>
      <w:rFonts w:ascii="Calibri" w:hAnsi="Calibri"/>
      <w:szCs w:val="32"/>
    </w:rPr>
  </w:style>
  <w:style w:type="paragraph" w:styleId="3">
    <w:name w:val="List Bullet 3"/>
    <w:basedOn w:val="a5"/>
    <w:autoRedefine/>
    <w:rsid w:val="00F0709D"/>
    <w:pPr>
      <w:numPr>
        <w:numId w:val="5"/>
      </w:numPr>
      <w:spacing w:line="240" w:lineRule="auto"/>
      <w:contextualSpacing w:val="0"/>
      <w:jc w:val="left"/>
    </w:pPr>
    <w:rPr>
      <w:sz w:val="24"/>
    </w:rPr>
  </w:style>
  <w:style w:type="character" w:customStyle="1" w:styleId="afff2">
    <w:name w:val="Абзац списка Знак"/>
    <w:link w:val="afff1"/>
    <w:uiPriority w:val="1"/>
    <w:locked/>
    <w:rsid w:val="00BB6D83"/>
    <w:rPr>
      <w:rFonts w:eastAsiaTheme="minorEastAsia" w:cstheme="minorBidi"/>
      <w:sz w:val="28"/>
      <w:szCs w:val="22"/>
    </w:rPr>
  </w:style>
  <w:style w:type="paragraph" w:customStyle="1" w:styleId="01">
    <w:name w:val="Заголовок 0.1"/>
    <w:basedOn w:val="10"/>
    <w:next w:val="a5"/>
    <w:link w:val="010"/>
    <w:qFormat/>
    <w:rsid w:val="00931590"/>
    <w:pPr>
      <w:numPr>
        <w:numId w:val="0"/>
      </w:numPr>
    </w:pPr>
  </w:style>
  <w:style w:type="paragraph" w:customStyle="1" w:styleId="a2">
    <w:name w:val="Основной с нумерацией"/>
    <w:basedOn w:val="a5"/>
    <w:link w:val="afff8"/>
    <w:qFormat/>
    <w:rsid w:val="00F27258"/>
    <w:pPr>
      <w:numPr>
        <w:ilvl w:val="1"/>
        <w:numId w:val="6"/>
      </w:numPr>
    </w:pPr>
  </w:style>
  <w:style w:type="character" w:customStyle="1" w:styleId="010">
    <w:name w:val="Заголовок 0.1 Знак"/>
    <w:basedOn w:val="aff0"/>
    <w:link w:val="01"/>
    <w:rsid w:val="00931590"/>
    <w:rPr>
      <w:rFonts w:ascii="ISOCPEUR" w:hAnsi="ISOCPEUR" w:cs="Arial"/>
      <w:b/>
      <w:bCs w:val="0"/>
      <w:sz w:val="32"/>
    </w:rPr>
  </w:style>
  <w:style w:type="paragraph" w:customStyle="1" w:styleId="a3">
    <w:name w:val="Список ГОСТ"/>
    <w:basedOn w:val="afff1"/>
    <w:link w:val="afff9"/>
    <w:qFormat/>
    <w:rsid w:val="00DB08DF"/>
    <w:pPr>
      <w:numPr>
        <w:numId w:val="7"/>
      </w:numPr>
      <w:spacing w:before="0"/>
      <w:ind w:left="0" w:firstLine="851"/>
    </w:pPr>
  </w:style>
  <w:style w:type="character" w:customStyle="1" w:styleId="afff8">
    <w:name w:val="Основной с нумерацией Знак"/>
    <w:basedOn w:val="a6"/>
    <w:link w:val="a2"/>
    <w:rsid w:val="00F27258"/>
    <w:rPr>
      <w:sz w:val="28"/>
    </w:rPr>
  </w:style>
  <w:style w:type="paragraph" w:customStyle="1" w:styleId="1">
    <w:name w:val="Список Дв1 ГОСТ"/>
    <w:basedOn w:val="afff1"/>
    <w:link w:val="16"/>
    <w:qFormat/>
    <w:rsid w:val="00016F7B"/>
    <w:pPr>
      <w:numPr>
        <w:numId w:val="8"/>
      </w:numPr>
      <w:spacing w:before="0"/>
      <w:ind w:left="0" w:firstLine="567"/>
    </w:pPr>
  </w:style>
  <w:style w:type="character" w:customStyle="1" w:styleId="afff9">
    <w:name w:val="Список ГОСТ Знак"/>
    <w:basedOn w:val="afff2"/>
    <w:link w:val="a3"/>
    <w:rsid w:val="00DB08DF"/>
    <w:rPr>
      <w:rFonts w:eastAsiaTheme="minorEastAsia" w:cstheme="minorBidi"/>
      <w:sz w:val="28"/>
      <w:szCs w:val="22"/>
    </w:rPr>
  </w:style>
  <w:style w:type="paragraph" w:customStyle="1" w:styleId="2">
    <w:name w:val="Список Дв2 ГОСТ"/>
    <w:basedOn w:val="1"/>
    <w:link w:val="2a"/>
    <w:qFormat/>
    <w:rsid w:val="00E134C5"/>
    <w:pPr>
      <w:numPr>
        <w:ilvl w:val="1"/>
      </w:numPr>
      <w:ind w:left="0" w:firstLine="851"/>
    </w:pPr>
  </w:style>
  <w:style w:type="character" w:customStyle="1" w:styleId="16">
    <w:name w:val="Список Дв1 ГОСТ Знак"/>
    <w:basedOn w:val="afff2"/>
    <w:link w:val="1"/>
    <w:rsid w:val="00016F7B"/>
    <w:rPr>
      <w:rFonts w:eastAsiaTheme="minorEastAsia" w:cstheme="minorBidi"/>
      <w:sz w:val="28"/>
      <w:szCs w:val="22"/>
    </w:rPr>
  </w:style>
  <w:style w:type="character" w:customStyle="1" w:styleId="2a">
    <w:name w:val="Список Дв2 ГОСТ Знак"/>
    <w:basedOn w:val="16"/>
    <w:link w:val="2"/>
    <w:rsid w:val="00E134C5"/>
    <w:rPr>
      <w:rFonts w:eastAsiaTheme="minorEastAsia" w:cstheme="minorBidi"/>
      <w:sz w:val="28"/>
      <w:szCs w:val="22"/>
    </w:rPr>
  </w:style>
  <w:style w:type="paragraph" w:customStyle="1" w:styleId="20">
    <w:name w:val="Основной с нумерацией 2"/>
    <w:link w:val="2b"/>
    <w:qFormat/>
    <w:rsid w:val="007179F5"/>
    <w:pPr>
      <w:numPr>
        <w:ilvl w:val="3"/>
        <w:numId w:val="6"/>
      </w:numPr>
      <w:spacing w:line="360" w:lineRule="auto"/>
    </w:pPr>
    <w:rPr>
      <w:bCs/>
      <w:sz w:val="28"/>
      <w:szCs w:val="18"/>
    </w:rPr>
  </w:style>
  <w:style w:type="paragraph" w:customStyle="1" w:styleId="afffa">
    <w:name w:val="Таблицы_содержимое"/>
    <w:basedOn w:val="a5"/>
    <w:link w:val="afffb"/>
    <w:qFormat/>
    <w:rsid w:val="0023128C"/>
    <w:pPr>
      <w:spacing w:line="240" w:lineRule="auto"/>
      <w:ind w:firstLine="0"/>
      <w:jc w:val="center"/>
    </w:pPr>
  </w:style>
  <w:style w:type="character" w:customStyle="1" w:styleId="2b">
    <w:name w:val="Основной с нумерацией 2 Знак"/>
    <w:basedOn w:val="31"/>
    <w:link w:val="20"/>
    <w:rsid w:val="007179F5"/>
    <w:rPr>
      <w:b w:val="0"/>
      <w:bCs/>
      <w:sz w:val="28"/>
      <w:szCs w:val="18"/>
    </w:rPr>
  </w:style>
  <w:style w:type="character" w:customStyle="1" w:styleId="afffb">
    <w:name w:val="Таблицы_содержимое Знак"/>
    <w:basedOn w:val="a6"/>
    <w:link w:val="afffa"/>
    <w:rsid w:val="0023128C"/>
    <w:rPr>
      <w:sz w:val="28"/>
    </w:rPr>
  </w:style>
  <w:style w:type="table" w:customStyle="1" w:styleId="2c">
    <w:name w:val="Сетка таблицы2"/>
    <w:basedOn w:val="a7"/>
    <w:next w:val="af6"/>
    <w:uiPriority w:val="59"/>
    <w:rsid w:val="008B3742"/>
    <w:pPr>
      <w:spacing w:line="240" w:lineRule="auto"/>
      <w:ind w:left="0" w:firstLine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c">
    <w:name w:val="Новый текст записки"/>
    <w:basedOn w:val="a5"/>
    <w:link w:val="afffd"/>
    <w:uiPriority w:val="99"/>
    <w:rsid w:val="00723ACE"/>
    <w:pPr>
      <w:ind w:left="142" w:right="254" w:firstLine="426"/>
      <w:contextualSpacing w:val="0"/>
    </w:pPr>
    <w:rPr>
      <w:sz w:val="24"/>
    </w:rPr>
  </w:style>
  <w:style w:type="character" w:customStyle="1" w:styleId="afffd">
    <w:name w:val="Новый текст записки Знак"/>
    <w:link w:val="afffc"/>
    <w:uiPriority w:val="99"/>
    <w:locked/>
    <w:rsid w:val="00723ACE"/>
    <w:rPr>
      <w:sz w:val="24"/>
    </w:rPr>
  </w:style>
  <w:style w:type="paragraph" w:customStyle="1" w:styleId="300">
    <w:name w:val="Стиль Заголовок 3 + Первая строка:  0 см"/>
    <w:basedOn w:val="30"/>
    <w:rsid w:val="00753DB9"/>
    <w:pPr>
      <w:ind w:left="709" w:firstLine="0"/>
      <w:jc w:val="center"/>
    </w:pPr>
    <w:rPr>
      <w:bCs/>
      <w:szCs w:val="20"/>
    </w:rPr>
  </w:style>
  <w:style w:type="character" w:customStyle="1" w:styleId="ab">
    <w:name w:val="Основной текст Знак"/>
    <w:basedOn w:val="a6"/>
    <w:link w:val="aa"/>
    <w:rsid w:val="003C2C78"/>
    <w:rPr>
      <w:sz w:val="28"/>
    </w:rPr>
  </w:style>
  <w:style w:type="character" w:customStyle="1" w:styleId="40">
    <w:name w:val="Заголовок 4 Знак"/>
    <w:basedOn w:val="a6"/>
    <w:link w:val="4"/>
    <w:rsid w:val="0016511F"/>
    <w:rPr>
      <w:rFonts w:ascii="Arial" w:hAnsi="Arial"/>
      <w:b/>
      <w:sz w:val="22"/>
    </w:rPr>
  </w:style>
  <w:style w:type="character" w:customStyle="1" w:styleId="50">
    <w:name w:val="Заголовок 5 Знак"/>
    <w:basedOn w:val="a6"/>
    <w:link w:val="5"/>
    <w:rsid w:val="0016511F"/>
    <w:rPr>
      <w:rFonts w:ascii="Arial" w:hAnsi="Arial"/>
      <w:sz w:val="28"/>
      <w:lang w:val="en-US"/>
    </w:rPr>
  </w:style>
  <w:style w:type="character" w:customStyle="1" w:styleId="60">
    <w:name w:val="Заголовок 6 Знак"/>
    <w:basedOn w:val="a6"/>
    <w:link w:val="6"/>
    <w:rsid w:val="0016511F"/>
    <w:rPr>
      <w:b/>
      <w:bCs/>
      <w:sz w:val="22"/>
      <w:szCs w:val="22"/>
    </w:rPr>
  </w:style>
  <w:style w:type="character" w:customStyle="1" w:styleId="70">
    <w:name w:val="Заголовок 7 Знак"/>
    <w:basedOn w:val="a6"/>
    <w:link w:val="7"/>
    <w:rsid w:val="0016511F"/>
    <w:rPr>
      <w:sz w:val="28"/>
      <w:szCs w:val="24"/>
    </w:rPr>
  </w:style>
  <w:style w:type="character" w:customStyle="1" w:styleId="80">
    <w:name w:val="Заголовок 8 Знак"/>
    <w:basedOn w:val="a6"/>
    <w:link w:val="8"/>
    <w:rsid w:val="0016511F"/>
    <w:rPr>
      <w:i/>
      <w:iCs/>
      <w:sz w:val="28"/>
      <w:szCs w:val="24"/>
    </w:rPr>
  </w:style>
  <w:style w:type="character" w:customStyle="1" w:styleId="90">
    <w:name w:val="Заголовок 9 Знак"/>
    <w:basedOn w:val="a6"/>
    <w:link w:val="9"/>
    <w:rsid w:val="0016511F"/>
    <w:rPr>
      <w:rFonts w:ascii="Arial" w:hAnsi="Arial" w:cs="Arial"/>
      <w:sz w:val="22"/>
      <w:szCs w:val="22"/>
    </w:rPr>
  </w:style>
  <w:style w:type="character" w:customStyle="1" w:styleId="af1">
    <w:name w:val="Текст примечания Знак"/>
    <w:basedOn w:val="a6"/>
    <w:link w:val="af0"/>
    <w:semiHidden/>
    <w:rsid w:val="0016511F"/>
    <w:rPr>
      <w:sz w:val="28"/>
    </w:rPr>
  </w:style>
  <w:style w:type="character" w:customStyle="1" w:styleId="af3">
    <w:name w:val="Тема примечания Знак"/>
    <w:basedOn w:val="af1"/>
    <w:link w:val="af2"/>
    <w:semiHidden/>
    <w:rsid w:val="0016511F"/>
    <w:rPr>
      <w:b/>
      <w:bCs/>
      <w:sz w:val="28"/>
    </w:rPr>
  </w:style>
  <w:style w:type="character" w:customStyle="1" w:styleId="af8">
    <w:name w:val="Схема документа Знак"/>
    <w:basedOn w:val="a6"/>
    <w:link w:val="af7"/>
    <w:semiHidden/>
    <w:rsid w:val="0016511F"/>
    <w:rPr>
      <w:rFonts w:ascii="Tahoma" w:hAnsi="Tahoma" w:cs="Tahoma"/>
      <w:sz w:val="28"/>
      <w:shd w:val="clear" w:color="auto" w:fill="000080"/>
    </w:rPr>
  </w:style>
  <w:style w:type="character" w:customStyle="1" w:styleId="afe">
    <w:name w:val="Текст концевой сноски Знак"/>
    <w:basedOn w:val="a6"/>
    <w:link w:val="a4"/>
    <w:semiHidden/>
    <w:rsid w:val="0016511F"/>
    <w:rPr>
      <w:sz w:val="28"/>
    </w:rPr>
  </w:style>
  <w:style w:type="paragraph" w:customStyle="1" w:styleId="2d">
    <w:name w:val="ЛЕН2_ПРОЕКТ_текст"/>
    <w:basedOn w:val="a5"/>
    <w:link w:val="2e"/>
    <w:uiPriority w:val="99"/>
    <w:rsid w:val="0016511F"/>
    <w:pPr>
      <w:spacing w:line="288" w:lineRule="auto"/>
      <w:ind w:firstLine="851"/>
      <w:contextualSpacing w:val="0"/>
    </w:pPr>
    <w:rPr>
      <w:sz w:val="24"/>
    </w:rPr>
  </w:style>
  <w:style w:type="character" w:customStyle="1" w:styleId="2e">
    <w:name w:val="ЛЕН2_ПРОЕКТ_текст Знак"/>
    <w:basedOn w:val="a6"/>
    <w:link w:val="2d"/>
    <w:uiPriority w:val="99"/>
    <w:rsid w:val="0016511F"/>
    <w:rPr>
      <w:sz w:val="24"/>
    </w:rPr>
  </w:style>
  <w:style w:type="paragraph" w:customStyle="1" w:styleId="17">
    <w:name w:val="Таб1.наимен."/>
    <w:basedOn w:val="a5"/>
    <w:next w:val="a5"/>
    <w:rsid w:val="0016511F"/>
    <w:pPr>
      <w:keepNext/>
      <w:spacing w:before="120" w:line="288" w:lineRule="auto"/>
      <w:ind w:firstLine="0"/>
      <w:contextualSpacing w:val="0"/>
      <w:jc w:val="left"/>
    </w:pPr>
    <w:rPr>
      <w:sz w:val="24"/>
    </w:rPr>
  </w:style>
  <w:style w:type="paragraph" w:customStyle="1" w:styleId="21">
    <w:name w:val="ЛЕН2_ПРОЕКТ_ переч1"/>
    <w:basedOn w:val="a5"/>
    <w:rsid w:val="0016511F"/>
    <w:pPr>
      <w:numPr>
        <w:numId w:val="11"/>
      </w:numPr>
      <w:spacing w:before="60" w:after="60" w:line="288" w:lineRule="auto"/>
      <w:contextualSpacing w:val="0"/>
    </w:pPr>
    <w:rPr>
      <w:rFonts w:ascii="Times New Roman CYR" w:hAnsi="Times New Roman CYR"/>
      <w:sz w:val="24"/>
    </w:rPr>
  </w:style>
  <w:style w:type="paragraph" w:styleId="a">
    <w:name w:val="List Bullet"/>
    <w:basedOn w:val="a5"/>
    <w:rsid w:val="0016511F"/>
    <w:pPr>
      <w:numPr>
        <w:numId w:val="12"/>
      </w:numPr>
      <w:spacing w:line="240" w:lineRule="auto"/>
      <w:jc w:val="left"/>
    </w:pPr>
    <w:rPr>
      <w:sz w:val="24"/>
      <w:szCs w:val="24"/>
    </w:rPr>
  </w:style>
  <w:style w:type="character" w:customStyle="1" w:styleId="afff7">
    <w:name w:val="Без интервала Знак"/>
    <w:basedOn w:val="a6"/>
    <w:link w:val="afff6"/>
    <w:uiPriority w:val="1"/>
    <w:rsid w:val="00B579DF"/>
    <w:rPr>
      <w:rFonts w:ascii="Calibri" w:hAnsi="Calibri"/>
      <w:sz w:val="28"/>
      <w:szCs w:val="32"/>
    </w:rPr>
  </w:style>
  <w:style w:type="table" w:customStyle="1" w:styleId="TableNormal">
    <w:name w:val="Table Normal"/>
    <w:uiPriority w:val="2"/>
    <w:semiHidden/>
    <w:unhideWhenUsed/>
    <w:qFormat/>
    <w:rsid w:val="000C21A5"/>
    <w:pPr>
      <w:widowControl w:val="0"/>
      <w:autoSpaceDE w:val="0"/>
      <w:autoSpaceDN w:val="0"/>
      <w:spacing w:line="240" w:lineRule="auto"/>
      <w:ind w:left="0" w:firstLine="0"/>
      <w:jc w:val="left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5"/>
    <w:uiPriority w:val="1"/>
    <w:qFormat/>
    <w:rsid w:val="000C21A5"/>
    <w:pPr>
      <w:widowControl w:val="0"/>
      <w:autoSpaceDE w:val="0"/>
      <w:autoSpaceDN w:val="0"/>
      <w:spacing w:line="240" w:lineRule="auto"/>
      <w:ind w:firstLine="0"/>
      <w:contextualSpacing w:val="0"/>
      <w:jc w:val="center"/>
    </w:pPr>
    <w:rPr>
      <w:sz w:val="22"/>
      <w:szCs w:val="22"/>
      <w:lang w:eastAsia="en-US"/>
    </w:rPr>
  </w:style>
  <w:style w:type="paragraph" w:customStyle="1" w:styleId="afffe">
    <w:name w:val="Рамки"/>
    <w:basedOn w:val="a5"/>
    <w:qFormat/>
    <w:rsid w:val="005F0112"/>
    <w:pPr>
      <w:spacing w:line="240" w:lineRule="auto"/>
      <w:ind w:firstLine="0"/>
      <w:contextualSpacing w:val="0"/>
      <w:jc w:val="center"/>
    </w:pPr>
    <w:rPr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1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0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6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0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839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4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5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92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29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6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53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4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8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2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29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34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8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5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8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0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0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02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0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16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6910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8043512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07936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94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57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633348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582493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9956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896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202879">
              <w:marLeft w:val="-5370"/>
              <w:marRight w:val="0"/>
              <w:marTop w:val="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671137">
                  <w:marLeft w:val="0"/>
                  <w:marRight w:val="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00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67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6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25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7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43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61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88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5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4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78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4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6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4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5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2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3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74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9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5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4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39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7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9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8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7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70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54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7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37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5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67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3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9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97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3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91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2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72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96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2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2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3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6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96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8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96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76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055494">
          <w:marLeft w:val="0"/>
          <w:marRight w:val="225"/>
          <w:marTop w:val="225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74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7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6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2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3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4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791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3490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2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3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37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4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89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4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footer" Target="footer3.xml"/><Relationship Id="rId26" Type="http://schemas.openxmlformats.org/officeDocument/2006/relationships/image" Target="media/image9.wmf"/><Relationship Id="rId39" Type="http://schemas.openxmlformats.org/officeDocument/2006/relationships/image" Target="media/image18.png"/><Relationship Id="rId21" Type="http://schemas.openxmlformats.org/officeDocument/2006/relationships/image" Target="media/image5.png"/><Relationship Id="rId34" Type="http://schemas.openxmlformats.org/officeDocument/2006/relationships/image" Target="media/image13.png"/><Relationship Id="rId42" Type="http://schemas.openxmlformats.org/officeDocument/2006/relationships/image" Target="media/image21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jpeg"/><Relationship Id="rId29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header" Target="header4.xml"/><Relationship Id="rId32" Type="http://schemas.openxmlformats.org/officeDocument/2006/relationships/image" Target="media/image11.png"/><Relationship Id="rId37" Type="http://schemas.openxmlformats.org/officeDocument/2006/relationships/image" Target="media/image16.png"/><Relationship Id="rId40" Type="http://schemas.openxmlformats.org/officeDocument/2006/relationships/image" Target="media/image19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8.png"/><Relationship Id="rId28" Type="http://schemas.openxmlformats.org/officeDocument/2006/relationships/hyperlink" Target="https://uralstall.ru/wp-content/uploads/2022/04/gost-535-2005.pdf" TargetMode="External"/><Relationship Id="rId36" Type="http://schemas.openxmlformats.org/officeDocument/2006/relationships/image" Target="media/image15.png"/><Relationship Id="rId10" Type="http://schemas.openxmlformats.org/officeDocument/2006/relationships/hyperlink" Target="mailto:mail@archimet.ru" TargetMode="External"/><Relationship Id="rId19" Type="http://schemas.openxmlformats.org/officeDocument/2006/relationships/header" Target="header3.xml"/><Relationship Id="rId31" Type="http://schemas.openxmlformats.org/officeDocument/2006/relationships/image" Target="media/image10.jpeg"/><Relationship Id="rId44" Type="http://schemas.openxmlformats.org/officeDocument/2006/relationships/footer" Target="footer7.xml"/><Relationship Id="rId4" Type="http://schemas.openxmlformats.org/officeDocument/2006/relationships/settings" Target="settings.xml"/><Relationship Id="rId9" Type="http://schemas.openxmlformats.org/officeDocument/2006/relationships/hyperlink" Target="http://www.archimet.ru" TargetMode="Externa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hyperlink" Target="https://www.fkr-spb.ru/upload/iblock/62a/tax3ck4xp6p098cotcuwc7xaant6un86.pdf" TargetMode="External"/><Relationship Id="rId30" Type="http://schemas.openxmlformats.org/officeDocument/2006/relationships/footer" Target="footer6.xml"/><Relationship Id="rId35" Type="http://schemas.openxmlformats.org/officeDocument/2006/relationships/image" Target="media/image14.png"/><Relationship Id="rId43" Type="http://schemas.openxmlformats.org/officeDocument/2006/relationships/header" Target="header6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header" Target="header2.xml"/><Relationship Id="rId25" Type="http://schemas.openxmlformats.org/officeDocument/2006/relationships/footer" Target="footer5.xml"/><Relationship Id="rId33" Type="http://schemas.openxmlformats.org/officeDocument/2006/relationships/image" Target="media/image12.png"/><Relationship Id="rId38" Type="http://schemas.openxmlformats.org/officeDocument/2006/relationships/image" Target="media/image17.png"/><Relationship Id="rId46" Type="http://schemas.openxmlformats.org/officeDocument/2006/relationships/theme" Target="theme/theme1.xml"/><Relationship Id="rId20" Type="http://schemas.openxmlformats.org/officeDocument/2006/relationships/footer" Target="footer4.xml"/><Relationship Id="rId41" Type="http://schemas.openxmlformats.org/officeDocument/2006/relationships/image" Target="media/image20.png"/></Relationships>
</file>

<file path=word/_rels/foot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3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4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footer5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5.png"/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1064;&#1072;&#1073;&#1083;&#1086;&#1085;&#1099;\&#1040;4_&#1054;&#1073;&#1097;&#1044;&#1072;&#1085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C3B530-1F67-444F-872C-8EB99AEF13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А4_ОбщДан.dot</Template>
  <TotalTime>638</TotalTime>
  <Pages>34</Pages>
  <Words>5300</Words>
  <Characters>30210</Characters>
  <Application>Microsoft Office Word</Application>
  <DocSecurity>0</DocSecurity>
  <Lines>251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13 13</dc:creator>
  <dc:description/>
  <cp:lastModifiedBy>12 12</cp:lastModifiedBy>
  <cp:revision>28</cp:revision>
  <cp:lastPrinted>2025-02-28T05:09:00Z</cp:lastPrinted>
  <dcterms:created xsi:type="dcterms:W3CDTF">2025-07-03T12:33:00Z</dcterms:created>
  <dcterms:modified xsi:type="dcterms:W3CDTF">2025-07-07T14:13:00Z</dcterms:modified>
  <dc:identifier/>
  <dc:language/>
</cp:coreProperties>
</file>